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1"/>
        <w:tblW w:w="9643" w:type="dxa"/>
        <w:tblLook w:val="04A0" w:firstRow="1" w:lastRow="0" w:firstColumn="1" w:lastColumn="0" w:noHBand="0" w:noVBand="1"/>
      </w:tblPr>
      <w:tblGrid>
        <w:gridCol w:w="5395"/>
        <w:gridCol w:w="4248"/>
      </w:tblGrid>
      <w:tr w:rsidR="00A04219" w:rsidRPr="00171C20" w14:paraId="05D1B47D" w14:textId="77777777" w:rsidTr="00A04219">
        <w:tc>
          <w:tcPr>
            <w:tcW w:w="5395" w:type="dxa"/>
          </w:tcPr>
          <w:p w14:paraId="7692527F" w14:textId="77777777" w:rsidR="00A04219" w:rsidRPr="00E74FBB" w:rsidRDefault="00A04219" w:rsidP="009F3E52">
            <w:pPr>
              <w:spacing w:after="160" w:line="276" w:lineRule="auto"/>
              <w:rPr>
                <w:sz w:val="28"/>
                <w:lang w:eastAsia="en-US"/>
              </w:rPr>
            </w:pPr>
            <w:bookmarkStart w:id="0" w:name="_Hlk505600365"/>
            <w:bookmarkStart w:id="1" w:name="_Hlk497924653"/>
            <w:r w:rsidRPr="009F3E52">
              <w:rPr>
                <w:b/>
                <w:bCs/>
                <w:lang w:eastAsia="en-US"/>
              </w:rPr>
              <w:t>Name:</w:t>
            </w:r>
            <w:r w:rsidRPr="009F3E52">
              <w:rPr>
                <w:lang w:eastAsia="en-US"/>
              </w:rPr>
              <w:t xml:space="preserve"> </w:t>
            </w:r>
          </w:p>
        </w:tc>
        <w:tc>
          <w:tcPr>
            <w:tcW w:w="4248" w:type="dxa"/>
          </w:tcPr>
          <w:p w14:paraId="6673DC27" w14:textId="77777777" w:rsidR="00A04219" w:rsidRPr="009F3E52" w:rsidRDefault="00A04219" w:rsidP="009F3E52">
            <w:pPr>
              <w:spacing w:after="160" w:line="276" w:lineRule="auto"/>
              <w:rPr>
                <w:szCs w:val="20"/>
                <w:lang w:eastAsia="en-US"/>
              </w:rPr>
            </w:pPr>
            <w:r w:rsidRPr="009F3E52">
              <w:rPr>
                <w:b/>
                <w:bCs/>
                <w:lang w:eastAsia="en-US"/>
              </w:rPr>
              <w:t>Date:</w:t>
            </w:r>
            <w:r w:rsidRPr="009F3E52">
              <w:rPr>
                <w:lang w:eastAsia="en-US"/>
              </w:rPr>
              <w:t xml:space="preserve"> </w:t>
            </w:r>
          </w:p>
        </w:tc>
      </w:tr>
    </w:tbl>
    <w:p w14:paraId="4CC0C09A" w14:textId="5AA9C3CC" w:rsidR="001834F9" w:rsidRPr="00586EFD" w:rsidRDefault="00B764F1" w:rsidP="00586EFD">
      <w:pPr>
        <w:pStyle w:val="BasalText"/>
        <w:rPr>
          <w:rFonts w:asciiTheme="majorHAnsi" w:hAnsiTheme="majorHAnsi" w:cstheme="majorHAnsi"/>
          <w:b/>
          <w:bCs/>
          <w:sz w:val="56"/>
          <w:szCs w:val="56"/>
        </w:rPr>
      </w:pPr>
      <w:r w:rsidRPr="009450E7">
        <w:rPr>
          <w:rFonts w:asciiTheme="majorHAnsi" w:hAnsiTheme="majorHAnsi" w:cstheme="majorHAnsi"/>
          <w:b/>
          <w:bCs/>
          <w:sz w:val="56"/>
          <w:szCs w:val="56"/>
        </w:rPr>
        <w:t xml:space="preserve">Module </w:t>
      </w:r>
      <w:r w:rsidR="00105CD8">
        <w:rPr>
          <w:rFonts w:asciiTheme="majorHAnsi" w:hAnsiTheme="majorHAnsi" w:cstheme="majorHAnsi"/>
          <w:b/>
          <w:bCs/>
          <w:sz w:val="56"/>
          <w:szCs w:val="56"/>
        </w:rPr>
        <w:t>1</w:t>
      </w:r>
      <w:r w:rsidR="00BF2A33">
        <w:rPr>
          <w:rFonts w:asciiTheme="majorHAnsi" w:hAnsiTheme="majorHAnsi" w:cstheme="majorHAnsi"/>
          <w:b/>
          <w:bCs/>
          <w:sz w:val="56"/>
          <w:szCs w:val="56"/>
        </w:rPr>
        <w:t>1</w:t>
      </w:r>
    </w:p>
    <w:p w14:paraId="19A9B6DB" w14:textId="77777777" w:rsidR="001834F9" w:rsidRPr="001834F9" w:rsidRDefault="001834F9" w:rsidP="001834F9">
      <w:pPr>
        <w:pStyle w:val="TableHead"/>
        <w:rPr>
          <w:b/>
          <w:bCs/>
        </w:rPr>
      </w:pPr>
      <w:r w:rsidRPr="001834F9">
        <w:rPr>
          <w:b/>
          <w:bCs/>
        </w:rPr>
        <w:t>CompTIA Security+ Exam Objectives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1"/>
        <w:gridCol w:w="3104"/>
      </w:tblGrid>
      <w:tr w:rsidR="001834F9" w:rsidRPr="00770D3B" w14:paraId="0614DA56" w14:textId="77777777" w:rsidTr="001834F9">
        <w:tc>
          <w:tcPr>
            <w:tcW w:w="5621" w:type="dxa"/>
            <w:shd w:val="clear" w:color="auto" w:fill="auto"/>
          </w:tcPr>
          <w:p w14:paraId="1ED8A582" w14:textId="77777777" w:rsidR="001834F9" w:rsidRPr="001834F9" w:rsidRDefault="001834F9" w:rsidP="001834F9">
            <w:pPr>
              <w:pStyle w:val="TableText"/>
              <w:rPr>
                <w:b/>
                <w:bCs/>
              </w:rPr>
            </w:pPr>
            <w:r w:rsidRPr="001834F9">
              <w:rPr>
                <w:b/>
                <w:bCs/>
              </w:rPr>
              <w:t>Domain</w:t>
            </w:r>
          </w:p>
        </w:tc>
        <w:tc>
          <w:tcPr>
            <w:tcW w:w="3104" w:type="dxa"/>
            <w:shd w:val="clear" w:color="auto" w:fill="auto"/>
          </w:tcPr>
          <w:p w14:paraId="78523DAC" w14:textId="77777777" w:rsidR="001834F9" w:rsidRPr="001834F9" w:rsidRDefault="001834F9" w:rsidP="001834F9">
            <w:pPr>
              <w:pStyle w:val="TableText"/>
              <w:rPr>
                <w:b/>
                <w:bCs/>
              </w:rPr>
            </w:pPr>
            <w:r w:rsidRPr="001834F9">
              <w:rPr>
                <w:b/>
                <w:bCs/>
              </w:rPr>
              <w:t>Lab</w:t>
            </w:r>
          </w:p>
        </w:tc>
      </w:tr>
      <w:tr w:rsidR="001834F9" w:rsidRPr="00770D3B" w14:paraId="4E7EF408" w14:textId="77777777" w:rsidTr="001834F9">
        <w:trPr>
          <w:trHeight w:val="550"/>
        </w:trPr>
        <w:tc>
          <w:tcPr>
            <w:tcW w:w="5621" w:type="dxa"/>
            <w:shd w:val="clear" w:color="auto" w:fill="auto"/>
          </w:tcPr>
          <w:p w14:paraId="6908C99D" w14:textId="77777777" w:rsidR="001834F9" w:rsidRDefault="001834F9" w:rsidP="001834F9">
            <w:pPr>
              <w:pStyle w:val="TableText"/>
            </w:pPr>
            <w:r w:rsidRPr="00770D3B">
              <w:t>Threats, Vulnerabilities, and</w:t>
            </w:r>
            <w:r>
              <w:t xml:space="preserve"> Mitigation</w:t>
            </w:r>
          </w:p>
        </w:tc>
        <w:tc>
          <w:tcPr>
            <w:tcW w:w="3104" w:type="dxa"/>
            <w:shd w:val="clear" w:color="auto" w:fill="auto"/>
          </w:tcPr>
          <w:p w14:paraId="112B8AF8" w14:textId="77777777" w:rsidR="001834F9" w:rsidRPr="00770D3B" w:rsidRDefault="001834F9" w:rsidP="001834F9">
            <w:pPr>
              <w:pStyle w:val="TableText"/>
            </w:pPr>
            <w:r>
              <w:t>11.1, 11.2, 11.4, 11.5</w:t>
            </w:r>
          </w:p>
        </w:tc>
      </w:tr>
      <w:tr w:rsidR="001834F9" w:rsidRPr="00770D3B" w14:paraId="17C00A4E" w14:textId="77777777" w:rsidTr="001834F9">
        <w:trPr>
          <w:trHeight w:val="550"/>
        </w:trPr>
        <w:tc>
          <w:tcPr>
            <w:tcW w:w="5621" w:type="dxa"/>
            <w:shd w:val="clear" w:color="auto" w:fill="auto"/>
          </w:tcPr>
          <w:p w14:paraId="7764A9A0" w14:textId="77777777" w:rsidR="001834F9" w:rsidRPr="005849B6" w:rsidRDefault="001834F9" w:rsidP="001834F9">
            <w:pPr>
              <w:pStyle w:val="TableText"/>
            </w:pPr>
            <w:r w:rsidRPr="00DD7EB0">
              <w:t>Security Architecture</w:t>
            </w:r>
          </w:p>
        </w:tc>
        <w:tc>
          <w:tcPr>
            <w:tcW w:w="3104" w:type="dxa"/>
            <w:shd w:val="clear" w:color="auto" w:fill="auto"/>
          </w:tcPr>
          <w:p w14:paraId="6BCC4D58" w14:textId="77777777" w:rsidR="001834F9" w:rsidRDefault="001834F9" w:rsidP="001834F9">
            <w:pPr>
              <w:pStyle w:val="TableText"/>
            </w:pPr>
            <w:r>
              <w:t>11.1, 11.2, 11.3, 11.4, 11.5</w:t>
            </w:r>
          </w:p>
        </w:tc>
      </w:tr>
      <w:tr w:rsidR="001834F9" w:rsidRPr="00770D3B" w14:paraId="0BD1BFD0" w14:textId="77777777" w:rsidTr="001834F9">
        <w:trPr>
          <w:trHeight w:val="550"/>
        </w:trPr>
        <w:tc>
          <w:tcPr>
            <w:tcW w:w="5621" w:type="dxa"/>
            <w:shd w:val="clear" w:color="auto" w:fill="auto"/>
          </w:tcPr>
          <w:p w14:paraId="3D580404" w14:textId="77777777" w:rsidR="001834F9" w:rsidRPr="00770D3B" w:rsidRDefault="001834F9" w:rsidP="001834F9">
            <w:pPr>
              <w:pStyle w:val="TableText"/>
            </w:pPr>
            <w:r w:rsidRPr="005849B6">
              <w:t>Security Operations</w:t>
            </w:r>
          </w:p>
        </w:tc>
        <w:tc>
          <w:tcPr>
            <w:tcW w:w="3104" w:type="dxa"/>
            <w:shd w:val="clear" w:color="auto" w:fill="auto"/>
          </w:tcPr>
          <w:p w14:paraId="749ED156" w14:textId="77777777" w:rsidR="001834F9" w:rsidRDefault="001834F9" w:rsidP="001834F9">
            <w:pPr>
              <w:pStyle w:val="TableText"/>
            </w:pPr>
            <w:r>
              <w:t>11.1, 11.2, 11.4, 11.5</w:t>
            </w:r>
          </w:p>
        </w:tc>
      </w:tr>
    </w:tbl>
    <w:p w14:paraId="08B853E0" w14:textId="77777777" w:rsidR="001834F9" w:rsidRPr="00372B01" w:rsidRDefault="001834F9" w:rsidP="001834F9">
      <w:pPr>
        <w:pStyle w:val="BasalText"/>
        <w:ind w:firstLine="360"/>
      </w:pPr>
      <w:r>
        <w:t>Website links change frequently. If a link in the following activities no longer works, use a search engine such as Google or Bing to search for the information.</w:t>
      </w:r>
    </w:p>
    <w:p w14:paraId="19C57980" w14:textId="3C661C50" w:rsidR="001834F9" w:rsidRPr="001834F9" w:rsidRDefault="001834F9" w:rsidP="001834F9">
      <w:pPr>
        <w:pStyle w:val="HeadA"/>
      </w:pPr>
      <w:bookmarkStart w:id="2" w:name="_Hlk135312467"/>
      <w:r w:rsidRPr="001834F9">
        <w:t>Lab 11.3 Getting Started with Security on Amazon Web Services (AWS)</w:t>
      </w:r>
    </w:p>
    <w:p w14:paraId="47D2E2F7" w14:textId="77777777" w:rsidR="001834F9" w:rsidRPr="006A0848" w:rsidRDefault="001834F9" w:rsidP="006A0848">
      <w:pPr>
        <w:pStyle w:val="HeadB"/>
        <w:rPr>
          <w:rStyle w:val="Bold0"/>
          <w:color w:val="2F5496" w:themeColor="accent5" w:themeShade="BF"/>
        </w:rPr>
      </w:pPr>
      <w:r w:rsidRPr="006A0848">
        <w:t>Estimated Time:</w:t>
      </w:r>
      <w:r w:rsidRPr="006A0848">
        <w:t> </w:t>
      </w:r>
      <w:r w:rsidRPr="006A0848">
        <w:rPr>
          <w:rStyle w:val="Bold0"/>
          <w:color w:val="2F5496" w:themeColor="accent5" w:themeShade="BF"/>
        </w:rPr>
        <w:t>60 minutes</w:t>
      </w:r>
    </w:p>
    <w:p w14:paraId="0059F1CE" w14:textId="77777777" w:rsidR="001834F9" w:rsidRPr="001834F9" w:rsidRDefault="001834F9" w:rsidP="006A0848">
      <w:pPr>
        <w:pStyle w:val="HeadB"/>
        <w:spacing w:before="240"/>
      </w:pPr>
      <w:r w:rsidRPr="001834F9">
        <w:t>Objectives</w:t>
      </w:r>
    </w:p>
    <w:p w14:paraId="159E17AC" w14:textId="77777777" w:rsidR="001834F9" w:rsidRPr="006A0848" w:rsidRDefault="001834F9" w:rsidP="006A0848">
      <w:pPr>
        <w:pStyle w:val="BasalText"/>
      </w:pPr>
      <w:r w:rsidRPr="006A0848">
        <w:t>AWS is a frequently used cloud service provider. AWS offers different cloud services, from application development to quantum computing. One of the many resources available in AWS is virtual machines. To help pre-professional learners obtain in-demand cloud skills, a free AWS Educate account offers access to hundreds of hours of free resources and specially designed self-paced online resources.</w:t>
      </w:r>
    </w:p>
    <w:p w14:paraId="6CFEDEED" w14:textId="77777777" w:rsidR="001834F9" w:rsidRPr="003B0340" w:rsidRDefault="001834F9" w:rsidP="003B0340">
      <w:pPr>
        <w:pStyle w:val="BasalText"/>
      </w:pPr>
      <w:r w:rsidRPr="003B0340">
        <w:t>After completing this lab, you will be able to do the following:</w:t>
      </w:r>
    </w:p>
    <w:p w14:paraId="08BB1036" w14:textId="77777777" w:rsidR="001834F9" w:rsidRDefault="001834F9" w:rsidP="00DF5B9F">
      <w:pPr>
        <w:pStyle w:val="BasalText"/>
        <w:numPr>
          <w:ilvl w:val="0"/>
          <w:numId w:val="27"/>
        </w:numPr>
        <w:ind w:left="1080"/>
      </w:pPr>
      <w:r>
        <w:t>Identify the steps to create an AWS account.</w:t>
      </w:r>
    </w:p>
    <w:p w14:paraId="0B6992B4" w14:textId="77777777" w:rsidR="001834F9" w:rsidRDefault="001834F9" w:rsidP="00DF5B9F">
      <w:pPr>
        <w:pStyle w:val="BasalText"/>
        <w:numPr>
          <w:ilvl w:val="0"/>
          <w:numId w:val="27"/>
        </w:numPr>
        <w:ind w:left="1080"/>
      </w:pPr>
      <w:bookmarkStart w:id="3" w:name="_Hlk135983510"/>
      <w:r>
        <w:t>Create</w:t>
      </w:r>
      <w:r w:rsidRPr="00546C36">
        <w:t xml:space="preserve"> a virtual machine in AWS</w:t>
      </w:r>
      <w:bookmarkEnd w:id="3"/>
      <w:r>
        <w:t>.</w:t>
      </w:r>
    </w:p>
    <w:p w14:paraId="6C2DC7DF" w14:textId="466E0EFF" w:rsidR="001834F9" w:rsidRPr="001834F9" w:rsidRDefault="001834F9" w:rsidP="001834F9">
      <w:pPr>
        <w:pStyle w:val="HeadB"/>
      </w:pPr>
      <w:r w:rsidRPr="001834F9">
        <w:t>Certification Objectives</w:t>
      </w:r>
    </w:p>
    <w:p w14:paraId="3359B6F7" w14:textId="77777777" w:rsidR="001834F9" w:rsidRPr="006A0848" w:rsidRDefault="001834F9" w:rsidP="006A0848">
      <w:pPr>
        <w:pStyle w:val="BasalText"/>
      </w:pPr>
      <w:r w:rsidRPr="006A0848">
        <w:t>Objectives for the CompTIA Security+ exam:</w:t>
      </w:r>
    </w:p>
    <w:p w14:paraId="13CCEC70" w14:textId="77777777" w:rsidR="001834F9" w:rsidRDefault="001834F9" w:rsidP="00DF5B9F">
      <w:pPr>
        <w:pStyle w:val="BasalText"/>
        <w:numPr>
          <w:ilvl w:val="0"/>
          <w:numId w:val="28"/>
        </w:numPr>
      </w:pPr>
      <w:r>
        <w:lastRenderedPageBreak/>
        <w:t xml:space="preserve">2.3 </w:t>
      </w:r>
      <w:r w:rsidRPr="00562448">
        <w:t>Explain various types of vulnerabilities</w:t>
      </w:r>
      <w:r>
        <w:t>.</w:t>
      </w:r>
    </w:p>
    <w:p w14:paraId="37973BD6" w14:textId="77777777" w:rsidR="001834F9" w:rsidRDefault="001834F9" w:rsidP="00DF5B9F">
      <w:pPr>
        <w:pStyle w:val="BasalText"/>
        <w:numPr>
          <w:ilvl w:val="0"/>
          <w:numId w:val="28"/>
        </w:numPr>
      </w:pPr>
      <w:r>
        <w:t xml:space="preserve">3.1 </w:t>
      </w:r>
      <w:r w:rsidRPr="00562448">
        <w:t>Compare and contrast security implications of different architecture models</w:t>
      </w:r>
      <w:r>
        <w:t>.</w:t>
      </w:r>
    </w:p>
    <w:p w14:paraId="3FDF4E98" w14:textId="613CB27E" w:rsidR="001834F9" w:rsidRDefault="00185FB9" w:rsidP="00DF5B9F">
      <w:pPr>
        <w:pStyle w:val="BasalText"/>
        <w:numPr>
          <w:ilvl w:val="0"/>
          <w:numId w:val="29"/>
        </w:numPr>
        <w:ind w:left="720"/>
      </w:pPr>
      <w:r>
        <w:t xml:space="preserve">4.1 </w:t>
      </w:r>
      <w:r w:rsidR="001834F9" w:rsidRPr="004E7B88">
        <w:t xml:space="preserve">Given a scenario, apply </w:t>
      </w:r>
      <w:r w:rsidR="001834F9">
        <w:t>standard</w:t>
      </w:r>
      <w:r w:rsidR="001834F9" w:rsidRPr="004E7B88">
        <w:t xml:space="preserve"> security techniques to computing resources</w:t>
      </w:r>
      <w:r w:rsidR="001834F9">
        <w:t>.</w:t>
      </w:r>
    </w:p>
    <w:p w14:paraId="74D6EC7D" w14:textId="77777777" w:rsidR="001834F9" w:rsidRPr="001834F9" w:rsidRDefault="001834F9" w:rsidP="001834F9">
      <w:pPr>
        <w:pStyle w:val="HeadB"/>
      </w:pPr>
      <w:r w:rsidRPr="001834F9">
        <w:t>Materials Required</w:t>
      </w:r>
    </w:p>
    <w:p w14:paraId="743B7E5A" w14:textId="77777777" w:rsidR="001834F9" w:rsidRPr="006A0848" w:rsidRDefault="001834F9" w:rsidP="006A0848">
      <w:pPr>
        <w:pStyle w:val="BasalText"/>
      </w:pPr>
      <w:r w:rsidRPr="006A0848">
        <w:t>This lab requires the following:</w:t>
      </w:r>
    </w:p>
    <w:p w14:paraId="296B4825" w14:textId="77777777" w:rsidR="001834F9" w:rsidRDefault="001834F9" w:rsidP="00DF5B9F">
      <w:pPr>
        <w:pStyle w:val="BasalText"/>
        <w:numPr>
          <w:ilvl w:val="0"/>
          <w:numId w:val="29"/>
        </w:numPr>
        <w:ind w:left="720"/>
      </w:pPr>
      <w:r w:rsidRPr="00A129FA">
        <w:t>A computer running the Windows operating system with Internet access</w:t>
      </w:r>
    </w:p>
    <w:p w14:paraId="13BB7A40" w14:textId="77777777" w:rsidR="001834F9" w:rsidRDefault="001834F9" w:rsidP="00DF5B9F">
      <w:pPr>
        <w:pStyle w:val="BasalText"/>
        <w:numPr>
          <w:ilvl w:val="0"/>
          <w:numId w:val="29"/>
        </w:numPr>
        <w:ind w:left="720"/>
      </w:pPr>
      <w:r>
        <w:t>AWS Educate account created in Lab 11.2</w:t>
      </w:r>
    </w:p>
    <w:p w14:paraId="1A4DB5AE" w14:textId="77777777" w:rsidR="001834F9" w:rsidRPr="001834F9" w:rsidRDefault="001834F9" w:rsidP="001834F9">
      <w:pPr>
        <w:pStyle w:val="HeadB"/>
      </w:pPr>
      <w:r w:rsidRPr="001834F9">
        <w:t>Activity</w:t>
      </w:r>
    </w:p>
    <w:p w14:paraId="323F922E" w14:textId="77777777" w:rsidR="001834F9" w:rsidRPr="006A0848" w:rsidRDefault="001834F9" w:rsidP="006A0848">
      <w:pPr>
        <w:pStyle w:val="BasalText"/>
      </w:pPr>
      <w:r w:rsidRPr="006A0848">
        <w:t>In this lab, you perform the tasks related to getting started with security on AWS.</w:t>
      </w:r>
    </w:p>
    <w:p w14:paraId="4BD7AA81" w14:textId="77777777" w:rsidR="001834F9" w:rsidRDefault="001834F9" w:rsidP="00DF5B9F">
      <w:pPr>
        <w:pStyle w:val="BasalText"/>
        <w:numPr>
          <w:ilvl w:val="0"/>
          <w:numId w:val="30"/>
        </w:numPr>
      </w:pPr>
      <w:r>
        <w:t>If you did not perform Lab 11.2, complete steps 2-9 in this lab. If you completed Lab 11.2, use the account created in that lab.</w:t>
      </w:r>
    </w:p>
    <w:p w14:paraId="2BB4EEC1" w14:textId="77777777" w:rsidR="001834F9" w:rsidRDefault="001834F9" w:rsidP="00DF5B9F">
      <w:pPr>
        <w:pStyle w:val="BasalText"/>
        <w:numPr>
          <w:ilvl w:val="0"/>
          <w:numId w:val="30"/>
        </w:numPr>
      </w:pPr>
      <w:r>
        <w:t xml:space="preserve">Open a web browser and navigate to </w:t>
      </w:r>
      <w:r w:rsidRPr="002A4890">
        <w:rPr>
          <w:b/>
          <w:bCs/>
        </w:rPr>
        <w:t>aws.amazon.com/education/</w:t>
      </w:r>
      <w:proofErr w:type="spellStart"/>
      <w:r w:rsidRPr="002A4890">
        <w:rPr>
          <w:b/>
          <w:bCs/>
        </w:rPr>
        <w:t>awseducate</w:t>
      </w:r>
      <w:proofErr w:type="spellEnd"/>
      <w:r>
        <w:t>.</w:t>
      </w:r>
    </w:p>
    <w:p w14:paraId="57383E6D" w14:textId="77777777" w:rsidR="001834F9" w:rsidRDefault="001834F9" w:rsidP="00DF5B9F">
      <w:pPr>
        <w:pStyle w:val="BasalText"/>
        <w:numPr>
          <w:ilvl w:val="0"/>
          <w:numId w:val="30"/>
        </w:numPr>
      </w:pPr>
      <w:r>
        <w:t xml:space="preserve">Click the </w:t>
      </w:r>
      <w:r w:rsidRPr="002A4890">
        <w:rPr>
          <w:b/>
          <w:bCs/>
        </w:rPr>
        <w:t>Register now</w:t>
      </w:r>
      <w:r>
        <w:t xml:space="preserve"> button.</w:t>
      </w:r>
    </w:p>
    <w:p w14:paraId="23BFAD0C" w14:textId="77777777" w:rsidR="001834F9" w:rsidRDefault="001834F9" w:rsidP="00DF5B9F">
      <w:pPr>
        <w:pStyle w:val="BasalText"/>
        <w:numPr>
          <w:ilvl w:val="0"/>
          <w:numId w:val="30"/>
        </w:numPr>
      </w:pPr>
      <w:r>
        <w:t>Enter the required information:</w:t>
      </w:r>
    </w:p>
    <w:p w14:paraId="0B5E69D9" w14:textId="77777777" w:rsidR="001834F9" w:rsidRDefault="001834F9" w:rsidP="00DF5B9F">
      <w:pPr>
        <w:pStyle w:val="BasalText"/>
        <w:numPr>
          <w:ilvl w:val="0"/>
          <w:numId w:val="31"/>
        </w:numPr>
        <w:ind w:left="1080"/>
      </w:pPr>
      <w:r>
        <w:t>First name</w:t>
      </w:r>
    </w:p>
    <w:p w14:paraId="400F5E0F" w14:textId="77777777" w:rsidR="001834F9" w:rsidRDefault="001834F9" w:rsidP="00DF5B9F">
      <w:pPr>
        <w:pStyle w:val="BasalText"/>
        <w:numPr>
          <w:ilvl w:val="0"/>
          <w:numId w:val="31"/>
        </w:numPr>
        <w:ind w:left="1080"/>
      </w:pPr>
      <w:r>
        <w:t>Last name</w:t>
      </w:r>
    </w:p>
    <w:p w14:paraId="28983014" w14:textId="77777777" w:rsidR="001834F9" w:rsidRDefault="001834F9" w:rsidP="00DF5B9F">
      <w:pPr>
        <w:pStyle w:val="BasalText"/>
        <w:numPr>
          <w:ilvl w:val="0"/>
          <w:numId w:val="31"/>
        </w:numPr>
        <w:ind w:left="1080"/>
      </w:pPr>
      <w:r>
        <w:t>Country</w:t>
      </w:r>
    </w:p>
    <w:p w14:paraId="717945CE" w14:textId="77777777" w:rsidR="001834F9" w:rsidRDefault="001834F9" w:rsidP="00DF5B9F">
      <w:pPr>
        <w:pStyle w:val="BasalText"/>
        <w:numPr>
          <w:ilvl w:val="0"/>
          <w:numId w:val="31"/>
        </w:numPr>
        <w:ind w:left="1080"/>
      </w:pPr>
      <w:r>
        <w:t>Birth month</w:t>
      </w:r>
    </w:p>
    <w:p w14:paraId="5477E82B" w14:textId="77777777" w:rsidR="001834F9" w:rsidRDefault="001834F9" w:rsidP="00DF5B9F">
      <w:pPr>
        <w:pStyle w:val="BasalText"/>
        <w:numPr>
          <w:ilvl w:val="0"/>
          <w:numId w:val="31"/>
        </w:numPr>
        <w:ind w:left="1080"/>
      </w:pPr>
      <w:r>
        <w:t>Birth year</w:t>
      </w:r>
    </w:p>
    <w:p w14:paraId="1712AF09" w14:textId="77777777" w:rsidR="001834F9" w:rsidRDefault="001834F9" w:rsidP="00DF5B9F">
      <w:pPr>
        <w:pStyle w:val="BasalText"/>
        <w:numPr>
          <w:ilvl w:val="0"/>
          <w:numId w:val="31"/>
        </w:numPr>
        <w:ind w:left="1080"/>
      </w:pPr>
      <w:r>
        <w:t>Email (you can use your school email). If you created an AWS Free Tier account, use a different email from the one you used for the Free Tier Account.</w:t>
      </w:r>
    </w:p>
    <w:p w14:paraId="42D1B7F2" w14:textId="77777777" w:rsidR="001834F9" w:rsidRDefault="001834F9" w:rsidP="00DF5B9F">
      <w:pPr>
        <w:pStyle w:val="BasalText"/>
        <w:numPr>
          <w:ilvl w:val="0"/>
          <w:numId w:val="31"/>
        </w:numPr>
        <w:ind w:left="1080"/>
      </w:pPr>
      <w:r>
        <w:t>Registration code (optional). A code is already provided (</w:t>
      </w:r>
      <w:proofErr w:type="spellStart"/>
      <w:r w:rsidRPr="00B94A1B">
        <w:t>EducateLP</w:t>
      </w:r>
      <w:proofErr w:type="spellEnd"/>
      <w:r>
        <w:t>) or leave it blank.</w:t>
      </w:r>
    </w:p>
    <w:p w14:paraId="028AAA4A" w14:textId="77777777" w:rsidR="001834F9" w:rsidRDefault="001834F9" w:rsidP="00DF5B9F">
      <w:pPr>
        <w:pStyle w:val="BasalText"/>
        <w:numPr>
          <w:ilvl w:val="0"/>
          <w:numId w:val="30"/>
        </w:numPr>
      </w:pPr>
      <w:r>
        <w:lastRenderedPageBreak/>
        <w:t xml:space="preserve">Click the </w:t>
      </w:r>
      <w:r w:rsidRPr="002A4890">
        <w:rPr>
          <w:b/>
          <w:bCs/>
        </w:rPr>
        <w:t>Create Account</w:t>
      </w:r>
      <w:r>
        <w:t xml:space="preserve"> button. You will receive a message to Verify Email. </w:t>
      </w:r>
    </w:p>
    <w:p w14:paraId="1CB39786" w14:textId="77777777" w:rsidR="001834F9" w:rsidRDefault="001834F9" w:rsidP="00DF5B9F">
      <w:pPr>
        <w:pStyle w:val="BasalText"/>
        <w:numPr>
          <w:ilvl w:val="0"/>
          <w:numId w:val="30"/>
        </w:numPr>
      </w:pPr>
      <w:r>
        <w:t xml:space="preserve">Log in to your student email account or the email account you have used and confirm your email address. In the email, click </w:t>
      </w:r>
      <w:r w:rsidRPr="002A4890">
        <w:rPr>
          <w:b/>
          <w:bCs/>
        </w:rPr>
        <w:t>Verify my email</w:t>
      </w:r>
      <w:r>
        <w:t xml:space="preserve">. The email verification message comes from </w:t>
      </w:r>
      <w:r w:rsidRPr="00182B2B">
        <w:t>support@awseducate.com</w:t>
      </w:r>
      <w:r>
        <w:t>.</w:t>
      </w:r>
    </w:p>
    <w:p w14:paraId="30C8C3D4" w14:textId="77777777" w:rsidR="001834F9" w:rsidRDefault="001834F9" w:rsidP="00DF5B9F">
      <w:pPr>
        <w:pStyle w:val="BasalText"/>
        <w:numPr>
          <w:ilvl w:val="0"/>
          <w:numId w:val="30"/>
        </w:numPr>
      </w:pPr>
      <w:r>
        <w:t>A message appears stating that your email is verified, the application will be reviewed shortly, and to check your email for status updates.</w:t>
      </w:r>
    </w:p>
    <w:p w14:paraId="210D65D2" w14:textId="77777777" w:rsidR="001834F9" w:rsidRDefault="001834F9" w:rsidP="00DF5B9F">
      <w:pPr>
        <w:pStyle w:val="BasalText"/>
        <w:numPr>
          <w:ilvl w:val="0"/>
          <w:numId w:val="30"/>
        </w:numPr>
      </w:pPr>
      <w:r>
        <w:t xml:space="preserve">Go back to your student email account or the email account you have used and find another email to get started with AWS Educate. Click the </w:t>
      </w:r>
      <w:r w:rsidRPr="002A4890">
        <w:rPr>
          <w:b/>
          <w:bCs/>
        </w:rPr>
        <w:t>Click here to set a password</w:t>
      </w:r>
      <w:r>
        <w:t xml:space="preserve"> button.</w:t>
      </w:r>
    </w:p>
    <w:p w14:paraId="1A07FFE9" w14:textId="77777777" w:rsidR="001834F9" w:rsidRDefault="001834F9" w:rsidP="00DF5B9F">
      <w:pPr>
        <w:pStyle w:val="BasalText"/>
        <w:numPr>
          <w:ilvl w:val="0"/>
          <w:numId w:val="30"/>
        </w:numPr>
      </w:pPr>
      <w:r>
        <w:t xml:space="preserve">Enter a password, enter the password again to confirm, and then click Submit to set your password and log in. Once a password is set, you can access resources to AWS Educate. </w:t>
      </w:r>
    </w:p>
    <w:p w14:paraId="3FF14039" w14:textId="77777777" w:rsidR="001834F9" w:rsidRDefault="001834F9" w:rsidP="000F632C">
      <w:pPr>
        <w:pStyle w:val="BasalText"/>
        <w:ind w:firstLine="720"/>
      </w:pPr>
      <w:r>
        <w:t>Confirmation usually occurs immediately but wait a couple of minutes to be certain.</w:t>
      </w:r>
    </w:p>
    <w:p w14:paraId="2539957D" w14:textId="77777777" w:rsidR="001834F9" w:rsidRDefault="001834F9" w:rsidP="00DF5B9F">
      <w:pPr>
        <w:pStyle w:val="BasalText"/>
        <w:numPr>
          <w:ilvl w:val="0"/>
          <w:numId w:val="30"/>
        </w:numPr>
      </w:pPr>
      <w:r>
        <w:t xml:space="preserve">On the AWS Educate site, under Course Features, place a checkmark next to </w:t>
      </w:r>
      <w:r w:rsidRPr="002A4890">
        <w:rPr>
          <w:b/>
          <w:bCs/>
        </w:rPr>
        <w:t>Lab</w:t>
      </w:r>
      <w:r>
        <w:t>.</w:t>
      </w:r>
    </w:p>
    <w:p w14:paraId="2D289A87" w14:textId="77777777" w:rsidR="001834F9" w:rsidRDefault="001834F9" w:rsidP="00DF5B9F">
      <w:pPr>
        <w:pStyle w:val="BasalText"/>
        <w:numPr>
          <w:ilvl w:val="0"/>
          <w:numId w:val="30"/>
        </w:numPr>
      </w:pPr>
      <w:r>
        <w:t xml:space="preserve">Click </w:t>
      </w:r>
      <w:r w:rsidRPr="002A4890">
        <w:rPr>
          <w:b/>
          <w:bCs/>
        </w:rPr>
        <w:t>Getting Started with Security (Lab)</w:t>
      </w:r>
      <w:r>
        <w:t xml:space="preserve">. A new window opens displaying the course contents. </w:t>
      </w:r>
    </w:p>
    <w:p w14:paraId="09BCF6C7" w14:textId="77777777" w:rsidR="001834F9" w:rsidRDefault="001834F9" w:rsidP="00DF5B9F">
      <w:pPr>
        <w:pStyle w:val="BasalText"/>
        <w:numPr>
          <w:ilvl w:val="0"/>
          <w:numId w:val="30"/>
        </w:numPr>
      </w:pPr>
      <w:r>
        <w:t xml:space="preserve">Click </w:t>
      </w:r>
      <w:r w:rsidRPr="002A4890">
        <w:rPr>
          <w:b/>
          <w:bCs/>
        </w:rPr>
        <w:t>Modules</w:t>
      </w:r>
      <w:r>
        <w:t xml:space="preserve"> to see all the course contents as illustrated in Figure 11-2.</w:t>
      </w:r>
    </w:p>
    <w:p w14:paraId="49BCFA37" w14:textId="77777777" w:rsidR="00DF5B9F" w:rsidRDefault="00DF5B9F">
      <w:pPr>
        <w:spacing w:line="240" w:lineRule="auto"/>
        <w:rPr>
          <w:rFonts w:asciiTheme="minorHAnsi" w:hAnsiTheme="minorHAnsi" w:cstheme="minorHAnsi"/>
          <w:b/>
          <w:bCs/>
        </w:rPr>
      </w:pPr>
      <w:r>
        <w:rPr>
          <w:b/>
          <w:bCs/>
        </w:rPr>
        <w:br w:type="page"/>
      </w:r>
    </w:p>
    <w:p w14:paraId="3153D994" w14:textId="154D18CC" w:rsidR="001834F9" w:rsidRDefault="001834F9" w:rsidP="00AC081D">
      <w:pPr>
        <w:pStyle w:val="BasalText"/>
      </w:pPr>
      <w:r w:rsidRPr="000F632C">
        <w:rPr>
          <w:b/>
          <w:bCs/>
        </w:rPr>
        <w:lastRenderedPageBreak/>
        <w:t>Figure 11-2</w:t>
      </w:r>
      <w:r w:rsidR="00406547">
        <w:rPr>
          <w:b/>
          <w:bCs/>
        </w:rPr>
        <w:t xml:space="preserve">. </w:t>
      </w:r>
      <w:r w:rsidR="00DF5B9F">
        <w:t xml:space="preserve">AWS Educate </w:t>
      </w:r>
      <w:r w:rsidR="00DF5B9F" w:rsidRPr="008A5856">
        <w:t>Started with Security (Lab)</w:t>
      </w:r>
    </w:p>
    <w:p w14:paraId="524B23E4" w14:textId="0A66FCFC" w:rsidR="00DF5B9F" w:rsidRPr="00DF5B9F" w:rsidRDefault="00DF5B9F" w:rsidP="00DF5B9F">
      <w:pPr>
        <w:rPr>
          <w:rFonts w:asciiTheme="minorHAnsi" w:hAnsiTheme="minorHAnsi" w:cstheme="minorHAnsi"/>
        </w:rPr>
      </w:pPr>
      <w:r w:rsidRPr="008A5856">
        <w:rPr>
          <w:noProof/>
        </w:rPr>
        <w:drawing>
          <wp:inline distT="0" distB="0" distL="0" distR="0" wp14:anchorId="2C0406C5" wp14:editId="2F2D60A3">
            <wp:extent cx="5902727" cy="6363427"/>
            <wp:effectExtent l="0" t="0" r="3175" b="0"/>
            <wp:docPr id="1190854270" name="Picture 1" descr="Learning modules in A W S Educate are displayed. The Getting Started with Security lesson has been completed and a check mark is displayed next to i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854270" name="Picture 1" descr="Learning modules in A W S Educate are displayed. The Getting Started with Security lesson has been completed and a check mark is displayed next to i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2727" cy="636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EDFD3" w14:textId="77777777" w:rsidR="001834F9" w:rsidRDefault="001834F9" w:rsidP="00DF5B9F">
      <w:pPr>
        <w:pStyle w:val="BasalText"/>
        <w:numPr>
          <w:ilvl w:val="0"/>
          <w:numId w:val="30"/>
        </w:numPr>
      </w:pPr>
      <w:r>
        <w:t xml:space="preserve">You can go through the entire course or click the </w:t>
      </w:r>
      <w:r w:rsidRPr="002A4890">
        <w:rPr>
          <w:b/>
          <w:bCs/>
        </w:rPr>
        <w:t>Getting Started with Security Lab</w:t>
      </w:r>
      <w:r>
        <w:t xml:space="preserve"> link. The system will provision (create) the Lab environment for you. </w:t>
      </w:r>
    </w:p>
    <w:p w14:paraId="336D926C" w14:textId="5BAE2CD0" w:rsidR="001834F9" w:rsidRDefault="001834F9" w:rsidP="00DF5B9F">
      <w:pPr>
        <w:pStyle w:val="BasalText"/>
        <w:numPr>
          <w:ilvl w:val="0"/>
          <w:numId w:val="30"/>
        </w:numPr>
      </w:pPr>
      <w:r>
        <w:t>Read all the instructions provided and complete the Lab: Introduction to IAM.</w:t>
      </w:r>
    </w:p>
    <w:p w14:paraId="5D21B3BB" w14:textId="77777777" w:rsidR="00EE5E67" w:rsidRDefault="00EE5E67" w:rsidP="00EE5E67">
      <w:pPr>
        <w:spacing w:line="40" w:lineRule="exact"/>
        <w:rPr>
          <w:rFonts w:asciiTheme="minorHAnsi" w:hAnsiTheme="minorHAnsi" w:cstheme="minorHAnsi"/>
        </w:rPr>
        <w:sectPr w:rsidR="00EE5E67" w:rsidSect="00CE0C26">
          <w:footerReference w:type="default" r:id="rId9"/>
          <w:type w:val="continuous"/>
          <w:pgSz w:w="12240" w:h="15840"/>
          <w:pgMar w:top="1440" w:right="1440" w:bottom="1152" w:left="1440" w:header="720" w:footer="720" w:gutter="0"/>
          <w:cols w:space="720"/>
          <w:titlePg/>
          <w:docGrid w:linePitch="360"/>
        </w:sectPr>
      </w:pPr>
    </w:p>
    <w:p w14:paraId="43FA194E" w14:textId="4320D1E9" w:rsidR="00EE5E67" w:rsidRPr="00EE5E67" w:rsidRDefault="00EE5E67" w:rsidP="00EE5E67">
      <w:pPr>
        <w:spacing w:line="40" w:lineRule="exact"/>
        <w:rPr>
          <w:rFonts w:asciiTheme="minorHAnsi" w:hAnsiTheme="minorHAnsi" w:cstheme="minorHAnsi"/>
        </w:rPr>
      </w:pPr>
    </w:p>
    <w:p w14:paraId="0D96FAF3" w14:textId="77777777" w:rsidR="001834F9" w:rsidRDefault="001834F9" w:rsidP="00DF5B9F">
      <w:pPr>
        <w:pStyle w:val="BasalText"/>
        <w:numPr>
          <w:ilvl w:val="0"/>
          <w:numId w:val="30"/>
        </w:numPr>
      </w:pPr>
      <w:r>
        <w:lastRenderedPageBreak/>
        <w:t xml:space="preserve">After you read the Overview, Objectives, Duration, Prerequisites, and AWS Service Restrictions, you can click the </w:t>
      </w:r>
      <w:r w:rsidRPr="002A4890">
        <w:rPr>
          <w:b/>
          <w:bCs/>
        </w:rPr>
        <w:t>Start Lab</w:t>
      </w:r>
      <w:r>
        <w:t xml:space="preserve"> button to launch the environment. Wait until the Lab Status: Ready message appears, and then close the Start Lab panel.</w:t>
      </w:r>
    </w:p>
    <w:p w14:paraId="7425FB37" w14:textId="77777777" w:rsidR="001834F9" w:rsidRDefault="001834F9" w:rsidP="00DF5B9F">
      <w:pPr>
        <w:pStyle w:val="BasalText"/>
        <w:numPr>
          <w:ilvl w:val="0"/>
          <w:numId w:val="30"/>
        </w:numPr>
      </w:pPr>
      <w:r>
        <w:t xml:space="preserve">Click the </w:t>
      </w:r>
      <w:r w:rsidRPr="002A4890">
        <w:rPr>
          <w:b/>
          <w:bCs/>
        </w:rPr>
        <w:t>AWS</w:t>
      </w:r>
      <w:r>
        <w:t xml:space="preserve"> button to open the console. You can set the lab instruction and AWS console windows to be displayed side by side. If you have multiple screens, you can have a window in each screen to facilitate the lab’s completion process.</w:t>
      </w:r>
    </w:p>
    <w:p w14:paraId="70235CFF" w14:textId="77777777" w:rsidR="001834F9" w:rsidRDefault="001834F9" w:rsidP="00DF5B9F">
      <w:pPr>
        <w:pStyle w:val="BasalText"/>
        <w:numPr>
          <w:ilvl w:val="0"/>
          <w:numId w:val="30"/>
        </w:numPr>
      </w:pPr>
      <w:r>
        <w:t>Follow</w:t>
      </w:r>
      <w:r w:rsidRPr="00574AC3">
        <w:t xml:space="preserve"> </w:t>
      </w:r>
      <w:r>
        <w:t>the steps and complete the tasks assigned:</w:t>
      </w:r>
    </w:p>
    <w:p w14:paraId="17B391C2" w14:textId="77777777" w:rsidR="001834F9" w:rsidRDefault="001834F9" w:rsidP="00DF5B9F">
      <w:pPr>
        <w:pStyle w:val="BasalText"/>
        <w:numPr>
          <w:ilvl w:val="0"/>
          <w:numId w:val="32"/>
        </w:numPr>
        <w:ind w:left="1080"/>
      </w:pPr>
      <w:r>
        <w:t>Task 1: Explore the users and groups</w:t>
      </w:r>
    </w:p>
    <w:p w14:paraId="5EEB8156" w14:textId="77777777" w:rsidR="001834F9" w:rsidRDefault="001834F9" w:rsidP="00DF5B9F">
      <w:pPr>
        <w:pStyle w:val="BasalText"/>
        <w:numPr>
          <w:ilvl w:val="0"/>
          <w:numId w:val="32"/>
        </w:numPr>
        <w:ind w:left="1080"/>
      </w:pPr>
      <w:r>
        <w:t>Task 2: Add user to groups</w:t>
      </w:r>
    </w:p>
    <w:p w14:paraId="0BCDB37C" w14:textId="77777777" w:rsidR="001834F9" w:rsidRDefault="001834F9" w:rsidP="00DF5B9F">
      <w:pPr>
        <w:pStyle w:val="BasalText"/>
        <w:numPr>
          <w:ilvl w:val="0"/>
          <w:numId w:val="32"/>
        </w:numPr>
        <w:ind w:left="1080"/>
      </w:pPr>
      <w:r>
        <w:t>Task 3: Sign in and test users</w:t>
      </w:r>
    </w:p>
    <w:p w14:paraId="6D6B5D75" w14:textId="77777777" w:rsidR="001834F9" w:rsidRDefault="001834F9" w:rsidP="00DF5B9F">
      <w:pPr>
        <w:pStyle w:val="BasalText"/>
        <w:numPr>
          <w:ilvl w:val="0"/>
          <w:numId w:val="32"/>
        </w:numPr>
        <w:ind w:left="1080"/>
      </w:pPr>
      <w:r>
        <w:t>Lab complete</w:t>
      </w:r>
    </w:p>
    <w:p w14:paraId="4AED414C" w14:textId="77777777" w:rsidR="001834F9" w:rsidRPr="00372B01" w:rsidRDefault="001834F9" w:rsidP="00DF5B9F">
      <w:pPr>
        <w:pStyle w:val="BasalText"/>
        <w:numPr>
          <w:ilvl w:val="0"/>
          <w:numId w:val="30"/>
        </w:numPr>
      </w:pPr>
      <w:r>
        <w:t xml:space="preserve">Once completed, click </w:t>
      </w:r>
      <w:r w:rsidRPr="002A4890">
        <w:rPr>
          <w:b/>
          <w:bCs/>
        </w:rPr>
        <w:t>End Lab</w:t>
      </w:r>
      <w:bookmarkEnd w:id="2"/>
      <w:r>
        <w:t>.</w:t>
      </w:r>
    </w:p>
    <w:bookmarkEnd w:id="0"/>
    <w:bookmarkEnd w:id="1"/>
    <w:p w14:paraId="3488E422" w14:textId="753208A0" w:rsidR="001834F9" w:rsidRPr="002A4890" w:rsidRDefault="001834F9" w:rsidP="00586EFD">
      <w:pPr>
        <w:pStyle w:val="BasalText"/>
      </w:pPr>
    </w:p>
    <w:sectPr w:rsidR="001834F9" w:rsidRPr="002A4890" w:rsidSect="00CE0C26">
      <w:footerReference w:type="default" r:id="rId10"/>
      <w:type w:val="continuous"/>
      <w:pgSz w:w="12240" w:h="15840"/>
      <w:pgMar w:top="1440" w:right="1440" w:bottom="1152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1A2901" w14:textId="77777777" w:rsidR="00B36829" w:rsidRDefault="00B36829">
      <w:pPr>
        <w:spacing w:line="240" w:lineRule="auto"/>
      </w:pPr>
      <w:r>
        <w:separator/>
      </w:r>
    </w:p>
  </w:endnote>
  <w:endnote w:type="continuationSeparator" w:id="0">
    <w:p w14:paraId="39A4BF49" w14:textId="77777777" w:rsidR="00B36829" w:rsidRDefault="00B368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fficina Sans">
    <w:charset w:val="00"/>
    <w:family w:val="swiss"/>
    <w:pitch w:val="default"/>
  </w:font>
  <w:font w:name="Sabon-Roman">
    <w:charset w:val="00"/>
    <w:family w:val="auto"/>
    <w:pitch w:val="default"/>
  </w:font>
  <w:font w:name="B Sabon Bold">
    <w:altName w:val="Times New Roman"/>
    <w:charset w:val="00"/>
    <w:family w:val="roman"/>
    <w:pitch w:val="variable"/>
  </w:font>
  <w:font w:name="ITC Officina Serif Book">
    <w:charset w:val="00"/>
    <w:family w:val="roman"/>
    <w:pitch w:val="variable"/>
  </w:font>
  <w:font w:name="ITC Officina Sans Bold">
    <w:altName w:val="Times New Roman"/>
    <w:charset w:val="00"/>
    <w:family w:val="roman"/>
    <w:pitch w:val="variable"/>
  </w:font>
  <w:font w:name="ITC Officina Serif Bold">
    <w:altName w:val="Times New Roman"/>
    <w:charset w:val="00"/>
    <w:family w:val="roman"/>
    <w:pitch w:val="variable"/>
  </w:font>
  <w:font w:name="Sabon">
    <w:altName w:val="Cambria"/>
    <w:charset w:val="00"/>
    <w:family w:val="roman"/>
    <w:pitch w:val="variable"/>
  </w:font>
  <w:font w:name="ITC Officina Sans BoldItalic">
    <w:altName w:val="Times New Roman"/>
    <w:charset w:val="00"/>
    <w:family w:val="roman"/>
    <w:pitch w:val="variable"/>
  </w:font>
  <w:font w:name="ITC Officina Sans BookItalic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ITC Officina Sans Book">
    <w:charset w:val="4D"/>
    <w:family w:val="roman"/>
    <w:pitch w:val="variable"/>
  </w:font>
  <w:font w:name="PalatinoLTStd-Ligh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fficinaSans-BoldItalic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fficinaSansStd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bonLTStd-Roman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fficinaSerif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bonLTStd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nuolaneRg-Regular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nuolaneRg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oney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oney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penSans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FrutigerLTStd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Univer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Univers-Ligh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penSans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charset w:val="00"/>
    <w:family w:val="auto"/>
    <w:pitch w:val="variable"/>
    <w:sig w:usb0="E00002FF" w:usb1="5000205A" w:usb2="00000000" w:usb3="00000000" w:csb0="0000019F" w:csb1="00000000"/>
  </w:font>
  <w:font w:name="UniversLTStd-Ligh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C717FD" w14:textId="286CA3FC" w:rsidR="00EE5E67" w:rsidRDefault="00EE5E67" w:rsidP="00130035">
    <w:pPr>
      <w:pStyle w:val="Footer"/>
      <w:tabs>
        <w:tab w:val="clear" w:pos="8640"/>
        <w:tab w:val="right" w:pos="4320"/>
        <w:tab w:val="right" w:pos="9360"/>
      </w:tabs>
      <w:rPr>
        <w:rFonts w:asciiTheme="minorHAnsi" w:hAnsiTheme="minorHAnsi" w:cstheme="minorHAnsi"/>
        <w:sz w:val="18"/>
        <w:szCs w:val="18"/>
      </w:rPr>
    </w:pPr>
  </w:p>
  <w:p w14:paraId="15F02652" w14:textId="1DDEBD0C" w:rsidR="00EE5E67" w:rsidRPr="00676C99" w:rsidRDefault="00E02834" w:rsidP="00130035">
    <w:pPr>
      <w:pStyle w:val="Footer"/>
      <w:tabs>
        <w:tab w:val="clear" w:pos="8640"/>
        <w:tab w:val="right" w:pos="4320"/>
        <w:tab w:val="right" w:pos="9360"/>
      </w:tabs>
      <w:rPr>
        <w:rFonts w:asciiTheme="minorHAnsi" w:hAnsiTheme="minorHAnsi" w:cstheme="minorHAnsi"/>
        <w:sz w:val="18"/>
        <w:szCs w:val="18"/>
      </w:rPr>
    </w:pPr>
    <w:sdt>
      <w:sdtPr>
        <w:id w:val="1334570162"/>
        <w:docPartObj>
          <w:docPartGallery w:val="Page Numbers (Bottom of Page)"/>
          <w:docPartUnique/>
        </w:docPartObj>
      </w:sdtPr>
      <w:sdtEndPr>
        <w:rPr>
          <w:rFonts w:asciiTheme="minorHAnsi" w:hAnsiTheme="minorHAnsi" w:cstheme="minorHAnsi"/>
          <w:sz w:val="18"/>
          <w:szCs w:val="18"/>
        </w:rPr>
      </w:sdtEndPr>
      <w:sdtContent>
        <w:sdt>
          <w:sdtPr>
            <w:rPr>
              <w:rFonts w:asciiTheme="minorHAnsi" w:hAnsiTheme="minorHAnsi" w:cstheme="minorHAnsi"/>
              <w:sz w:val="18"/>
              <w:szCs w:val="18"/>
            </w:rPr>
            <w:id w:val="-462433437"/>
            <w:docPartObj>
              <w:docPartGallery w:val="Page Numbers (Top of Page)"/>
              <w:docPartUnique/>
            </w:docPartObj>
          </w:sdtPr>
          <w:sdtEndPr/>
          <w:sdtContent>
            <w:r w:rsidR="00EE5E67" w:rsidRPr="00364832">
              <w:rPr>
                <w:rFonts w:asciiTheme="minorHAnsi" w:hAnsiTheme="minorHAnsi" w:cstheme="minorHAnsi"/>
                <w:sz w:val="18"/>
                <w:szCs w:val="18"/>
              </w:rPr>
              <w:t xml:space="preserve">Lab </w:t>
            </w:r>
            <w:r w:rsidR="00EE5E67">
              <w:rPr>
                <w:rFonts w:asciiTheme="minorHAnsi" w:hAnsiTheme="minorHAnsi" w:cstheme="minorHAnsi"/>
                <w:sz w:val="18"/>
                <w:szCs w:val="18"/>
              </w:rPr>
              <w:t>11</w:t>
            </w:r>
            <w:r w:rsidR="00EE5E67" w:rsidRPr="00364832">
              <w:rPr>
                <w:rFonts w:asciiTheme="minorHAnsi" w:hAnsiTheme="minorHAnsi" w:cstheme="minorHAnsi"/>
                <w:sz w:val="18"/>
                <w:szCs w:val="18"/>
              </w:rPr>
              <w:t>-</w:t>
            </w:r>
            <w:r w:rsidR="00EE5E67"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="00EE5E67" w:rsidRPr="00712D7F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="00EE5E67" w:rsidRPr="00EE5E67">
              <w:rPr>
                <w:rFonts w:asciiTheme="minorHAnsi" w:hAnsiTheme="minorHAnsi" w:cstheme="minorHAnsi"/>
                <w:sz w:val="18"/>
                <w:szCs w:val="18"/>
              </w:rPr>
              <w:t>Getting Started with Security on Amazon Web Services (AWS)</w:t>
            </w:r>
            <w:r w:rsidR="00EE5E67" w:rsidRPr="00F34545"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="00EE5E67"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Page </w:t>
            </w:r>
            <w:r w:rsidR="00EE5E67"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="00EE5E67"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PAGE </w:instrText>
            </w:r>
            <w:r w:rsidR="00EE5E67"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 w:rsidR="00EE5E67"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="00EE5E67"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  <w:r w:rsidR="00EE5E67"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 of </w:t>
            </w:r>
            <w:r w:rsidR="00EE5E67"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="00EE5E67"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NUMPAGES  </w:instrText>
            </w:r>
            <w:r w:rsidR="00EE5E67"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 w:rsidR="00EE5E67">
              <w:rPr>
                <w:rFonts w:asciiTheme="minorHAnsi" w:hAnsiTheme="minorHAnsi" w:cstheme="minorHAnsi"/>
                <w:sz w:val="18"/>
                <w:szCs w:val="18"/>
              </w:rPr>
              <w:t>15</w:t>
            </w:r>
            <w:r w:rsidR="00EE5E67"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121D88" w14:textId="77777777" w:rsidR="00E13B69" w:rsidRDefault="00E13B69" w:rsidP="00130035">
    <w:pPr>
      <w:pStyle w:val="Footer"/>
      <w:tabs>
        <w:tab w:val="clear" w:pos="8640"/>
        <w:tab w:val="right" w:pos="4320"/>
        <w:tab w:val="right" w:pos="9360"/>
      </w:tabs>
      <w:rPr>
        <w:rFonts w:asciiTheme="minorHAnsi" w:hAnsiTheme="minorHAnsi" w:cstheme="minorHAnsi"/>
        <w:sz w:val="18"/>
        <w:szCs w:val="18"/>
      </w:rPr>
    </w:pPr>
  </w:p>
  <w:p w14:paraId="5A0A5A6D" w14:textId="77777777" w:rsidR="00E02834" w:rsidRDefault="00E02834" w:rsidP="00E02834">
    <w:pPr>
      <w:pStyle w:val="Footer"/>
      <w:tabs>
        <w:tab w:val="clear" w:pos="8640"/>
        <w:tab w:val="right" w:pos="4320"/>
        <w:tab w:val="right" w:pos="9360"/>
      </w:tabs>
      <w:rPr>
        <w:rFonts w:asciiTheme="minorHAnsi" w:hAnsiTheme="minorHAnsi" w:cstheme="minorHAnsi"/>
        <w:sz w:val="18"/>
        <w:szCs w:val="18"/>
      </w:rPr>
    </w:pPr>
  </w:p>
  <w:p w14:paraId="5A3BFCB6" w14:textId="77777777" w:rsidR="00E02834" w:rsidRPr="00676C99" w:rsidRDefault="00E02834" w:rsidP="00E02834">
    <w:pPr>
      <w:pStyle w:val="Footer"/>
      <w:tabs>
        <w:tab w:val="clear" w:pos="8640"/>
        <w:tab w:val="right" w:pos="4320"/>
        <w:tab w:val="right" w:pos="9360"/>
      </w:tabs>
      <w:rPr>
        <w:rFonts w:asciiTheme="minorHAnsi" w:hAnsiTheme="minorHAnsi" w:cstheme="minorHAnsi"/>
        <w:sz w:val="18"/>
        <w:szCs w:val="18"/>
      </w:rPr>
    </w:pPr>
    <w:sdt>
      <w:sdtPr>
        <w:id w:val="1688414570"/>
        <w:docPartObj>
          <w:docPartGallery w:val="Page Numbers (Bottom of Page)"/>
          <w:docPartUnique/>
        </w:docPartObj>
      </w:sdtPr>
      <w:sdtEndPr>
        <w:rPr>
          <w:rFonts w:asciiTheme="minorHAnsi" w:hAnsiTheme="minorHAnsi" w:cstheme="minorHAnsi"/>
          <w:sz w:val="18"/>
          <w:szCs w:val="18"/>
        </w:rPr>
      </w:sdtEndPr>
      <w:sdtContent>
        <w:sdt>
          <w:sdtPr>
            <w:rPr>
              <w:rFonts w:asciiTheme="minorHAnsi" w:hAnsiTheme="minorHAnsi" w:cstheme="minorHAnsi"/>
              <w:sz w:val="18"/>
              <w:szCs w:val="18"/>
            </w:rPr>
            <w:id w:val="136543714"/>
            <w:docPartObj>
              <w:docPartGallery w:val="Page Numbers (Top of Page)"/>
              <w:docPartUnique/>
            </w:docPartObj>
          </w:sdtPr>
          <w:sdtContent>
            <w:r w:rsidRPr="00364832">
              <w:rPr>
                <w:rFonts w:asciiTheme="minorHAnsi" w:hAnsiTheme="minorHAnsi" w:cstheme="minorHAnsi"/>
                <w:sz w:val="18"/>
                <w:szCs w:val="18"/>
              </w:rPr>
              <w:t xml:space="preserve">Lab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11</w:t>
            </w:r>
            <w:r w:rsidRPr="00364832">
              <w:rPr>
                <w:rFonts w:asciiTheme="minorHAnsi" w:hAnsiTheme="minorHAnsi" w:cstheme="minorHAnsi"/>
                <w:sz w:val="18"/>
                <w:szCs w:val="18"/>
              </w:rPr>
              <w:t>-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712D7F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EE5E67">
              <w:rPr>
                <w:rFonts w:asciiTheme="minorHAnsi" w:hAnsiTheme="minorHAnsi" w:cstheme="minorHAnsi"/>
                <w:sz w:val="18"/>
                <w:szCs w:val="18"/>
              </w:rPr>
              <w:t>Getting Started with Security on Amazon Web Services (AWS)</w:t>
            </w:r>
            <w:r w:rsidRPr="00F34545"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Page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PAGE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4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 of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NUMPAGES 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5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</w:sdtContent>
        </w:sdt>
      </w:sdtContent>
    </w:sdt>
  </w:p>
  <w:p w14:paraId="0F03E032" w14:textId="06958D16" w:rsidR="00E13B69" w:rsidRPr="00676C99" w:rsidRDefault="00E13B69" w:rsidP="00E02834">
    <w:pPr>
      <w:pStyle w:val="Footer"/>
      <w:tabs>
        <w:tab w:val="clear" w:pos="8640"/>
        <w:tab w:val="right" w:pos="4320"/>
        <w:tab w:val="right" w:pos="9360"/>
      </w:tabs>
      <w:rPr>
        <w:rFonts w:asciiTheme="minorHAnsi" w:hAnsiTheme="minorHAnsi" w:cstheme="minorHAnsi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EEFD32" w14:textId="77777777" w:rsidR="00B36829" w:rsidRDefault="00B36829">
      <w:pPr>
        <w:spacing w:line="240" w:lineRule="auto"/>
      </w:pPr>
      <w:r>
        <w:separator/>
      </w:r>
    </w:p>
  </w:footnote>
  <w:footnote w:type="continuationSeparator" w:id="0">
    <w:p w14:paraId="6E113EFE" w14:textId="77777777" w:rsidR="00B36829" w:rsidRDefault="00B3682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6095B"/>
    <w:multiLevelType w:val="hybridMultilevel"/>
    <w:tmpl w:val="530444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A3A54"/>
    <w:multiLevelType w:val="hybridMultilevel"/>
    <w:tmpl w:val="B5EC9C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A7EDB"/>
    <w:multiLevelType w:val="singleLevel"/>
    <w:tmpl w:val="4192EF9E"/>
    <w:lvl w:ilvl="0">
      <w:start w:val="1"/>
      <w:numFmt w:val="none"/>
      <w:pStyle w:val="EOCAHd"/>
      <w:lvlText w:val="[EOC A HD]"/>
      <w:legacy w:legacy="1" w:legacySpace="432" w:legacyIndent="0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</w:rPr>
    </w:lvl>
  </w:abstractNum>
  <w:abstractNum w:abstractNumId="3" w15:restartNumberingAfterBreak="0">
    <w:nsid w:val="0EE9292D"/>
    <w:multiLevelType w:val="hybridMultilevel"/>
    <w:tmpl w:val="B5947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6E1D34"/>
    <w:multiLevelType w:val="singleLevel"/>
    <w:tmpl w:val="25E65414"/>
    <w:lvl w:ilvl="0">
      <w:start w:val="1"/>
      <w:numFmt w:val="none"/>
      <w:pStyle w:val="KeyTerms"/>
      <w:lvlText w:val="[BT B HD]"/>
      <w:legacy w:legacy="1" w:legacySpace="432" w:legacyIndent="0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</w:rPr>
    </w:lvl>
  </w:abstractNum>
  <w:abstractNum w:abstractNumId="5" w15:restartNumberingAfterBreak="0">
    <w:nsid w:val="100B34B6"/>
    <w:multiLevelType w:val="hybridMultilevel"/>
    <w:tmpl w:val="F1F4B8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E6A28"/>
    <w:multiLevelType w:val="hybridMultilevel"/>
    <w:tmpl w:val="ACC446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127112"/>
    <w:multiLevelType w:val="hybridMultilevel"/>
    <w:tmpl w:val="B97EC942"/>
    <w:lvl w:ilvl="0" w:tplc="663A57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C54232"/>
    <w:multiLevelType w:val="hybridMultilevel"/>
    <w:tmpl w:val="6AE684D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43092F"/>
    <w:multiLevelType w:val="hybridMultilevel"/>
    <w:tmpl w:val="D13808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C57A0D"/>
    <w:multiLevelType w:val="hybridMultilevel"/>
    <w:tmpl w:val="395622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952078"/>
    <w:multiLevelType w:val="hybridMultilevel"/>
    <w:tmpl w:val="B14ACF5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070D9D"/>
    <w:multiLevelType w:val="hybridMultilevel"/>
    <w:tmpl w:val="5C7EAE12"/>
    <w:lvl w:ilvl="0" w:tplc="663A57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90142A"/>
    <w:multiLevelType w:val="hybridMultilevel"/>
    <w:tmpl w:val="9B8E19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AE74A6"/>
    <w:multiLevelType w:val="hybridMultilevel"/>
    <w:tmpl w:val="A99072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834361"/>
    <w:multiLevelType w:val="hybridMultilevel"/>
    <w:tmpl w:val="6B0E85D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0863C07"/>
    <w:multiLevelType w:val="singleLevel"/>
    <w:tmpl w:val="D75A5082"/>
    <w:lvl w:ilvl="0">
      <w:start w:val="1"/>
      <w:numFmt w:val="decimal"/>
      <w:pStyle w:val="Boxnumberlist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bCs/>
        <w:i w:val="0"/>
        <w:iCs w:val="0"/>
      </w:rPr>
    </w:lvl>
  </w:abstractNum>
  <w:abstractNum w:abstractNumId="17" w15:restartNumberingAfterBreak="0">
    <w:nsid w:val="317346CD"/>
    <w:multiLevelType w:val="multilevel"/>
    <w:tmpl w:val="78164A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31735605"/>
    <w:multiLevelType w:val="hybridMultilevel"/>
    <w:tmpl w:val="D924D2FE"/>
    <w:lvl w:ilvl="0" w:tplc="DFE01BE4">
      <w:start w:val="1"/>
      <w:numFmt w:val="bullet"/>
      <w:pStyle w:val="BLfirs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9" w15:restartNumberingAfterBreak="0">
    <w:nsid w:val="3323705E"/>
    <w:multiLevelType w:val="singleLevel"/>
    <w:tmpl w:val="517A40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345E4125"/>
    <w:multiLevelType w:val="hybridMultilevel"/>
    <w:tmpl w:val="EE001D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D97AB8"/>
    <w:multiLevelType w:val="hybridMultilevel"/>
    <w:tmpl w:val="8E62C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0F4370"/>
    <w:multiLevelType w:val="multilevel"/>
    <w:tmpl w:val="78164A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388B6FB7"/>
    <w:multiLevelType w:val="hybridMultilevel"/>
    <w:tmpl w:val="E684E31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9386158"/>
    <w:multiLevelType w:val="hybridMultilevel"/>
    <w:tmpl w:val="1AB290D4"/>
    <w:lvl w:ilvl="0" w:tplc="DF8455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7C71BC"/>
    <w:multiLevelType w:val="hybridMultilevel"/>
    <w:tmpl w:val="B6F6875C"/>
    <w:lvl w:ilvl="0" w:tplc="7EBEB7EC">
      <w:start w:val="1"/>
      <w:numFmt w:val="decimal"/>
      <w:pStyle w:val="NLMID"/>
      <w:lvlText w:val="%1."/>
      <w:lvlJc w:val="left"/>
      <w:pPr>
        <w:ind w:left="640" w:hanging="360"/>
      </w:pPr>
      <w:rPr>
        <w:rFonts w:ascii="Times" w:eastAsia="Times New Roman" w:hAnsi="Times" w:cs="Times"/>
      </w:rPr>
    </w:lvl>
    <w:lvl w:ilvl="1" w:tplc="04090019" w:tentative="1">
      <w:start w:val="1"/>
      <w:numFmt w:val="lowerLetter"/>
      <w:lvlText w:val="%2."/>
      <w:lvlJc w:val="left"/>
      <w:pPr>
        <w:ind w:left="1360" w:hanging="360"/>
      </w:pPr>
    </w:lvl>
    <w:lvl w:ilvl="2" w:tplc="0409001B" w:tentative="1">
      <w:start w:val="1"/>
      <w:numFmt w:val="lowerRoman"/>
      <w:lvlText w:val="%3."/>
      <w:lvlJc w:val="right"/>
      <w:pPr>
        <w:ind w:left="2080" w:hanging="180"/>
      </w:pPr>
    </w:lvl>
    <w:lvl w:ilvl="3" w:tplc="0409000F" w:tentative="1">
      <w:start w:val="1"/>
      <w:numFmt w:val="decimal"/>
      <w:lvlText w:val="%4."/>
      <w:lvlJc w:val="left"/>
      <w:pPr>
        <w:ind w:left="2800" w:hanging="360"/>
      </w:pPr>
    </w:lvl>
    <w:lvl w:ilvl="4" w:tplc="04090019" w:tentative="1">
      <w:start w:val="1"/>
      <w:numFmt w:val="lowerLetter"/>
      <w:lvlText w:val="%5."/>
      <w:lvlJc w:val="left"/>
      <w:pPr>
        <w:ind w:left="3520" w:hanging="360"/>
      </w:pPr>
    </w:lvl>
    <w:lvl w:ilvl="5" w:tplc="0409001B" w:tentative="1">
      <w:start w:val="1"/>
      <w:numFmt w:val="lowerRoman"/>
      <w:lvlText w:val="%6."/>
      <w:lvlJc w:val="right"/>
      <w:pPr>
        <w:ind w:left="4240" w:hanging="180"/>
      </w:pPr>
    </w:lvl>
    <w:lvl w:ilvl="6" w:tplc="0409000F" w:tentative="1">
      <w:start w:val="1"/>
      <w:numFmt w:val="decimal"/>
      <w:lvlText w:val="%7."/>
      <w:lvlJc w:val="left"/>
      <w:pPr>
        <w:ind w:left="4960" w:hanging="360"/>
      </w:pPr>
    </w:lvl>
    <w:lvl w:ilvl="7" w:tplc="04090019" w:tentative="1">
      <w:start w:val="1"/>
      <w:numFmt w:val="lowerLetter"/>
      <w:lvlText w:val="%8."/>
      <w:lvlJc w:val="left"/>
      <w:pPr>
        <w:ind w:left="5680" w:hanging="360"/>
      </w:pPr>
    </w:lvl>
    <w:lvl w:ilvl="8" w:tplc="0409001B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26" w15:restartNumberingAfterBreak="0">
    <w:nsid w:val="3B962CFB"/>
    <w:multiLevelType w:val="hybridMultilevel"/>
    <w:tmpl w:val="84AE7E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AE7D79"/>
    <w:multiLevelType w:val="hybridMultilevel"/>
    <w:tmpl w:val="DBA4C79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0D319C1"/>
    <w:multiLevelType w:val="hybridMultilevel"/>
    <w:tmpl w:val="8A7091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20F73B1"/>
    <w:multiLevelType w:val="hybridMultilevel"/>
    <w:tmpl w:val="438A7B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29D40E2"/>
    <w:multiLevelType w:val="singleLevel"/>
    <w:tmpl w:val="D4A8C246"/>
    <w:lvl w:ilvl="0">
      <w:start w:val="1"/>
      <w:numFmt w:val="bullet"/>
      <w:pStyle w:val="Chapterintro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1" w15:restartNumberingAfterBreak="0">
    <w:nsid w:val="431379C8"/>
    <w:multiLevelType w:val="hybridMultilevel"/>
    <w:tmpl w:val="76922D2C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3C9470C"/>
    <w:multiLevelType w:val="hybridMultilevel"/>
    <w:tmpl w:val="A17EE6E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A0014EA"/>
    <w:multiLevelType w:val="hybridMultilevel"/>
    <w:tmpl w:val="19C4BA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AFE3E5F"/>
    <w:multiLevelType w:val="hybridMultilevel"/>
    <w:tmpl w:val="30D2475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D480283"/>
    <w:multiLevelType w:val="hybridMultilevel"/>
    <w:tmpl w:val="2230E00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DC24FE4"/>
    <w:multiLevelType w:val="hybridMultilevel"/>
    <w:tmpl w:val="385EF77A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EC76C78"/>
    <w:multiLevelType w:val="hybridMultilevel"/>
    <w:tmpl w:val="31723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1F44F53"/>
    <w:multiLevelType w:val="hybridMultilevel"/>
    <w:tmpl w:val="CF72EF9C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24020A2"/>
    <w:multiLevelType w:val="hybridMultilevel"/>
    <w:tmpl w:val="28D4AD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60D0B84"/>
    <w:multiLevelType w:val="hybridMultilevel"/>
    <w:tmpl w:val="9C7A6868"/>
    <w:lvl w:ilvl="0" w:tplc="FFFFFFFF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Symbol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Symbol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563A411B"/>
    <w:multiLevelType w:val="hybridMultilevel"/>
    <w:tmpl w:val="4F74AC4C"/>
    <w:lvl w:ilvl="0" w:tplc="0409000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42" w15:restartNumberingAfterBreak="0">
    <w:nsid w:val="591D06BA"/>
    <w:multiLevelType w:val="multilevel"/>
    <w:tmpl w:val="78164A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3" w15:restartNumberingAfterBreak="0">
    <w:nsid w:val="5C822461"/>
    <w:multiLevelType w:val="hybridMultilevel"/>
    <w:tmpl w:val="968E7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5ED6FFD"/>
    <w:multiLevelType w:val="hybridMultilevel"/>
    <w:tmpl w:val="FC84011E"/>
    <w:lvl w:ilvl="0" w:tplc="1402EE26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7822612"/>
    <w:multiLevelType w:val="hybridMultilevel"/>
    <w:tmpl w:val="840A11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9BF11D1"/>
    <w:multiLevelType w:val="hybridMultilevel"/>
    <w:tmpl w:val="81263544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671EA5"/>
    <w:multiLevelType w:val="hybridMultilevel"/>
    <w:tmpl w:val="0504D8DC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C3B52E9"/>
    <w:multiLevelType w:val="multilevel"/>
    <w:tmpl w:val="78164A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9" w15:restartNumberingAfterBreak="0">
    <w:nsid w:val="6F9E3DE0"/>
    <w:multiLevelType w:val="hybridMultilevel"/>
    <w:tmpl w:val="0C66E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EEB4B07"/>
    <w:multiLevelType w:val="hybridMultilevel"/>
    <w:tmpl w:val="47E8E1A2"/>
    <w:lvl w:ilvl="0" w:tplc="B204E030">
      <w:start w:val="1"/>
      <w:numFmt w:val="lowerLetter"/>
      <w:pStyle w:val="MULTA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76078783">
    <w:abstractNumId w:val="19"/>
  </w:num>
  <w:num w:numId="2" w16cid:durableId="1387605828">
    <w:abstractNumId w:val="4"/>
  </w:num>
  <w:num w:numId="3" w16cid:durableId="963585223">
    <w:abstractNumId w:val="40"/>
  </w:num>
  <w:num w:numId="4" w16cid:durableId="450708379">
    <w:abstractNumId w:val="2"/>
  </w:num>
  <w:num w:numId="5" w16cid:durableId="1109934975">
    <w:abstractNumId w:val="16"/>
  </w:num>
  <w:num w:numId="6" w16cid:durableId="1368262516">
    <w:abstractNumId w:val="30"/>
  </w:num>
  <w:num w:numId="7" w16cid:durableId="445320485">
    <w:abstractNumId w:val="25"/>
  </w:num>
  <w:num w:numId="8" w16cid:durableId="1690181797">
    <w:abstractNumId w:val="18"/>
  </w:num>
  <w:num w:numId="9" w16cid:durableId="1101534574">
    <w:abstractNumId w:val="50"/>
  </w:num>
  <w:num w:numId="10" w16cid:durableId="1235582257">
    <w:abstractNumId w:val="9"/>
  </w:num>
  <w:num w:numId="11" w16cid:durableId="1926572380">
    <w:abstractNumId w:val="41"/>
  </w:num>
  <w:num w:numId="12" w16cid:durableId="1738815910">
    <w:abstractNumId w:val="43"/>
  </w:num>
  <w:num w:numId="13" w16cid:durableId="491943737">
    <w:abstractNumId w:val="26"/>
  </w:num>
  <w:num w:numId="14" w16cid:durableId="1740708489">
    <w:abstractNumId w:val="17"/>
  </w:num>
  <w:num w:numId="15" w16cid:durableId="2085369817">
    <w:abstractNumId w:val="14"/>
  </w:num>
  <w:num w:numId="16" w16cid:durableId="2012024214">
    <w:abstractNumId w:val="28"/>
  </w:num>
  <w:num w:numId="17" w16cid:durableId="1929803890">
    <w:abstractNumId w:val="1"/>
  </w:num>
  <w:num w:numId="18" w16cid:durableId="1602179754">
    <w:abstractNumId w:val="10"/>
  </w:num>
  <w:num w:numId="19" w16cid:durableId="1563101440">
    <w:abstractNumId w:val="33"/>
  </w:num>
  <w:num w:numId="20" w16cid:durableId="1359157176">
    <w:abstractNumId w:val="3"/>
  </w:num>
  <w:num w:numId="21" w16cid:durableId="1896429001">
    <w:abstractNumId w:val="20"/>
  </w:num>
  <w:num w:numId="22" w16cid:durableId="17397632">
    <w:abstractNumId w:val="23"/>
  </w:num>
  <w:num w:numId="23" w16cid:durableId="543907216">
    <w:abstractNumId w:val="24"/>
  </w:num>
  <w:num w:numId="24" w16cid:durableId="1090077531">
    <w:abstractNumId w:val="49"/>
  </w:num>
  <w:num w:numId="25" w16cid:durableId="1258368334">
    <w:abstractNumId w:val="32"/>
  </w:num>
  <w:num w:numId="26" w16cid:durableId="963854754">
    <w:abstractNumId w:val="13"/>
  </w:num>
  <w:num w:numId="27" w16cid:durableId="2061632342">
    <w:abstractNumId w:val="39"/>
  </w:num>
  <w:num w:numId="28" w16cid:durableId="2063209237">
    <w:abstractNumId w:val="0"/>
  </w:num>
  <w:num w:numId="29" w16cid:durableId="59140112">
    <w:abstractNumId w:val="15"/>
  </w:num>
  <w:num w:numId="30" w16cid:durableId="1556310362">
    <w:abstractNumId w:val="48"/>
  </w:num>
  <w:num w:numId="31" w16cid:durableId="1217668791">
    <w:abstractNumId w:val="6"/>
  </w:num>
  <w:num w:numId="32" w16cid:durableId="401761540">
    <w:abstractNumId w:val="5"/>
  </w:num>
  <w:num w:numId="33" w16cid:durableId="1331256408">
    <w:abstractNumId w:val="42"/>
  </w:num>
  <w:num w:numId="34" w16cid:durableId="1136727833">
    <w:abstractNumId w:val="22"/>
  </w:num>
  <w:num w:numId="35" w16cid:durableId="876552776">
    <w:abstractNumId w:val="37"/>
  </w:num>
  <w:num w:numId="36" w16cid:durableId="1465779189">
    <w:abstractNumId w:val="29"/>
  </w:num>
  <w:num w:numId="37" w16cid:durableId="442773061">
    <w:abstractNumId w:val="12"/>
  </w:num>
  <w:num w:numId="38" w16cid:durableId="2114475921">
    <w:abstractNumId w:val="45"/>
  </w:num>
  <w:num w:numId="39" w16cid:durableId="184489286">
    <w:abstractNumId w:val="21"/>
  </w:num>
  <w:num w:numId="40" w16cid:durableId="915944652">
    <w:abstractNumId w:val="7"/>
  </w:num>
  <w:num w:numId="41" w16cid:durableId="331031035">
    <w:abstractNumId w:val="47"/>
  </w:num>
  <w:num w:numId="42" w16cid:durableId="1766611637">
    <w:abstractNumId w:val="31"/>
  </w:num>
  <w:num w:numId="43" w16cid:durableId="1294603494">
    <w:abstractNumId w:val="35"/>
  </w:num>
  <w:num w:numId="44" w16cid:durableId="1185359596">
    <w:abstractNumId w:val="27"/>
  </w:num>
  <w:num w:numId="45" w16cid:durableId="1648322097">
    <w:abstractNumId w:val="34"/>
  </w:num>
  <w:num w:numId="46" w16cid:durableId="1225412142">
    <w:abstractNumId w:val="38"/>
  </w:num>
  <w:num w:numId="47" w16cid:durableId="124199643">
    <w:abstractNumId w:val="11"/>
  </w:num>
  <w:num w:numId="48" w16cid:durableId="297534492">
    <w:abstractNumId w:val="36"/>
  </w:num>
  <w:num w:numId="49" w16cid:durableId="1884634375">
    <w:abstractNumId w:val="8"/>
  </w:num>
  <w:num w:numId="50" w16cid:durableId="1977174279">
    <w:abstractNumId w:val="46"/>
  </w:num>
  <w:num w:numId="51" w16cid:durableId="234242399">
    <w:abstractNumId w:val="44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linkStyle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C4B"/>
    <w:rsid w:val="00002EDD"/>
    <w:rsid w:val="00003E3F"/>
    <w:rsid w:val="00011AE7"/>
    <w:rsid w:val="00013474"/>
    <w:rsid w:val="0001389F"/>
    <w:rsid w:val="00014E24"/>
    <w:rsid w:val="00020936"/>
    <w:rsid w:val="00020D9A"/>
    <w:rsid w:val="00022112"/>
    <w:rsid w:val="00024B3D"/>
    <w:rsid w:val="00027CEF"/>
    <w:rsid w:val="000305E5"/>
    <w:rsid w:val="00032EAC"/>
    <w:rsid w:val="000356A8"/>
    <w:rsid w:val="00041986"/>
    <w:rsid w:val="00044E1E"/>
    <w:rsid w:val="00050340"/>
    <w:rsid w:val="000619F1"/>
    <w:rsid w:val="00067FD2"/>
    <w:rsid w:val="000802C6"/>
    <w:rsid w:val="000803F5"/>
    <w:rsid w:val="00082706"/>
    <w:rsid w:val="000860B0"/>
    <w:rsid w:val="000929FC"/>
    <w:rsid w:val="00092A54"/>
    <w:rsid w:val="0009345B"/>
    <w:rsid w:val="00093803"/>
    <w:rsid w:val="00094D14"/>
    <w:rsid w:val="0009643F"/>
    <w:rsid w:val="000A10AC"/>
    <w:rsid w:val="000A2307"/>
    <w:rsid w:val="000A3C38"/>
    <w:rsid w:val="000A5D96"/>
    <w:rsid w:val="000B094B"/>
    <w:rsid w:val="000B14E5"/>
    <w:rsid w:val="000B4624"/>
    <w:rsid w:val="000C4F29"/>
    <w:rsid w:val="000C63E1"/>
    <w:rsid w:val="000C6641"/>
    <w:rsid w:val="000C6A20"/>
    <w:rsid w:val="000D12A6"/>
    <w:rsid w:val="000D3364"/>
    <w:rsid w:val="000D5B21"/>
    <w:rsid w:val="000D6143"/>
    <w:rsid w:val="000E2FC0"/>
    <w:rsid w:val="000E6BFF"/>
    <w:rsid w:val="000F1061"/>
    <w:rsid w:val="000F1CBB"/>
    <w:rsid w:val="000F632C"/>
    <w:rsid w:val="00105CD8"/>
    <w:rsid w:val="00106E51"/>
    <w:rsid w:val="001079D5"/>
    <w:rsid w:val="00110973"/>
    <w:rsid w:val="001123A7"/>
    <w:rsid w:val="00114170"/>
    <w:rsid w:val="00122AC1"/>
    <w:rsid w:val="00127084"/>
    <w:rsid w:val="00127788"/>
    <w:rsid w:val="00130035"/>
    <w:rsid w:val="00130D52"/>
    <w:rsid w:val="001319F0"/>
    <w:rsid w:val="0013223C"/>
    <w:rsid w:val="00135558"/>
    <w:rsid w:val="001359C8"/>
    <w:rsid w:val="00135B80"/>
    <w:rsid w:val="00136A33"/>
    <w:rsid w:val="00137FD6"/>
    <w:rsid w:val="00141625"/>
    <w:rsid w:val="00141DC8"/>
    <w:rsid w:val="0014596C"/>
    <w:rsid w:val="00147BC4"/>
    <w:rsid w:val="0015073B"/>
    <w:rsid w:val="001541E5"/>
    <w:rsid w:val="00154B1D"/>
    <w:rsid w:val="001572F7"/>
    <w:rsid w:val="0016158B"/>
    <w:rsid w:val="00164F4F"/>
    <w:rsid w:val="00171250"/>
    <w:rsid w:val="00171C20"/>
    <w:rsid w:val="00177311"/>
    <w:rsid w:val="001834F9"/>
    <w:rsid w:val="00185FB9"/>
    <w:rsid w:val="00187092"/>
    <w:rsid w:val="0019230B"/>
    <w:rsid w:val="001935AA"/>
    <w:rsid w:val="001A2F36"/>
    <w:rsid w:val="001A3D7C"/>
    <w:rsid w:val="001A3FED"/>
    <w:rsid w:val="001A7A05"/>
    <w:rsid w:val="001B21C2"/>
    <w:rsid w:val="001B362F"/>
    <w:rsid w:val="001B4525"/>
    <w:rsid w:val="001B793B"/>
    <w:rsid w:val="001B7D8E"/>
    <w:rsid w:val="001C5B37"/>
    <w:rsid w:val="001C69A2"/>
    <w:rsid w:val="001D7909"/>
    <w:rsid w:val="001E1AE8"/>
    <w:rsid w:val="001E2A7B"/>
    <w:rsid w:val="001E535B"/>
    <w:rsid w:val="001F2844"/>
    <w:rsid w:val="001F3D23"/>
    <w:rsid w:val="001F4C6A"/>
    <w:rsid w:val="001F5249"/>
    <w:rsid w:val="001F5E12"/>
    <w:rsid w:val="00201333"/>
    <w:rsid w:val="002023B5"/>
    <w:rsid w:val="00210A0B"/>
    <w:rsid w:val="002137F9"/>
    <w:rsid w:val="002153E5"/>
    <w:rsid w:val="00227C34"/>
    <w:rsid w:val="0023382B"/>
    <w:rsid w:val="0023561B"/>
    <w:rsid w:val="0024149F"/>
    <w:rsid w:val="0024599C"/>
    <w:rsid w:val="00252895"/>
    <w:rsid w:val="0025677C"/>
    <w:rsid w:val="00265C29"/>
    <w:rsid w:val="00275E59"/>
    <w:rsid w:val="00276AAB"/>
    <w:rsid w:val="002812DC"/>
    <w:rsid w:val="00281CAE"/>
    <w:rsid w:val="00284217"/>
    <w:rsid w:val="002853B1"/>
    <w:rsid w:val="002867B7"/>
    <w:rsid w:val="00291E08"/>
    <w:rsid w:val="002947E1"/>
    <w:rsid w:val="00294CC7"/>
    <w:rsid w:val="002A12DE"/>
    <w:rsid w:val="002A3BAC"/>
    <w:rsid w:val="002A6BB8"/>
    <w:rsid w:val="002A7E08"/>
    <w:rsid w:val="002C00FA"/>
    <w:rsid w:val="002C065D"/>
    <w:rsid w:val="002C7A61"/>
    <w:rsid w:val="002D39F2"/>
    <w:rsid w:val="002D63D4"/>
    <w:rsid w:val="002D6575"/>
    <w:rsid w:val="002D6ADC"/>
    <w:rsid w:val="002D716D"/>
    <w:rsid w:val="002D7800"/>
    <w:rsid w:val="002D7F1C"/>
    <w:rsid w:val="002E2F7F"/>
    <w:rsid w:val="002E305D"/>
    <w:rsid w:val="002E395D"/>
    <w:rsid w:val="002E697C"/>
    <w:rsid w:val="002E6D54"/>
    <w:rsid w:val="002F0E74"/>
    <w:rsid w:val="002F1A0D"/>
    <w:rsid w:val="002F2BDA"/>
    <w:rsid w:val="002F30B2"/>
    <w:rsid w:val="002F719D"/>
    <w:rsid w:val="0030565C"/>
    <w:rsid w:val="00307CD2"/>
    <w:rsid w:val="00317950"/>
    <w:rsid w:val="00323C13"/>
    <w:rsid w:val="00331982"/>
    <w:rsid w:val="003333BF"/>
    <w:rsid w:val="003347C8"/>
    <w:rsid w:val="00343257"/>
    <w:rsid w:val="00346292"/>
    <w:rsid w:val="00355074"/>
    <w:rsid w:val="003554D9"/>
    <w:rsid w:val="00360898"/>
    <w:rsid w:val="00363F07"/>
    <w:rsid w:val="00364E93"/>
    <w:rsid w:val="00370971"/>
    <w:rsid w:val="0037599E"/>
    <w:rsid w:val="003856B1"/>
    <w:rsid w:val="00386406"/>
    <w:rsid w:val="00386422"/>
    <w:rsid w:val="00386964"/>
    <w:rsid w:val="00387B67"/>
    <w:rsid w:val="003A24DA"/>
    <w:rsid w:val="003A2530"/>
    <w:rsid w:val="003A3C14"/>
    <w:rsid w:val="003B0340"/>
    <w:rsid w:val="003B3D9C"/>
    <w:rsid w:val="003B46BA"/>
    <w:rsid w:val="003B6E93"/>
    <w:rsid w:val="003B7380"/>
    <w:rsid w:val="003B74FD"/>
    <w:rsid w:val="003C3708"/>
    <w:rsid w:val="003C5D54"/>
    <w:rsid w:val="003D2B17"/>
    <w:rsid w:val="003D6D56"/>
    <w:rsid w:val="003D6F65"/>
    <w:rsid w:val="003E02EE"/>
    <w:rsid w:val="003E35F9"/>
    <w:rsid w:val="003E5534"/>
    <w:rsid w:val="003E580D"/>
    <w:rsid w:val="003E6901"/>
    <w:rsid w:val="003E6E83"/>
    <w:rsid w:val="003E77E3"/>
    <w:rsid w:val="003F62D5"/>
    <w:rsid w:val="00405A92"/>
    <w:rsid w:val="00406547"/>
    <w:rsid w:val="00407B86"/>
    <w:rsid w:val="00410194"/>
    <w:rsid w:val="004232A3"/>
    <w:rsid w:val="00423732"/>
    <w:rsid w:val="004266A5"/>
    <w:rsid w:val="004319CA"/>
    <w:rsid w:val="004324C5"/>
    <w:rsid w:val="00435B96"/>
    <w:rsid w:val="00435D15"/>
    <w:rsid w:val="00435DB9"/>
    <w:rsid w:val="00437E2E"/>
    <w:rsid w:val="00456F50"/>
    <w:rsid w:val="00456F66"/>
    <w:rsid w:val="0046169D"/>
    <w:rsid w:val="004628A3"/>
    <w:rsid w:val="00462D81"/>
    <w:rsid w:val="00466410"/>
    <w:rsid w:val="00466832"/>
    <w:rsid w:val="00466AC2"/>
    <w:rsid w:val="00471BA6"/>
    <w:rsid w:val="00472411"/>
    <w:rsid w:val="00473B5D"/>
    <w:rsid w:val="00477E32"/>
    <w:rsid w:val="00481CEE"/>
    <w:rsid w:val="004829AD"/>
    <w:rsid w:val="0048313B"/>
    <w:rsid w:val="004838FA"/>
    <w:rsid w:val="004868FD"/>
    <w:rsid w:val="00487EFB"/>
    <w:rsid w:val="00491E56"/>
    <w:rsid w:val="004A52D2"/>
    <w:rsid w:val="004A5678"/>
    <w:rsid w:val="004A6C4B"/>
    <w:rsid w:val="004A72F9"/>
    <w:rsid w:val="004A762E"/>
    <w:rsid w:val="004B1187"/>
    <w:rsid w:val="004B208A"/>
    <w:rsid w:val="004B2F7E"/>
    <w:rsid w:val="004C4E50"/>
    <w:rsid w:val="004C6745"/>
    <w:rsid w:val="004C7BEF"/>
    <w:rsid w:val="004D141A"/>
    <w:rsid w:val="004D24F9"/>
    <w:rsid w:val="004D4FE6"/>
    <w:rsid w:val="004D6128"/>
    <w:rsid w:val="004E18E4"/>
    <w:rsid w:val="004F0A5F"/>
    <w:rsid w:val="004F2A38"/>
    <w:rsid w:val="00503A52"/>
    <w:rsid w:val="005136E1"/>
    <w:rsid w:val="00514E30"/>
    <w:rsid w:val="00522A29"/>
    <w:rsid w:val="00525127"/>
    <w:rsid w:val="00526440"/>
    <w:rsid w:val="00533B12"/>
    <w:rsid w:val="0054457A"/>
    <w:rsid w:val="00547EFC"/>
    <w:rsid w:val="005508FD"/>
    <w:rsid w:val="00552C4D"/>
    <w:rsid w:val="00557919"/>
    <w:rsid w:val="00562734"/>
    <w:rsid w:val="005670DC"/>
    <w:rsid w:val="005671EC"/>
    <w:rsid w:val="005727D2"/>
    <w:rsid w:val="005811C7"/>
    <w:rsid w:val="00583A09"/>
    <w:rsid w:val="00584C59"/>
    <w:rsid w:val="00586EFD"/>
    <w:rsid w:val="00590C66"/>
    <w:rsid w:val="00592A3B"/>
    <w:rsid w:val="00592C6E"/>
    <w:rsid w:val="005A07F9"/>
    <w:rsid w:val="005A2579"/>
    <w:rsid w:val="005A3F03"/>
    <w:rsid w:val="005A7FF7"/>
    <w:rsid w:val="005B03C7"/>
    <w:rsid w:val="005B0C19"/>
    <w:rsid w:val="005C27E8"/>
    <w:rsid w:val="005C32CF"/>
    <w:rsid w:val="005C71CC"/>
    <w:rsid w:val="005C74FF"/>
    <w:rsid w:val="005C7A08"/>
    <w:rsid w:val="005E0038"/>
    <w:rsid w:val="005F2D1A"/>
    <w:rsid w:val="005F5586"/>
    <w:rsid w:val="005F5DEA"/>
    <w:rsid w:val="006009DB"/>
    <w:rsid w:val="00600C79"/>
    <w:rsid w:val="00604394"/>
    <w:rsid w:val="00610E86"/>
    <w:rsid w:val="00610F04"/>
    <w:rsid w:val="006132E5"/>
    <w:rsid w:val="00613A89"/>
    <w:rsid w:val="00616849"/>
    <w:rsid w:val="00617C4A"/>
    <w:rsid w:val="006240D3"/>
    <w:rsid w:val="00636AD6"/>
    <w:rsid w:val="00637BB8"/>
    <w:rsid w:val="006429D1"/>
    <w:rsid w:val="0064330B"/>
    <w:rsid w:val="00647666"/>
    <w:rsid w:val="0065417A"/>
    <w:rsid w:val="006606A2"/>
    <w:rsid w:val="0066691D"/>
    <w:rsid w:val="00667889"/>
    <w:rsid w:val="00667F42"/>
    <w:rsid w:val="006706AE"/>
    <w:rsid w:val="00673257"/>
    <w:rsid w:val="00673D6E"/>
    <w:rsid w:val="00675D2D"/>
    <w:rsid w:val="00676C99"/>
    <w:rsid w:val="00677632"/>
    <w:rsid w:val="006777A2"/>
    <w:rsid w:val="00684398"/>
    <w:rsid w:val="006908D2"/>
    <w:rsid w:val="006934DB"/>
    <w:rsid w:val="00696D67"/>
    <w:rsid w:val="00697104"/>
    <w:rsid w:val="006A0848"/>
    <w:rsid w:val="006A4A57"/>
    <w:rsid w:val="006A6CBF"/>
    <w:rsid w:val="006A7B57"/>
    <w:rsid w:val="006A7E57"/>
    <w:rsid w:val="006A7F9D"/>
    <w:rsid w:val="006B0C64"/>
    <w:rsid w:val="006B18B8"/>
    <w:rsid w:val="006B2AB0"/>
    <w:rsid w:val="006B65C8"/>
    <w:rsid w:val="006C1333"/>
    <w:rsid w:val="006C2AD0"/>
    <w:rsid w:val="006C61FE"/>
    <w:rsid w:val="006C6B0A"/>
    <w:rsid w:val="006D12B8"/>
    <w:rsid w:val="006D1A57"/>
    <w:rsid w:val="006D4340"/>
    <w:rsid w:val="006D4921"/>
    <w:rsid w:val="006E18C3"/>
    <w:rsid w:val="006E2143"/>
    <w:rsid w:val="006E31DE"/>
    <w:rsid w:val="006E57E9"/>
    <w:rsid w:val="006F022F"/>
    <w:rsid w:val="006F3DD3"/>
    <w:rsid w:val="006F48D7"/>
    <w:rsid w:val="006F7B7A"/>
    <w:rsid w:val="006F7CE0"/>
    <w:rsid w:val="007029F6"/>
    <w:rsid w:val="00705240"/>
    <w:rsid w:val="0070564A"/>
    <w:rsid w:val="00712D7F"/>
    <w:rsid w:val="00720ABD"/>
    <w:rsid w:val="007225AE"/>
    <w:rsid w:val="0072511A"/>
    <w:rsid w:val="00725E57"/>
    <w:rsid w:val="00727AEE"/>
    <w:rsid w:val="00733672"/>
    <w:rsid w:val="0074137E"/>
    <w:rsid w:val="00753FB2"/>
    <w:rsid w:val="00764DD7"/>
    <w:rsid w:val="00766904"/>
    <w:rsid w:val="00772F42"/>
    <w:rsid w:val="00782A9C"/>
    <w:rsid w:val="00783537"/>
    <w:rsid w:val="00787C7C"/>
    <w:rsid w:val="00793DC5"/>
    <w:rsid w:val="007A34C0"/>
    <w:rsid w:val="007A3B09"/>
    <w:rsid w:val="007B0E7B"/>
    <w:rsid w:val="007B3FB0"/>
    <w:rsid w:val="007B5E25"/>
    <w:rsid w:val="007C7C41"/>
    <w:rsid w:val="007D4177"/>
    <w:rsid w:val="007E03D1"/>
    <w:rsid w:val="007E2C0F"/>
    <w:rsid w:val="007E3942"/>
    <w:rsid w:val="007E5120"/>
    <w:rsid w:val="007E69D9"/>
    <w:rsid w:val="00807455"/>
    <w:rsid w:val="00812CAD"/>
    <w:rsid w:val="00813952"/>
    <w:rsid w:val="0081630D"/>
    <w:rsid w:val="00821785"/>
    <w:rsid w:val="00834ED0"/>
    <w:rsid w:val="008402BA"/>
    <w:rsid w:val="008413A8"/>
    <w:rsid w:val="008468E4"/>
    <w:rsid w:val="00853D98"/>
    <w:rsid w:val="008569BD"/>
    <w:rsid w:val="008650E3"/>
    <w:rsid w:val="00865445"/>
    <w:rsid w:val="008676B3"/>
    <w:rsid w:val="00870949"/>
    <w:rsid w:val="008718E9"/>
    <w:rsid w:val="008734D9"/>
    <w:rsid w:val="008808E9"/>
    <w:rsid w:val="0088376E"/>
    <w:rsid w:val="008857DC"/>
    <w:rsid w:val="0089155B"/>
    <w:rsid w:val="0089276A"/>
    <w:rsid w:val="008964F2"/>
    <w:rsid w:val="008A13B5"/>
    <w:rsid w:val="008A1566"/>
    <w:rsid w:val="008A2865"/>
    <w:rsid w:val="008A350B"/>
    <w:rsid w:val="008A40F8"/>
    <w:rsid w:val="008A6086"/>
    <w:rsid w:val="008B0134"/>
    <w:rsid w:val="008B0ADA"/>
    <w:rsid w:val="008B2092"/>
    <w:rsid w:val="008B2FF8"/>
    <w:rsid w:val="008B5C5B"/>
    <w:rsid w:val="008B67C9"/>
    <w:rsid w:val="008B7D9B"/>
    <w:rsid w:val="008D0BBC"/>
    <w:rsid w:val="008D1EBF"/>
    <w:rsid w:val="008D4990"/>
    <w:rsid w:val="008E3524"/>
    <w:rsid w:val="008E56C2"/>
    <w:rsid w:val="008F1E41"/>
    <w:rsid w:val="008F473F"/>
    <w:rsid w:val="00900EB7"/>
    <w:rsid w:val="00901D6E"/>
    <w:rsid w:val="00906D83"/>
    <w:rsid w:val="0091221E"/>
    <w:rsid w:val="0091507B"/>
    <w:rsid w:val="0091545F"/>
    <w:rsid w:val="009169CF"/>
    <w:rsid w:val="00926705"/>
    <w:rsid w:val="00934205"/>
    <w:rsid w:val="00937C23"/>
    <w:rsid w:val="009405A4"/>
    <w:rsid w:val="00941DB4"/>
    <w:rsid w:val="00942262"/>
    <w:rsid w:val="009555C4"/>
    <w:rsid w:val="00955DB3"/>
    <w:rsid w:val="00955FEF"/>
    <w:rsid w:val="00956A85"/>
    <w:rsid w:val="00960832"/>
    <w:rsid w:val="00960F6A"/>
    <w:rsid w:val="00965A96"/>
    <w:rsid w:val="00965C2E"/>
    <w:rsid w:val="00967B8C"/>
    <w:rsid w:val="009708A7"/>
    <w:rsid w:val="00970A7A"/>
    <w:rsid w:val="00973226"/>
    <w:rsid w:val="0097323B"/>
    <w:rsid w:val="009735AB"/>
    <w:rsid w:val="00974042"/>
    <w:rsid w:val="00974CA2"/>
    <w:rsid w:val="00982335"/>
    <w:rsid w:val="00983DDC"/>
    <w:rsid w:val="00986FF3"/>
    <w:rsid w:val="00990AC1"/>
    <w:rsid w:val="0099256E"/>
    <w:rsid w:val="00994036"/>
    <w:rsid w:val="009A2EAE"/>
    <w:rsid w:val="009B1838"/>
    <w:rsid w:val="009B2663"/>
    <w:rsid w:val="009B558D"/>
    <w:rsid w:val="009B5A94"/>
    <w:rsid w:val="009B70B8"/>
    <w:rsid w:val="009C50A4"/>
    <w:rsid w:val="009C7E2B"/>
    <w:rsid w:val="009D6009"/>
    <w:rsid w:val="009F3D9A"/>
    <w:rsid w:val="009F3E52"/>
    <w:rsid w:val="009F5B9B"/>
    <w:rsid w:val="00A00516"/>
    <w:rsid w:val="00A015D0"/>
    <w:rsid w:val="00A04219"/>
    <w:rsid w:val="00A06929"/>
    <w:rsid w:val="00A071CF"/>
    <w:rsid w:val="00A07EBB"/>
    <w:rsid w:val="00A11D8C"/>
    <w:rsid w:val="00A2225C"/>
    <w:rsid w:val="00A253D4"/>
    <w:rsid w:val="00A3045B"/>
    <w:rsid w:val="00A329A5"/>
    <w:rsid w:val="00A3351B"/>
    <w:rsid w:val="00A355C3"/>
    <w:rsid w:val="00A36DC9"/>
    <w:rsid w:val="00A418A8"/>
    <w:rsid w:val="00A423FA"/>
    <w:rsid w:val="00A43471"/>
    <w:rsid w:val="00A571C6"/>
    <w:rsid w:val="00A6097D"/>
    <w:rsid w:val="00A70BD2"/>
    <w:rsid w:val="00A71878"/>
    <w:rsid w:val="00A71CBD"/>
    <w:rsid w:val="00A72224"/>
    <w:rsid w:val="00A74872"/>
    <w:rsid w:val="00A769F5"/>
    <w:rsid w:val="00A82EA7"/>
    <w:rsid w:val="00A833C3"/>
    <w:rsid w:val="00A95076"/>
    <w:rsid w:val="00AA08F2"/>
    <w:rsid w:val="00AA1995"/>
    <w:rsid w:val="00AA29CE"/>
    <w:rsid w:val="00AA57C1"/>
    <w:rsid w:val="00AB14A6"/>
    <w:rsid w:val="00AB1525"/>
    <w:rsid w:val="00AB164A"/>
    <w:rsid w:val="00AB2206"/>
    <w:rsid w:val="00AB2836"/>
    <w:rsid w:val="00AB2C72"/>
    <w:rsid w:val="00AB37EE"/>
    <w:rsid w:val="00AB4D4E"/>
    <w:rsid w:val="00AC081D"/>
    <w:rsid w:val="00AC2BC5"/>
    <w:rsid w:val="00AC3F8F"/>
    <w:rsid w:val="00AC5351"/>
    <w:rsid w:val="00AC577A"/>
    <w:rsid w:val="00AC673B"/>
    <w:rsid w:val="00AD4E87"/>
    <w:rsid w:val="00AE5157"/>
    <w:rsid w:val="00AE6C67"/>
    <w:rsid w:val="00AE72D9"/>
    <w:rsid w:val="00AF005F"/>
    <w:rsid w:val="00AF11FE"/>
    <w:rsid w:val="00AF4139"/>
    <w:rsid w:val="00B05BE7"/>
    <w:rsid w:val="00B07E30"/>
    <w:rsid w:val="00B13974"/>
    <w:rsid w:val="00B148D8"/>
    <w:rsid w:val="00B2073F"/>
    <w:rsid w:val="00B20C4C"/>
    <w:rsid w:val="00B22217"/>
    <w:rsid w:val="00B22E05"/>
    <w:rsid w:val="00B24730"/>
    <w:rsid w:val="00B25FC1"/>
    <w:rsid w:val="00B26B3D"/>
    <w:rsid w:val="00B274E8"/>
    <w:rsid w:val="00B27ECD"/>
    <w:rsid w:val="00B303F7"/>
    <w:rsid w:val="00B307E4"/>
    <w:rsid w:val="00B33CEA"/>
    <w:rsid w:val="00B33F44"/>
    <w:rsid w:val="00B33F99"/>
    <w:rsid w:val="00B36829"/>
    <w:rsid w:val="00B3785F"/>
    <w:rsid w:val="00B4037B"/>
    <w:rsid w:val="00B40F21"/>
    <w:rsid w:val="00B437B3"/>
    <w:rsid w:val="00B4573B"/>
    <w:rsid w:val="00B477EE"/>
    <w:rsid w:val="00B5085E"/>
    <w:rsid w:val="00B52943"/>
    <w:rsid w:val="00B55DE8"/>
    <w:rsid w:val="00B55ECA"/>
    <w:rsid w:val="00B55F60"/>
    <w:rsid w:val="00B65166"/>
    <w:rsid w:val="00B65BB7"/>
    <w:rsid w:val="00B76141"/>
    <w:rsid w:val="00B764F1"/>
    <w:rsid w:val="00B81FE1"/>
    <w:rsid w:val="00B83E9B"/>
    <w:rsid w:val="00B83EBB"/>
    <w:rsid w:val="00B84BE7"/>
    <w:rsid w:val="00B85302"/>
    <w:rsid w:val="00B919C0"/>
    <w:rsid w:val="00B94DF1"/>
    <w:rsid w:val="00B95D14"/>
    <w:rsid w:val="00B96BBC"/>
    <w:rsid w:val="00BB09B8"/>
    <w:rsid w:val="00BB3B0F"/>
    <w:rsid w:val="00BB4A5C"/>
    <w:rsid w:val="00BB5A76"/>
    <w:rsid w:val="00BB737D"/>
    <w:rsid w:val="00BB7D46"/>
    <w:rsid w:val="00BC13EE"/>
    <w:rsid w:val="00BC2BB9"/>
    <w:rsid w:val="00BC5685"/>
    <w:rsid w:val="00BC5B35"/>
    <w:rsid w:val="00BE0D0E"/>
    <w:rsid w:val="00BE171E"/>
    <w:rsid w:val="00BE20B5"/>
    <w:rsid w:val="00BE7B81"/>
    <w:rsid w:val="00BF173D"/>
    <w:rsid w:val="00BF2A33"/>
    <w:rsid w:val="00BF4683"/>
    <w:rsid w:val="00C10687"/>
    <w:rsid w:val="00C30DCD"/>
    <w:rsid w:val="00C34BE4"/>
    <w:rsid w:val="00C34F8E"/>
    <w:rsid w:val="00C36077"/>
    <w:rsid w:val="00C36FE0"/>
    <w:rsid w:val="00C411F3"/>
    <w:rsid w:val="00C45CE9"/>
    <w:rsid w:val="00C463DA"/>
    <w:rsid w:val="00C47D2E"/>
    <w:rsid w:val="00C50E93"/>
    <w:rsid w:val="00C52F37"/>
    <w:rsid w:val="00C53C76"/>
    <w:rsid w:val="00C56AF4"/>
    <w:rsid w:val="00C56F00"/>
    <w:rsid w:val="00C57E97"/>
    <w:rsid w:val="00C63DD7"/>
    <w:rsid w:val="00C647DF"/>
    <w:rsid w:val="00C648D8"/>
    <w:rsid w:val="00C70C7F"/>
    <w:rsid w:val="00C730A4"/>
    <w:rsid w:val="00C73B59"/>
    <w:rsid w:val="00C83BD0"/>
    <w:rsid w:val="00C85770"/>
    <w:rsid w:val="00C95BF8"/>
    <w:rsid w:val="00CA000B"/>
    <w:rsid w:val="00CA0842"/>
    <w:rsid w:val="00CA5C50"/>
    <w:rsid w:val="00CB2FC7"/>
    <w:rsid w:val="00CB3BFA"/>
    <w:rsid w:val="00CB3C35"/>
    <w:rsid w:val="00CB3EBE"/>
    <w:rsid w:val="00CB4EA9"/>
    <w:rsid w:val="00CB5BE5"/>
    <w:rsid w:val="00CC0422"/>
    <w:rsid w:val="00CC44BF"/>
    <w:rsid w:val="00CC605B"/>
    <w:rsid w:val="00CD0153"/>
    <w:rsid w:val="00CD5025"/>
    <w:rsid w:val="00CD5A0A"/>
    <w:rsid w:val="00CD77AE"/>
    <w:rsid w:val="00CE0C26"/>
    <w:rsid w:val="00CE2746"/>
    <w:rsid w:val="00CE3F50"/>
    <w:rsid w:val="00CE755E"/>
    <w:rsid w:val="00CF157D"/>
    <w:rsid w:val="00CF216A"/>
    <w:rsid w:val="00CF4712"/>
    <w:rsid w:val="00D02469"/>
    <w:rsid w:val="00D06232"/>
    <w:rsid w:val="00D109EF"/>
    <w:rsid w:val="00D111A7"/>
    <w:rsid w:val="00D14E3A"/>
    <w:rsid w:val="00D16634"/>
    <w:rsid w:val="00D217B4"/>
    <w:rsid w:val="00D437A0"/>
    <w:rsid w:val="00D47013"/>
    <w:rsid w:val="00D571CA"/>
    <w:rsid w:val="00D62F16"/>
    <w:rsid w:val="00D672CC"/>
    <w:rsid w:val="00D7270B"/>
    <w:rsid w:val="00D73D79"/>
    <w:rsid w:val="00D748E4"/>
    <w:rsid w:val="00D75BEE"/>
    <w:rsid w:val="00D76004"/>
    <w:rsid w:val="00D820A2"/>
    <w:rsid w:val="00D824AE"/>
    <w:rsid w:val="00D824D0"/>
    <w:rsid w:val="00D90C95"/>
    <w:rsid w:val="00D924FA"/>
    <w:rsid w:val="00D93662"/>
    <w:rsid w:val="00D96EB7"/>
    <w:rsid w:val="00DA2984"/>
    <w:rsid w:val="00DA34B3"/>
    <w:rsid w:val="00DA63EB"/>
    <w:rsid w:val="00DB3DDF"/>
    <w:rsid w:val="00DB4696"/>
    <w:rsid w:val="00DC2A68"/>
    <w:rsid w:val="00DC7A42"/>
    <w:rsid w:val="00DD589E"/>
    <w:rsid w:val="00DE7823"/>
    <w:rsid w:val="00DF5B9F"/>
    <w:rsid w:val="00DF6E85"/>
    <w:rsid w:val="00E0105C"/>
    <w:rsid w:val="00E02834"/>
    <w:rsid w:val="00E10408"/>
    <w:rsid w:val="00E13B69"/>
    <w:rsid w:val="00E15575"/>
    <w:rsid w:val="00E16C63"/>
    <w:rsid w:val="00E173E6"/>
    <w:rsid w:val="00E20F0B"/>
    <w:rsid w:val="00E211F7"/>
    <w:rsid w:val="00E21C2D"/>
    <w:rsid w:val="00E23AB9"/>
    <w:rsid w:val="00E250FC"/>
    <w:rsid w:val="00E2680C"/>
    <w:rsid w:val="00E31A29"/>
    <w:rsid w:val="00E332B9"/>
    <w:rsid w:val="00E33351"/>
    <w:rsid w:val="00E40DF7"/>
    <w:rsid w:val="00E40E0B"/>
    <w:rsid w:val="00E46587"/>
    <w:rsid w:val="00E52539"/>
    <w:rsid w:val="00E528F9"/>
    <w:rsid w:val="00E53868"/>
    <w:rsid w:val="00E54EF0"/>
    <w:rsid w:val="00E5652E"/>
    <w:rsid w:val="00E5718B"/>
    <w:rsid w:val="00E70CFF"/>
    <w:rsid w:val="00E74FBB"/>
    <w:rsid w:val="00E76D0B"/>
    <w:rsid w:val="00E8194F"/>
    <w:rsid w:val="00E83B17"/>
    <w:rsid w:val="00E87C19"/>
    <w:rsid w:val="00E953B8"/>
    <w:rsid w:val="00E97C49"/>
    <w:rsid w:val="00EA09D6"/>
    <w:rsid w:val="00EA612E"/>
    <w:rsid w:val="00EA7456"/>
    <w:rsid w:val="00EB3E9A"/>
    <w:rsid w:val="00EC0B68"/>
    <w:rsid w:val="00EC36C1"/>
    <w:rsid w:val="00ED3DB6"/>
    <w:rsid w:val="00ED4D25"/>
    <w:rsid w:val="00ED733C"/>
    <w:rsid w:val="00EE16E3"/>
    <w:rsid w:val="00EE5E67"/>
    <w:rsid w:val="00EE744B"/>
    <w:rsid w:val="00EE7823"/>
    <w:rsid w:val="00EF0D1D"/>
    <w:rsid w:val="00EF2569"/>
    <w:rsid w:val="00EF26D5"/>
    <w:rsid w:val="00EF5CCC"/>
    <w:rsid w:val="00EF5E86"/>
    <w:rsid w:val="00EF6083"/>
    <w:rsid w:val="00F01744"/>
    <w:rsid w:val="00F03002"/>
    <w:rsid w:val="00F03E3F"/>
    <w:rsid w:val="00F06519"/>
    <w:rsid w:val="00F106C9"/>
    <w:rsid w:val="00F130E4"/>
    <w:rsid w:val="00F13590"/>
    <w:rsid w:val="00F14AC1"/>
    <w:rsid w:val="00F17EF7"/>
    <w:rsid w:val="00F210AB"/>
    <w:rsid w:val="00F21A21"/>
    <w:rsid w:val="00F21AAF"/>
    <w:rsid w:val="00F21B12"/>
    <w:rsid w:val="00F22718"/>
    <w:rsid w:val="00F277B9"/>
    <w:rsid w:val="00F31B4E"/>
    <w:rsid w:val="00F31CB1"/>
    <w:rsid w:val="00F34545"/>
    <w:rsid w:val="00F3739D"/>
    <w:rsid w:val="00F41D46"/>
    <w:rsid w:val="00F43762"/>
    <w:rsid w:val="00F51D6B"/>
    <w:rsid w:val="00F5520C"/>
    <w:rsid w:val="00F6206E"/>
    <w:rsid w:val="00F65E7C"/>
    <w:rsid w:val="00F672A4"/>
    <w:rsid w:val="00F73155"/>
    <w:rsid w:val="00F7565A"/>
    <w:rsid w:val="00F77A17"/>
    <w:rsid w:val="00F85E9F"/>
    <w:rsid w:val="00F903A9"/>
    <w:rsid w:val="00FB5DF8"/>
    <w:rsid w:val="00FC0212"/>
    <w:rsid w:val="00FC1BB7"/>
    <w:rsid w:val="00FC1C8F"/>
    <w:rsid w:val="00FC1D25"/>
    <w:rsid w:val="00FC29EA"/>
    <w:rsid w:val="00FC3A6C"/>
    <w:rsid w:val="00FC52A8"/>
    <w:rsid w:val="00FD5CD5"/>
    <w:rsid w:val="00FE5708"/>
    <w:rsid w:val="00FE7C21"/>
    <w:rsid w:val="00FF0C39"/>
    <w:rsid w:val="00FF5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6493A3"/>
  <w15:chartTrackingRefBased/>
  <w15:docId w15:val="{3A2E95DF-EE0A-4709-A2FB-61A5E4E6F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0"/>
    <w:lsdException w:name="heading 3" w:uiPriority="0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74FBB"/>
    <w:pPr>
      <w:spacing w:line="480" w:lineRule="auto"/>
    </w:pPr>
    <w:rPr>
      <w:sz w:val="24"/>
      <w:lang w:eastAsia="ja-JP"/>
    </w:rPr>
  </w:style>
  <w:style w:type="paragraph" w:styleId="Heading1">
    <w:name w:val="heading 1"/>
    <w:basedOn w:val="Normal"/>
    <w:next w:val="Normal"/>
    <w:link w:val="Heading1Char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C4B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title">
    <w:name w:val="co title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obj">
    <w:name w:val="obj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bt">
    <w:name w:val="bt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ahead">
    <w:name w:val="a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bhead">
    <w:name w:val="b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figurenumber">
    <w:name w:val="figure number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head">
    <w:name w:val="c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note">
    <w:name w:val="note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eocnl">
    <w:name w:val="eoc nl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oteboxapplyingconceptpara">
    <w:name w:val="noteboxapplyingconceptpara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odepara">
    <w:name w:val="codepara"/>
    <w:basedOn w:val="Normal"/>
    <w:pPr>
      <w:spacing w:before="100" w:beforeAutospacing="1" w:after="100" w:afterAutospacing="1"/>
    </w:pPr>
    <w:rPr>
      <w:rFonts w:ascii="Courier New" w:eastAsia="Arial Unicode MS" w:hAnsi="Courier New" w:cs="Arial Unicode MS"/>
    </w:rPr>
  </w:style>
  <w:style w:type="character" w:customStyle="1" w:styleId="code1">
    <w:name w:val="code1"/>
    <w:rPr>
      <w:rFonts w:ascii="Courier New" w:hAnsi="Courier New"/>
    </w:rPr>
  </w:style>
  <w:style w:type="paragraph" w:customStyle="1" w:styleId="tb">
    <w:name w:val="tb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hapter">
    <w:name w:val="chapter"/>
    <w:basedOn w:val="Normal"/>
    <w:next w:val="Normal"/>
    <w:pPr>
      <w:pBdr>
        <w:top w:val="single" w:sz="12" w:space="0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line="800" w:lineRule="exact"/>
      <w:jc w:val="center"/>
    </w:pPr>
    <w:rPr>
      <w:rFonts w:ascii="New York" w:hAnsi="New York"/>
      <w:caps/>
      <w:sz w:val="20"/>
    </w:rPr>
  </w:style>
  <w:style w:type="paragraph" w:customStyle="1" w:styleId="co">
    <w:name w:val="co #"/>
    <w:basedOn w:val="Normal"/>
    <w:next w:val="Normal"/>
    <w:pPr>
      <w:pBdr>
        <w:bottom w:val="single" w:sz="12" w:space="0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line="800" w:lineRule="exact"/>
      <w:jc w:val="center"/>
    </w:pPr>
    <w:rPr>
      <w:rFonts w:ascii="New York" w:hAnsi="New York"/>
      <w:spacing w:val="-35"/>
      <w:sz w:val="100"/>
    </w:rPr>
  </w:style>
  <w:style w:type="paragraph" w:customStyle="1" w:styleId="bl">
    <w:name w:val="bl"/>
    <w:basedOn w:val="obj"/>
  </w:style>
  <w:style w:type="paragraph" w:customStyle="1" w:styleId="dhead">
    <w:name w:val="d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dropcap">
    <w:name w:val="dropcap"/>
    <w:basedOn w:val="bt"/>
  </w:style>
  <w:style w:type="paragraph" w:customStyle="1" w:styleId="eocbullet">
    <w:name w:val="eoc bullet"/>
    <w:basedOn w:val="obj"/>
  </w:style>
  <w:style w:type="paragraph" w:customStyle="1" w:styleId="eocnldoubledgt">
    <w:name w:val="eoc nl double dgt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eocnllettered">
    <w:name w:val="eoc nl lettered"/>
    <w:basedOn w:val="Normal"/>
    <w:pPr>
      <w:spacing w:before="100" w:beforeAutospacing="1" w:after="100" w:afterAutospacing="1"/>
      <w:ind w:left="360"/>
    </w:pPr>
    <w:rPr>
      <w:rFonts w:ascii="Arial Unicode MS" w:eastAsia="Arial Unicode MS" w:hAnsi="Arial Unicode MS" w:cs="Arial Unicode MS"/>
    </w:rPr>
  </w:style>
  <w:style w:type="paragraph" w:customStyle="1" w:styleId="keyterms0">
    <w:name w:val="key terms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l">
    <w:name w:val="nl"/>
    <w:basedOn w:val="Normal"/>
    <w:rPr>
      <w:rFonts w:ascii="Arial Unicode MS" w:eastAsia="Arial Unicode MS" w:hAnsi="Arial Unicode MS" w:cs="Arial Unicode MS"/>
    </w:rPr>
  </w:style>
  <w:style w:type="paragraph" w:customStyle="1" w:styleId="tbhead">
    <w:name w:val="tb head"/>
    <w:basedOn w:val="tb"/>
    <w:rPr>
      <w:b/>
      <w:bCs/>
    </w:rPr>
  </w:style>
  <w:style w:type="paragraph" w:customStyle="1" w:styleId="keytermfirstpara">
    <w:name w:val="keytermfirstpara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lletter">
    <w:name w:val="nl letter"/>
    <w:basedOn w:val="eocnl"/>
    <w:pPr>
      <w:ind w:left="360"/>
    </w:pPr>
  </w:style>
  <w:style w:type="paragraph" w:customStyle="1" w:styleId="introtext">
    <w:name w:val="intro text"/>
    <w:basedOn w:val="b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customStyle="1" w:styleId="ChapterTitle">
    <w:name w:val="Chapter Title"/>
    <w:next w:val="ObjectivesHead"/>
    <w:pPr>
      <w:spacing w:before="720" w:after="120"/>
    </w:pPr>
    <w:rPr>
      <w:b/>
      <w:noProof/>
      <w:sz w:val="36"/>
      <w:lang w:eastAsia="ja-JP"/>
    </w:rPr>
  </w:style>
  <w:style w:type="paragraph" w:customStyle="1" w:styleId="ObjectivesHead">
    <w:name w:val="Objectives Head"/>
    <w:basedOn w:val="BeginObjectives"/>
    <w:next w:val="BeginObjectives"/>
    <w:pPr>
      <w:spacing w:before="360"/>
    </w:pPr>
    <w:rPr>
      <w:sz w:val="28"/>
    </w:rPr>
  </w:style>
  <w:style w:type="paragraph" w:customStyle="1" w:styleId="BeginObjectives">
    <w:name w:val="Begin Objectives"/>
    <w:basedOn w:val="ChapterTitle"/>
    <w:next w:val="ListBullet"/>
    <w:pPr>
      <w:spacing w:before="240"/>
    </w:pPr>
    <w:rPr>
      <w:b w:val="0"/>
      <w:sz w:val="24"/>
    </w:rPr>
  </w:style>
  <w:style w:type="paragraph" w:styleId="ListBullet">
    <w:name w:val="List Bullet"/>
    <w:basedOn w:val="Normal"/>
    <w:uiPriority w:val="99"/>
    <w:pPr>
      <w:numPr>
        <w:numId w:val="1"/>
      </w:numPr>
      <w:spacing w:before="120"/>
    </w:pPr>
  </w:style>
  <w:style w:type="paragraph" w:customStyle="1" w:styleId="ChapterSubTitle">
    <w:name w:val="Chapter Sub Title"/>
    <w:basedOn w:val="Normal"/>
    <w:next w:val="Normal"/>
    <w:pPr>
      <w:spacing w:before="120" w:after="120"/>
    </w:pPr>
    <w:rPr>
      <w:b/>
      <w:sz w:val="28"/>
    </w:rPr>
  </w:style>
  <w:style w:type="paragraph" w:customStyle="1" w:styleId="HeadA">
    <w:name w:val="Head A"/>
    <w:basedOn w:val="Normal"/>
    <w:next w:val="BasalTextFollowingAHead"/>
    <w:link w:val="HeadAChar"/>
    <w:qFormat/>
    <w:rsid w:val="00F903A9"/>
    <w:pPr>
      <w:keepNext/>
      <w:spacing w:before="480" w:after="60" w:line="360" w:lineRule="auto"/>
      <w:outlineLvl w:val="0"/>
    </w:pPr>
    <w:rPr>
      <w:rFonts w:ascii="Arial" w:hAnsi="Arial" w:cs="Arial"/>
      <w:b/>
      <w:noProof/>
      <w:color w:val="2F5496" w:themeColor="accent5" w:themeShade="BF"/>
      <w:kern w:val="32"/>
      <w:sz w:val="32"/>
      <w:szCs w:val="36"/>
    </w:rPr>
  </w:style>
  <w:style w:type="paragraph" w:customStyle="1" w:styleId="BasalTextFollowingAHead">
    <w:name w:val="Basal Text Following A Head"/>
    <w:basedOn w:val="Normal"/>
    <w:next w:val="Normal"/>
    <w:pPr>
      <w:spacing w:before="120" w:after="120"/>
    </w:pPr>
  </w:style>
  <w:style w:type="paragraph" w:customStyle="1" w:styleId="HeadB">
    <w:name w:val="Head B"/>
    <w:basedOn w:val="Normal"/>
    <w:next w:val="BasalTextFollowingBHead"/>
    <w:link w:val="HeadBChar"/>
    <w:qFormat/>
    <w:rsid w:val="00127788"/>
    <w:pPr>
      <w:keepNext/>
      <w:spacing w:before="120" w:after="120" w:line="276" w:lineRule="auto"/>
      <w:outlineLvl w:val="1"/>
    </w:pPr>
    <w:rPr>
      <w:rFonts w:ascii="Arial" w:hAnsi="Arial" w:cs="Arial"/>
      <w:b/>
      <w:color w:val="2F5496" w:themeColor="accent5" w:themeShade="BF"/>
      <w:sz w:val="28"/>
      <w:szCs w:val="28"/>
    </w:rPr>
  </w:style>
  <w:style w:type="paragraph" w:customStyle="1" w:styleId="BasalTextFollowingBHead">
    <w:name w:val="Basal Text Following B Head"/>
    <w:basedOn w:val="BasalTextFollowingAHead"/>
    <w:next w:val="Normal"/>
  </w:style>
  <w:style w:type="paragraph" w:customStyle="1" w:styleId="HeadC">
    <w:name w:val="Head C"/>
    <w:basedOn w:val="Heading3"/>
    <w:next w:val="BasalTextFollowingCHead"/>
    <w:qFormat/>
    <w:rsid w:val="0097323B"/>
    <w:pPr>
      <w:spacing w:line="276" w:lineRule="auto"/>
    </w:pPr>
    <w:rPr>
      <w:b w:val="0"/>
      <w:i/>
      <w:iCs/>
      <w:color w:val="1F3864" w:themeColor="accent5" w:themeShade="80"/>
      <w:sz w:val="28"/>
    </w:rPr>
  </w:style>
  <w:style w:type="paragraph" w:customStyle="1" w:styleId="BasalTextFollowingCHead">
    <w:name w:val="Basal Text Following C Head"/>
    <w:basedOn w:val="BasalTextFollowingBHead"/>
    <w:next w:val="Normal"/>
  </w:style>
  <w:style w:type="paragraph" w:customStyle="1" w:styleId="BeginBulletedList">
    <w:name w:val="Begin Bulleted List"/>
    <w:basedOn w:val="ChapterTitle"/>
    <w:next w:val="ListBullet"/>
    <w:pPr>
      <w:spacing w:before="240"/>
    </w:pPr>
    <w:rPr>
      <w:b w:val="0"/>
      <w:sz w:val="24"/>
    </w:rPr>
  </w:style>
  <w:style w:type="paragraph" w:customStyle="1" w:styleId="EndBulletedList">
    <w:name w:val="End Bulleted List"/>
    <w:basedOn w:val="ListBullet"/>
    <w:next w:val="Normal"/>
    <w:pPr>
      <w:ind w:left="0" w:firstLine="0"/>
    </w:pPr>
  </w:style>
  <w:style w:type="paragraph" w:customStyle="1" w:styleId="EndObjectives">
    <w:name w:val="End Objectives"/>
    <w:basedOn w:val="BeginObjectives"/>
    <w:next w:val="Normal"/>
  </w:style>
  <w:style w:type="paragraph" w:customStyle="1" w:styleId="IntroHeading">
    <w:name w:val="Intro Heading"/>
    <w:basedOn w:val="Normal"/>
    <w:next w:val="IntroText0"/>
    <w:pPr>
      <w:spacing w:before="240" w:after="120"/>
    </w:pPr>
  </w:style>
  <w:style w:type="paragraph" w:customStyle="1" w:styleId="IntroText0">
    <w:name w:val="Intro Text"/>
    <w:basedOn w:val="Normal"/>
    <w:next w:val="Normal"/>
    <w:pPr>
      <w:spacing w:before="120" w:after="120"/>
    </w:pPr>
  </w:style>
  <w:style w:type="paragraph" w:customStyle="1" w:styleId="ChapterNumber">
    <w:name w:val="Chapter Number"/>
    <w:basedOn w:val="ChapterTitle"/>
    <w:next w:val="ChapterTitle"/>
  </w:style>
  <w:style w:type="paragraph" w:customStyle="1" w:styleId="BasalText">
    <w:name w:val="Basal Text"/>
    <w:basedOn w:val="Normal"/>
    <w:next w:val="Normal"/>
    <w:link w:val="BasalTextChar1"/>
    <w:qFormat/>
    <w:rsid w:val="00E74FBB"/>
    <w:pPr>
      <w:spacing w:before="120" w:after="240" w:line="276" w:lineRule="auto"/>
    </w:pPr>
    <w:rPr>
      <w:rFonts w:asciiTheme="minorHAnsi" w:hAnsiTheme="minorHAnsi" w:cstheme="minorHAnsi"/>
    </w:rPr>
  </w:style>
  <w:style w:type="paragraph" w:customStyle="1" w:styleId="EndofChapterText">
    <w:name w:val="End of Chapter Text"/>
    <w:basedOn w:val="BasalTextFollowingAHead"/>
    <w:next w:val="Normal"/>
  </w:style>
  <w:style w:type="paragraph" w:customStyle="1" w:styleId="EndofChapterSubText">
    <w:name w:val="End of Chapter Sub Text"/>
    <w:basedOn w:val="EndofChapterText"/>
    <w:next w:val="Normal"/>
  </w:style>
  <w:style w:type="paragraph" w:customStyle="1" w:styleId="BeginNumberedList">
    <w:name w:val="Begin Numbered List"/>
    <w:basedOn w:val="EndofChapterText"/>
    <w:next w:val="ListNumber"/>
  </w:style>
  <w:style w:type="paragraph" w:styleId="ListNumber">
    <w:name w:val="List Number"/>
    <w:basedOn w:val="Normal"/>
    <w:semiHidden/>
    <w:pPr>
      <w:spacing w:before="120"/>
    </w:pPr>
  </w:style>
  <w:style w:type="paragraph" w:customStyle="1" w:styleId="EndNumberedList">
    <w:name w:val="End Numbered List"/>
    <w:basedOn w:val="BeginNumberedList"/>
    <w:next w:val="Normal"/>
  </w:style>
  <w:style w:type="paragraph" w:customStyle="1" w:styleId="TableHead">
    <w:name w:val="Table Head"/>
    <w:basedOn w:val="BasalText"/>
    <w:next w:val="TableText"/>
  </w:style>
  <w:style w:type="paragraph" w:customStyle="1" w:styleId="TableText">
    <w:name w:val="Table Text"/>
    <w:basedOn w:val="TableHead"/>
    <w:next w:val="Normal"/>
  </w:style>
  <w:style w:type="paragraph" w:customStyle="1" w:styleId="EndTable">
    <w:name w:val="End Table"/>
    <w:basedOn w:val="TableText"/>
    <w:next w:val="Normal"/>
  </w:style>
  <w:style w:type="paragraph" w:customStyle="1" w:styleId="Figure">
    <w:name w:val="Figure"/>
    <w:basedOn w:val="TableText"/>
    <w:next w:val="Normal"/>
    <w:rsid w:val="00F22718"/>
    <w:rPr>
      <w:b/>
      <w:color w:val="FF0000"/>
    </w:rPr>
  </w:style>
  <w:style w:type="paragraph" w:customStyle="1" w:styleId="BeginSteps">
    <w:name w:val="Begin Steps"/>
    <w:basedOn w:val="EndTable"/>
    <w:next w:val="ListNumber"/>
  </w:style>
  <w:style w:type="paragraph" w:customStyle="1" w:styleId="EndSteps">
    <w:name w:val="End Steps"/>
    <w:basedOn w:val="ListNumber"/>
    <w:next w:val="Normal"/>
  </w:style>
  <w:style w:type="paragraph" w:customStyle="1" w:styleId="QuickTip">
    <w:name w:val="Quick Tip"/>
    <w:basedOn w:val="BasalText"/>
    <w:next w:val="Normal"/>
  </w:style>
  <w:style w:type="paragraph" w:customStyle="1" w:styleId="InThisBook">
    <w:name w:val="In This Book"/>
    <w:basedOn w:val="ListNumber"/>
    <w:next w:val="Normal"/>
    <w:pPr>
      <w:spacing w:after="120"/>
    </w:pPr>
  </w:style>
  <w:style w:type="paragraph" w:customStyle="1" w:styleId="InThisChapter">
    <w:name w:val="In This Chapter"/>
    <w:basedOn w:val="InThisBook"/>
    <w:next w:val="Normal"/>
  </w:style>
  <w:style w:type="paragraph" w:customStyle="1" w:styleId="MenuTip">
    <w:name w:val="Menu Tip"/>
    <w:basedOn w:val="InThisBook"/>
    <w:next w:val="Normal"/>
  </w:style>
  <w:style w:type="paragraph" w:customStyle="1" w:styleId="MouseTip">
    <w:name w:val="Mouse Tip"/>
    <w:basedOn w:val="MenuTip"/>
    <w:next w:val="Normal"/>
  </w:style>
  <w:style w:type="paragraph" w:customStyle="1" w:styleId="DocumentStyleTip">
    <w:name w:val="Document Style Tip"/>
    <w:basedOn w:val="MouseTip"/>
    <w:next w:val="Normal"/>
  </w:style>
  <w:style w:type="paragraph" w:customStyle="1" w:styleId="HeadD">
    <w:name w:val="Head D"/>
    <w:basedOn w:val="Heading4"/>
    <w:next w:val="BasalTextFollowingDHead"/>
    <w:qFormat/>
    <w:rsid w:val="00AE72D9"/>
    <w:rPr>
      <w:sz w:val="24"/>
    </w:rPr>
  </w:style>
  <w:style w:type="paragraph" w:customStyle="1" w:styleId="BasalTextFollowingDHead">
    <w:name w:val="Basal Text Following D Head"/>
    <w:basedOn w:val="BasalTextFollowingCHead"/>
    <w:next w:val="Normal"/>
  </w:style>
  <w:style w:type="paragraph" w:customStyle="1" w:styleId="EndofChapterHeadA">
    <w:name w:val="End of Chapter Head A"/>
    <w:basedOn w:val="HeadA"/>
    <w:next w:val="Normal"/>
    <w:link w:val="EndofChapterHeadAChar"/>
  </w:style>
  <w:style w:type="paragraph" w:customStyle="1" w:styleId="EndofChapterHeadB">
    <w:name w:val="End of Chapter Head B"/>
    <w:basedOn w:val="EndofChapterHeadA"/>
    <w:next w:val="Normal"/>
  </w:style>
  <w:style w:type="paragraph" w:customStyle="1" w:styleId="EndofChapterHeadC">
    <w:name w:val="End of Chapter Head C"/>
    <w:basedOn w:val="EndofChapterHeadB"/>
    <w:next w:val="Normal"/>
  </w:style>
  <w:style w:type="paragraph" w:customStyle="1" w:styleId="BeginAlphaList">
    <w:name w:val="Begin Alpha List"/>
    <w:basedOn w:val="BeginNumberedList"/>
    <w:next w:val="ListNumber2"/>
  </w:style>
  <w:style w:type="paragraph" w:styleId="ListNumber2">
    <w:name w:val="List Number 2"/>
    <w:basedOn w:val="Normal"/>
    <w:semiHidden/>
    <w:pPr>
      <w:ind w:left="360"/>
    </w:pPr>
  </w:style>
  <w:style w:type="paragraph" w:styleId="List">
    <w:name w:val="List"/>
    <w:basedOn w:val="Normal"/>
    <w:semiHidden/>
    <w:pPr>
      <w:ind w:left="360" w:hanging="360"/>
    </w:pPr>
  </w:style>
  <w:style w:type="paragraph" w:customStyle="1" w:styleId="EndAlphaList">
    <w:name w:val="End Alpha List"/>
    <w:basedOn w:val="EndNumberedList"/>
    <w:next w:val="Normal"/>
  </w:style>
  <w:style w:type="paragraph" w:customStyle="1" w:styleId="BeginKeyTerms">
    <w:name w:val="Begin Key Terms"/>
    <w:basedOn w:val="Figure"/>
    <w:next w:val="Normal"/>
  </w:style>
  <w:style w:type="paragraph" w:customStyle="1" w:styleId="EndKeyTerms">
    <w:name w:val="End Key Terms"/>
    <w:basedOn w:val="BeginKeyTerms"/>
    <w:next w:val="Normal"/>
  </w:style>
  <w:style w:type="paragraph" w:customStyle="1" w:styleId="BeginGlossary">
    <w:name w:val="Begin Glossary"/>
    <w:basedOn w:val="BeginKeyTerms"/>
    <w:next w:val="Normal"/>
  </w:style>
  <w:style w:type="paragraph" w:customStyle="1" w:styleId="EndGlossary">
    <w:name w:val="End Glossary"/>
    <w:basedOn w:val="BeginGlossary"/>
    <w:next w:val="Normal"/>
  </w:style>
  <w:style w:type="paragraph" w:customStyle="1" w:styleId="BeginReviewQuestions">
    <w:name w:val="Begin Review Questions"/>
    <w:basedOn w:val="BeginGlossary"/>
    <w:next w:val="Normal"/>
  </w:style>
  <w:style w:type="paragraph" w:customStyle="1" w:styleId="EndReviewQuestions">
    <w:name w:val="End Review Questions"/>
    <w:basedOn w:val="BeginGlossary"/>
    <w:next w:val="Normal"/>
  </w:style>
  <w:style w:type="paragraph" w:customStyle="1" w:styleId="CaseStudyIcon">
    <w:name w:val="Case Study Icon"/>
    <w:basedOn w:val="EndReviewQuestions"/>
    <w:next w:val="Normal"/>
  </w:style>
  <w:style w:type="paragraph" w:customStyle="1" w:styleId="HandsOnIcon">
    <w:name w:val="Hands On Icon"/>
    <w:basedOn w:val="CaseStudyIcon"/>
    <w:next w:val="Normal"/>
  </w:style>
  <w:style w:type="paragraph" w:customStyle="1" w:styleId="FactoidIcon">
    <w:name w:val="Factoid Icon"/>
    <w:basedOn w:val="HandsOnIcon"/>
    <w:next w:val="Normal"/>
  </w:style>
  <w:style w:type="paragraph" w:customStyle="1" w:styleId="NoteIcon">
    <w:name w:val="Note Icon"/>
    <w:basedOn w:val="HandsOnIcon"/>
    <w:next w:val="Normal"/>
  </w:style>
  <w:style w:type="paragraph" w:customStyle="1" w:styleId="ProjectIcon">
    <w:name w:val="Project Icon"/>
    <w:basedOn w:val="HandsOnIcon"/>
    <w:next w:val="Normal"/>
  </w:style>
  <w:style w:type="paragraph" w:customStyle="1" w:styleId="TrendIcon">
    <w:name w:val="Trend Icon"/>
    <w:basedOn w:val="HandsOnIcon"/>
    <w:next w:val="Normal"/>
  </w:style>
  <w:style w:type="paragraph" w:customStyle="1" w:styleId="Definition">
    <w:name w:val="Definition"/>
    <w:basedOn w:val="HandsOnIcon"/>
    <w:next w:val="Normal"/>
  </w:style>
  <w:style w:type="paragraph" w:customStyle="1" w:styleId="Tip">
    <w:name w:val="Tip"/>
    <w:basedOn w:val="HandsOnIcon"/>
    <w:next w:val="Normal"/>
  </w:style>
  <w:style w:type="paragraph" w:customStyle="1" w:styleId="Caution">
    <w:name w:val="Caution"/>
    <w:basedOn w:val="HandsOnIcon"/>
    <w:next w:val="Normal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semiHidden/>
    <w:pPr>
      <w:spacing w:after="120" w:line="240" w:lineRule="auto"/>
    </w:pPr>
  </w:style>
  <w:style w:type="character" w:styleId="PageNumber">
    <w:name w:val="page number"/>
    <w:basedOn w:val="DefaultParagraphFont"/>
  </w:style>
  <w:style w:type="paragraph" w:customStyle="1" w:styleId="Query">
    <w:name w:val="Query"/>
    <w:basedOn w:val="Normal"/>
    <w:autoRedefine/>
    <w:rPr>
      <w:b/>
      <w:color w:val="FF0000"/>
      <w:lang w:eastAsia="en-US"/>
    </w:rPr>
  </w:style>
  <w:style w:type="character" w:styleId="CommentReference">
    <w:name w:val="annotation reference"/>
    <w:uiPriority w:val="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rPr>
      <w:rFonts w:ascii="Tahoma" w:hAnsi="Tahoma" w:cs="Tahoma"/>
      <w:sz w:val="16"/>
      <w:szCs w:val="16"/>
    </w:rPr>
  </w:style>
  <w:style w:type="character" w:customStyle="1" w:styleId="BasalTextChar">
    <w:name w:val="Basal Text Char"/>
    <w:rPr>
      <w:sz w:val="24"/>
      <w:lang w:val="en-US" w:eastAsia="ja-JP" w:bidi="ar-SA"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Officina Sans" w:hAnsi="Officina Sans"/>
      <w:color w:val="000000"/>
      <w:sz w:val="24"/>
      <w:szCs w:val="24"/>
    </w:rPr>
  </w:style>
  <w:style w:type="paragraph" w:customStyle="1" w:styleId="Style1">
    <w:name w:val="Style1"/>
    <w:basedOn w:val="Normal"/>
    <w:pPr>
      <w:autoSpaceDE w:val="0"/>
      <w:autoSpaceDN w:val="0"/>
      <w:adjustRightInd w:val="0"/>
      <w:spacing w:line="240" w:lineRule="auto"/>
      <w:ind w:left="288"/>
    </w:pPr>
    <w:rPr>
      <w:rFonts w:ascii="Sabon-Roman" w:hAnsi="Sabon-Roman"/>
      <w:sz w:val="22"/>
      <w:szCs w:val="22"/>
      <w:lang w:eastAsia="en-US"/>
    </w:rPr>
  </w:style>
  <w:style w:type="paragraph" w:customStyle="1" w:styleId="AHead0">
    <w:name w:val="A Head"/>
    <w:basedOn w:val="Normal"/>
    <w:next w:val="BHead0"/>
    <w:pPr>
      <w:keepNext/>
      <w:keepLines/>
      <w:pBdr>
        <w:top w:val="single" w:sz="6" w:space="0" w:color="auto"/>
      </w:pBdr>
      <w:tabs>
        <w:tab w:val="left" w:pos="3320"/>
        <w:tab w:val="left" w:pos="3800"/>
      </w:tabs>
      <w:spacing w:before="480" w:line="320" w:lineRule="exact"/>
      <w:ind w:left="1240" w:right="20"/>
    </w:pPr>
    <w:rPr>
      <w:rFonts w:ascii="New York" w:hAnsi="New York"/>
      <w:smallCaps/>
      <w:sz w:val="32"/>
      <w:lang w:eastAsia="en-US"/>
    </w:rPr>
  </w:style>
  <w:style w:type="paragraph" w:customStyle="1" w:styleId="BHead0">
    <w:name w:val="B Head"/>
    <w:basedOn w:val="Normal"/>
    <w:next w:val="Normal"/>
    <w:pPr>
      <w:keepNext/>
      <w:keepLines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80" w:line="280" w:lineRule="exact"/>
      <w:ind w:left="1700" w:right="20"/>
    </w:pPr>
    <w:rPr>
      <w:rFonts w:ascii="New York" w:hAnsi="New York"/>
      <w:sz w:val="28"/>
      <w:lang w:eastAsia="en-US"/>
    </w:rPr>
  </w:style>
  <w:style w:type="paragraph" w:styleId="PlainText">
    <w:name w:val="Plain Text"/>
    <w:basedOn w:val="Normal"/>
    <w:semiHidden/>
    <w:rPr>
      <w:rFonts w:ascii="Courier New" w:hAnsi="Courier New"/>
      <w:lang w:eastAsia="en-US"/>
    </w:rPr>
  </w:style>
  <w:style w:type="paragraph" w:customStyle="1" w:styleId="KeyTerms">
    <w:name w:val="Key Terms"/>
    <w:basedOn w:val="BasalText"/>
    <w:pPr>
      <w:numPr>
        <w:numId w:val="2"/>
      </w:numPr>
    </w:pPr>
    <w:rPr>
      <w:b/>
    </w:rPr>
  </w:style>
  <w:style w:type="paragraph" w:customStyle="1" w:styleId="tblast">
    <w:name w:val="tb last"/>
    <w:basedOn w:val="tb"/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customStyle="1" w:styleId="Keytermsbox">
    <w:name w:val="Key terms box"/>
    <w:basedOn w:val="Normal"/>
    <w:rsid w:val="00B85302"/>
    <w:pPr>
      <w:pBdr>
        <w:top w:val="single" w:sz="4" w:space="12" w:color="auto"/>
        <w:left w:val="single" w:sz="4" w:space="12" w:color="auto"/>
        <w:bottom w:val="single" w:sz="4" w:space="12" w:color="auto"/>
        <w:right w:val="single" w:sz="4" w:space="12" w:color="auto"/>
      </w:pBdr>
      <w:spacing w:before="60" w:after="60" w:line="240" w:lineRule="auto"/>
    </w:pPr>
    <w:rPr>
      <w:rFonts w:ascii="Times" w:hAnsi="Times"/>
      <w:szCs w:val="24"/>
      <w:lang w:eastAsia="en-US"/>
    </w:rPr>
  </w:style>
  <w:style w:type="character" w:customStyle="1" w:styleId="Heading4Char">
    <w:name w:val="Heading 4 Char"/>
    <w:link w:val="Heading4"/>
    <w:uiPriority w:val="9"/>
    <w:semiHidden/>
    <w:rsid w:val="004A6C4B"/>
    <w:rPr>
      <w:rFonts w:ascii="Calibri" w:eastAsia="Times New Roman" w:hAnsi="Calibri" w:cs="Times New Roman"/>
      <w:b/>
      <w:bCs/>
      <w:sz w:val="28"/>
      <w:szCs w:val="28"/>
      <w:lang w:eastAsia="ja-JP"/>
    </w:rPr>
  </w:style>
  <w:style w:type="paragraph" w:customStyle="1" w:styleId="Textind">
    <w:name w:val="Text ind"/>
    <w:basedOn w:val="Normal"/>
    <w:uiPriority w:val="99"/>
    <w:rsid w:val="00B85302"/>
    <w:pPr>
      <w:widowControl w:val="0"/>
      <w:tabs>
        <w:tab w:val="left" w:pos="2520"/>
      </w:tabs>
      <w:autoSpaceDE w:val="0"/>
      <w:autoSpaceDN w:val="0"/>
      <w:adjustRightInd w:val="0"/>
      <w:spacing w:before="120" w:line="360" w:lineRule="auto"/>
      <w:ind w:firstLine="360"/>
    </w:pPr>
    <w:rPr>
      <w:rFonts w:ascii="Times" w:hAnsi="Times"/>
      <w:szCs w:val="24"/>
      <w:lang w:eastAsia="en-US"/>
    </w:rPr>
  </w:style>
  <w:style w:type="character" w:customStyle="1" w:styleId="KT">
    <w:name w:val="KT"/>
    <w:uiPriority w:val="99"/>
    <w:qFormat/>
    <w:rsid w:val="00F22718"/>
    <w:rPr>
      <w:rFonts w:ascii="B Sabon Bold" w:hAnsi="B Sabon Bold"/>
      <w:b/>
      <w:strike w:val="0"/>
      <w:dstrike w:val="0"/>
      <w:color w:val="075798"/>
    </w:rPr>
  </w:style>
  <w:style w:type="character" w:customStyle="1" w:styleId="HeaderChar">
    <w:name w:val="Header Char"/>
    <w:link w:val="Header"/>
    <w:uiPriority w:val="99"/>
    <w:rsid w:val="009555C4"/>
    <w:rPr>
      <w:sz w:val="24"/>
      <w:lang w:eastAsia="ja-JP"/>
    </w:rPr>
  </w:style>
  <w:style w:type="character" w:customStyle="1" w:styleId="Normal1">
    <w:name w:val="Normal1"/>
    <w:rsid w:val="009555C4"/>
    <w:rPr>
      <w:rFonts w:ascii="ITC Officina Serif Book" w:hAnsi="ITC Officina Serif Book"/>
      <w:sz w:val="18"/>
    </w:rPr>
  </w:style>
  <w:style w:type="paragraph" w:customStyle="1" w:styleId="CN">
    <w:name w:val="CN"/>
    <w:rsid w:val="009555C4"/>
    <w:pPr>
      <w:spacing w:line="260" w:lineRule="exact"/>
      <w:jc w:val="center"/>
    </w:pPr>
    <w:rPr>
      <w:rFonts w:ascii="ITC Officina Sans Bold" w:hAnsi="ITC Officina Sans Bold"/>
      <w:caps/>
      <w:color w:val="FFFFFF"/>
      <w:sz w:val="24"/>
      <w:lang w:val="en-GB"/>
    </w:rPr>
  </w:style>
  <w:style w:type="paragraph" w:customStyle="1" w:styleId="CNN">
    <w:name w:val="CNN"/>
    <w:rsid w:val="009555C4"/>
    <w:pPr>
      <w:spacing w:line="760" w:lineRule="exact"/>
      <w:jc w:val="center"/>
    </w:pPr>
    <w:rPr>
      <w:rFonts w:ascii="ITC Officina Sans Bold" w:hAnsi="ITC Officina Sans Bold"/>
      <w:caps/>
      <w:color w:val="FFFFFF"/>
      <w:sz w:val="96"/>
      <w:lang w:val="en-GB"/>
    </w:rPr>
  </w:style>
  <w:style w:type="paragraph" w:customStyle="1" w:styleId="CT">
    <w:name w:val="CT"/>
    <w:rsid w:val="009555C4"/>
    <w:pPr>
      <w:spacing w:line="620" w:lineRule="exact"/>
    </w:pPr>
    <w:rPr>
      <w:rFonts w:ascii="ITC Officina Serif Bold" w:hAnsi="ITC Officina Serif Bold"/>
      <w:sz w:val="44"/>
      <w:lang w:val="en-GB"/>
    </w:rPr>
  </w:style>
  <w:style w:type="paragraph" w:customStyle="1" w:styleId="OBJH">
    <w:name w:val="OBJH"/>
    <w:rsid w:val="009555C4"/>
    <w:pPr>
      <w:spacing w:line="260" w:lineRule="exact"/>
      <w:ind w:left="40"/>
    </w:pPr>
    <w:rPr>
      <w:rFonts w:ascii="ITC Officina Serif Bold" w:hAnsi="ITC Officina Serif Bold"/>
      <w:color w:val="73B019"/>
      <w:lang w:val="en-GB"/>
    </w:rPr>
  </w:style>
  <w:style w:type="paragraph" w:customStyle="1" w:styleId="OBJBL">
    <w:name w:val="OBJBL"/>
    <w:rsid w:val="009555C4"/>
    <w:pPr>
      <w:spacing w:after="100" w:line="220" w:lineRule="exact"/>
      <w:ind w:left="140" w:hanging="140"/>
    </w:pPr>
    <w:rPr>
      <w:rFonts w:ascii="B Sabon Bold" w:hAnsi="B Sabon Bold"/>
      <w:lang w:val="en-GB"/>
    </w:rPr>
  </w:style>
  <w:style w:type="paragraph" w:customStyle="1" w:styleId="INT-TX1">
    <w:name w:val="INT-TX1"/>
    <w:rsid w:val="009555C4"/>
    <w:pPr>
      <w:spacing w:line="280" w:lineRule="exact"/>
    </w:pPr>
    <w:rPr>
      <w:rFonts w:ascii="Sabon" w:hAnsi="Sabon"/>
      <w:sz w:val="22"/>
      <w:lang w:val="en-GB"/>
    </w:rPr>
  </w:style>
  <w:style w:type="paragraph" w:customStyle="1" w:styleId="INT-TX">
    <w:name w:val="INT-TX"/>
    <w:rsid w:val="009555C4"/>
    <w:pPr>
      <w:spacing w:line="280" w:lineRule="exact"/>
      <w:ind w:firstLine="280"/>
    </w:pPr>
    <w:rPr>
      <w:rFonts w:ascii="Sabon" w:hAnsi="Sabon"/>
      <w:sz w:val="22"/>
      <w:lang w:val="en-GB"/>
    </w:rPr>
  </w:style>
  <w:style w:type="paragraph" w:customStyle="1" w:styleId="Ahead1">
    <w:name w:val="A head"/>
    <w:rsid w:val="009555C4"/>
    <w:pPr>
      <w:keepNext/>
      <w:keepLines/>
      <w:spacing w:before="520" w:after="260" w:line="260" w:lineRule="exact"/>
    </w:pPr>
    <w:rPr>
      <w:rFonts w:ascii="ITC Officina Sans BoldItalic" w:hAnsi="ITC Officina Sans BoldItalic"/>
      <w:caps/>
      <w:color w:val="73B019"/>
      <w:sz w:val="32"/>
      <w:lang w:val="en-GB"/>
    </w:rPr>
  </w:style>
  <w:style w:type="paragraph" w:customStyle="1" w:styleId="TX-LAB">
    <w:name w:val="TX-LAB"/>
    <w:rsid w:val="009555C4"/>
    <w:pPr>
      <w:spacing w:line="260" w:lineRule="exact"/>
      <w:ind w:firstLine="200"/>
    </w:pPr>
    <w:rPr>
      <w:rFonts w:ascii="Sabon" w:hAnsi="Sabon"/>
      <w:lang w:val="en-GB"/>
    </w:rPr>
  </w:style>
  <w:style w:type="paragraph" w:customStyle="1" w:styleId="TX">
    <w:name w:val="TX"/>
    <w:basedOn w:val="TX-LAB"/>
    <w:uiPriority w:val="99"/>
    <w:rsid w:val="009555C4"/>
    <w:pPr>
      <w:keepLines/>
      <w:ind w:firstLine="202"/>
    </w:pPr>
  </w:style>
  <w:style w:type="paragraph" w:customStyle="1" w:styleId="TX1">
    <w:name w:val="TX1"/>
    <w:basedOn w:val="TX"/>
    <w:uiPriority w:val="99"/>
    <w:qFormat/>
    <w:rsid w:val="009555C4"/>
    <w:pPr>
      <w:ind w:firstLine="0"/>
    </w:pPr>
  </w:style>
  <w:style w:type="paragraph" w:customStyle="1" w:styleId="Bhead1">
    <w:name w:val="B head"/>
    <w:rsid w:val="009555C4"/>
    <w:pPr>
      <w:keepNext/>
      <w:keepLines/>
      <w:spacing w:before="400" w:after="120" w:line="260" w:lineRule="exact"/>
    </w:pPr>
    <w:rPr>
      <w:rFonts w:ascii="ITC Officina Sans Bold" w:hAnsi="ITC Officina Sans Bold"/>
      <w:caps/>
      <w:color w:val="075798"/>
      <w:sz w:val="28"/>
      <w:lang w:val="en-GB"/>
    </w:rPr>
  </w:style>
  <w:style w:type="paragraph" w:customStyle="1" w:styleId="BL1">
    <w:name w:val="BL1"/>
    <w:rsid w:val="009555C4"/>
    <w:pPr>
      <w:spacing w:before="260" w:line="260" w:lineRule="exact"/>
      <w:ind w:left="1800" w:hanging="240"/>
    </w:pPr>
    <w:rPr>
      <w:rFonts w:ascii="Sabon" w:hAnsi="Sabon"/>
      <w:lang w:val="en-GB"/>
    </w:rPr>
  </w:style>
  <w:style w:type="paragraph" w:customStyle="1" w:styleId="BL2">
    <w:name w:val="BL2"/>
    <w:rsid w:val="009555C4"/>
    <w:pPr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BL0">
    <w:name w:val="BL"/>
    <w:basedOn w:val="TX1"/>
    <w:uiPriority w:val="99"/>
    <w:qFormat/>
    <w:rsid w:val="009555C4"/>
    <w:pPr>
      <w:ind w:left="1800" w:hanging="240"/>
    </w:pPr>
  </w:style>
  <w:style w:type="paragraph" w:customStyle="1" w:styleId="Chead0">
    <w:name w:val="C head"/>
    <w:rsid w:val="009555C4"/>
    <w:pPr>
      <w:spacing w:before="260" w:after="60" w:line="260" w:lineRule="exact"/>
    </w:pPr>
    <w:rPr>
      <w:rFonts w:ascii="ITC Officina Sans Bold" w:hAnsi="ITC Officina Sans Bold"/>
      <w:caps/>
      <w:color w:val="01877F"/>
      <w:sz w:val="24"/>
      <w:lang w:val="en-GB"/>
    </w:rPr>
  </w:style>
  <w:style w:type="paragraph" w:customStyle="1" w:styleId="Dhead0">
    <w:name w:val="D head"/>
    <w:rsid w:val="009555C4"/>
    <w:pPr>
      <w:spacing w:before="260" w:after="60" w:line="260" w:lineRule="exact"/>
    </w:pPr>
    <w:rPr>
      <w:rFonts w:ascii="ITC Officina Sans BookItalic" w:hAnsi="ITC Officina Sans BookItalic"/>
      <w:color w:val="075798"/>
      <w:sz w:val="24"/>
      <w:lang w:val="en-GB"/>
    </w:rPr>
  </w:style>
  <w:style w:type="paragraph" w:customStyle="1" w:styleId="TXwindent">
    <w:name w:val="TX w/indent"/>
    <w:basedOn w:val="TX"/>
    <w:rsid w:val="009555C4"/>
  </w:style>
  <w:style w:type="paragraph" w:customStyle="1" w:styleId="TXFL">
    <w:name w:val="TX FL"/>
    <w:basedOn w:val="TXwindent"/>
    <w:rsid w:val="009555C4"/>
    <w:pPr>
      <w:ind w:firstLine="0"/>
    </w:pPr>
  </w:style>
  <w:style w:type="paragraph" w:customStyle="1" w:styleId="NL1">
    <w:name w:val="NL1"/>
    <w:rsid w:val="009555C4"/>
    <w:pPr>
      <w:spacing w:before="260" w:after="100" w:line="260" w:lineRule="exact"/>
      <w:ind w:left="1800" w:hanging="240"/>
    </w:pPr>
    <w:rPr>
      <w:rFonts w:ascii="Sabon" w:hAnsi="Sabon"/>
      <w:lang w:val="en-GB"/>
    </w:rPr>
  </w:style>
  <w:style w:type="character" w:customStyle="1" w:styleId="NL0">
    <w:name w:val="NL"/>
    <w:rsid w:val="009555C4"/>
    <w:rPr>
      <w:rFonts w:ascii="B Sabon Bold" w:hAnsi="B Sabon Bold"/>
    </w:rPr>
  </w:style>
  <w:style w:type="paragraph" w:customStyle="1" w:styleId="NL2">
    <w:name w:val="NL2"/>
    <w:rsid w:val="009555C4"/>
    <w:pPr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Code">
    <w:name w:val="Code"/>
    <w:rsid w:val="009555C4"/>
    <w:pPr>
      <w:spacing w:before="260" w:after="260" w:line="260" w:lineRule="exact"/>
      <w:ind w:left="1296"/>
    </w:pPr>
    <w:rPr>
      <w:rFonts w:ascii="Courier" w:hAnsi="Courier"/>
      <w:lang w:val="en-GB"/>
    </w:rPr>
  </w:style>
  <w:style w:type="paragraph" w:customStyle="1" w:styleId="NL110">
    <w:name w:val="NL1_10"/>
    <w:rsid w:val="009555C4"/>
    <w:pPr>
      <w:tabs>
        <w:tab w:val="decimal" w:pos="1760"/>
        <w:tab w:val="left" w:pos="1905"/>
      </w:tabs>
      <w:spacing w:before="260" w:after="100" w:line="260" w:lineRule="exact"/>
      <w:ind w:left="1905" w:hanging="1905"/>
    </w:pPr>
    <w:rPr>
      <w:rFonts w:ascii="Sabon" w:hAnsi="Sabon"/>
      <w:lang w:val="en-GB"/>
    </w:rPr>
  </w:style>
  <w:style w:type="paragraph" w:customStyle="1" w:styleId="NL10">
    <w:name w:val="NL_10"/>
    <w:rsid w:val="009555C4"/>
    <w:pPr>
      <w:tabs>
        <w:tab w:val="decimal" w:pos="1760"/>
        <w:tab w:val="left" w:pos="1905"/>
      </w:tabs>
      <w:spacing w:after="100" w:line="260" w:lineRule="exact"/>
      <w:ind w:left="1905" w:hanging="1905"/>
    </w:pPr>
    <w:rPr>
      <w:rFonts w:ascii="Sabon" w:hAnsi="Sabon"/>
      <w:lang w:val="en-GB"/>
    </w:rPr>
  </w:style>
  <w:style w:type="paragraph" w:customStyle="1" w:styleId="NLBL1">
    <w:name w:val="NL_BL1"/>
    <w:rsid w:val="009555C4"/>
    <w:pPr>
      <w:spacing w:before="120" w:line="260" w:lineRule="exact"/>
      <w:ind w:left="2040" w:hanging="240"/>
    </w:pPr>
    <w:rPr>
      <w:rFonts w:ascii="Sabon" w:hAnsi="Sabon"/>
      <w:lang w:val="en-GB"/>
    </w:rPr>
  </w:style>
  <w:style w:type="paragraph" w:customStyle="1" w:styleId="NLBL">
    <w:name w:val="NL_BL"/>
    <w:uiPriority w:val="99"/>
    <w:rsid w:val="009555C4"/>
    <w:pPr>
      <w:spacing w:line="260" w:lineRule="exact"/>
      <w:ind w:left="2040" w:hanging="240"/>
    </w:pPr>
    <w:rPr>
      <w:rFonts w:ascii="Sabon" w:hAnsi="Sabon"/>
      <w:lang w:val="en-GB"/>
    </w:rPr>
  </w:style>
  <w:style w:type="paragraph" w:customStyle="1" w:styleId="NLBL2">
    <w:name w:val="NL_BL2"/>
    <w:rsid w:val="009555C4"/>
    <w:pPr>
      <w:spacing w:after="120" w:line="260" w:lineRule="exact"/>
      <w:ind w:left="2040" w:hanging="240"/>
    </w:pPr>
    <w:rPr>
      <w:rFonts w:ascii="Sabon" w:hAnsi="Sabon"/>
      <w:lang w:val="en-GB"/>
    </w:rPr>
  </w:style>
  <w:style w:type="paragraph" w:customStyle="1" w:styleId="EOCH">
    <w:name w:val="EOC H"/>
    <w:rsid w:val="009555C4"/>
    <w:pPr>
      <w:spacing w:before="490" w:after="280"/>
      <w:ind w:left="160"/>
    </w:pPr>
    <w:rPr>
      <w:rFonts w:ascii="ITC Officina Sans BoldItalic" w:hAnsi="ITC Officina Sans BoldItalic"/>
      <w:caps/>
      <w:position w:val="-6"/>
      <w:sz w:val="28"/>
      <w:lang w:val="en-GB"/>
    </w:rPr>
  </w:style>
  <w:style w:type="paragraph" w:customStyle="1" w:styleId="SUM1">
    <w:name w:val="SUM 1"/>
    <w:rsid w:val="009555C4"/>
    <w:pPr>
      <w:tabs>
        <w:tab w:val="decimal" w:pos="1245"/>
        <w:tab w:val="left" w:pos="1420"/>
      </w:tabs>
      <w:spacing w:after="120" w:line="260" w:lineRule="exact"/>
      <w:ind w:left="1504" w:hanging="240"/>
    </w:pPr>
    <w:rPr>
      <w:rFonts w:ascii="Sabon" w:hAnsi="Sabon"/>
      <w:lang w:val="en-GB"/>
    </w:rPr>
  </w:style>
  <w:style w:type="paragraph" w:customStyle="1" w:styleId="Keytext">
    <w:name w:val="Key text"/>
    <w:rsid w:val="009555C4"/>
    <w:pPr>
      <w:tabs>
        <w:tab w:val="decimal" w:pos="1245"/>
        <w:tab w:val="left" w:pos="1349"/>
      </w:tabs>
      <w:spacing w:after="120" w:line="260" w:lineRule="exact"/>
      <w:ind w:left="1020"/>
    </w:pPr>
    <w:rPr>
      <w:rFonts w:ascii="Sabon" w:hAnsi="Sabon"/>
      <w:lang w:val="en-GB"/>
    </w:rPr>
  </w:style>
  <w:style w:type="paragraph" w:customStyle="1" w:styleId="KTText">
    <w:name w:val="KT Text"/>
    <w:rsid w:val="009555C4"/>
    <w:pPr>
      <w:spacing w:line="200" w:lineRule="exact"/>
      <w:ind w:left="180" w:hanging="180"/>
    </w:pPr>
    <w:rPr>
      <w:rFonts w:ascii="Sabon" w:hAnsi="Sabon"/>
      <w:sz w:val="18"/>
      <w:lang w:val="en-GB"/>
    </w:rPr>
  </w:style>
  <w:style w:type="paragraph" w:customStyle="1" w:styleId="RQN">
    <w:name w:val="RQN"/>
    <w:rsid w:val="009555C4"/>
    <w:pPr>
      <w:tabs>
        <w:tab w:val="decimal" w:pos="1245"/>
        <w:tab w:val="left" w:pos="1420"/>
      </w:tabs>
      <w:spacing w:before="120" w:line="260" w:lineRule="exact"/>
      <w:ind w:left="1420" w:hanging="400"/>
    </w:pPr>
    <w:rPr>
      <w:rFonts w:ascii="Sabon" w:hAnsi="Sabon"/>
      <w:lang w:val="en-GB"/>
    </w:rPr>
  </w:style>
  <w:style w:type="character" w:customStyle="1" w:styleId="RQN0">
    <w:name w:val="RQ_N"/>
    <w:rsid w:val="009555C4"/>
    <w:rPr>
      <w:rFonts w:ascii="ITC Officina Sans Bold" w:hAnsi="ITC Officina Sans Bold"/>
      <w:color w:val="820265"/>
    </w:rPr>
  </w:style>
  <w:style w:type="paragraph" w:customStyle="1" w:styleId="NLSLL1">
    <w:name w:val="NL_SLL1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NLSLL">
    <w:name w:val="NL_SLL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NLSLL2">
    <w:name w:val="NL_SLL2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EOC-H1">
    <w:name w:val="EOC-H1"/>
    <w:rsid w:val="009555C4"/>
    <w:pPr>
      <w:tabs>
        <w:tab w:val="left" w:pos="2760"/>
      </w:tabs>
      <w:spacing w:before="360" w:after="260" w:line="260" w:lineRule="exact"/>
      <w:ind w:left="1296"/>
    </w:pPr>
    <w:rPr>
      <w:rFonts w:ascii="ITC Officina Sans Book" w:hAnsi="ITC Officina Sans Book"/>
      <w:lang w:val="en-GB"/>
    </w:rPr>
  </w:style>
  <w:style w:type="character" w:customStyle="1" w:styleId="Projectnumber">
    <w:name w:val="Project number"/>
    <w:rsid w:val="009555C4"/>
    <w:rPr>
      <w:rFonts w:ascii="ITC Officina Sans Bold" w:hAnsi="ITC Officina Sans Bold"/>
      <w:caps/>
      <w:color w:val="820265"/>
    </w:rPr>
  </w:style>
  <w:style w:type="paragraph" w:customStyle="1" w:styleId="EocNL1">
    <w:name w:val="Eoc_NL1"/>
    <w:rsid w:val="009555C4"/>
    <w:pPr>
      <w:tabs>
        <w:tab w:val="decimal" w:pos="1245"/>
        <w:tab w:val="left" w:pos="1420"/>
      </w:tabs>
      <w:spacing w:before="260" w:line="260" w:lineRule="exact"/>
      <w:ind w:left="1560" w:hanging="280"/>
    </w:pPr>
    <w:rPr>
      <w:rFonts w:ascii="Sabon" w:hAnsi="Sabon"/>
      <w:lang w:val="en-GB"/>
    </w:rPr>
  </w:style>
  <w:style w:type="paragraph" w:customStyle="1" w:styleId="EocNL0">
    <w:name w:val="Eoc_NL"/>
    <w:rsid w:val="009555C4"/>
    <w:pPr>
      <w:tabs>
        <w:tab w:val="decimal" w:pos="1245"/>
        <w:tab w:val="left" w:pos="1420"/>
      </w:tabs>
      <w:spacing w:before="120" w:line="260" w:lineRule="exact"/>
      <w:ind w:left="1560" w:hanging="280"/>
    </w:pPr>
    <w:rPr>
      <w:rFonts w:ascii="Sabon" w:hAnsi="Sabon"/>
      <w:lang w:val="en-GB"/>
    </w:rPr>
  </w:style>
  <w:style w:type="paragraph" w:customStyle="1" w:styleId="EocBL1">
    <w:name w:val="Eoc BL1"/>
    <w:rsid w:val="009555C4"/>
    <w:pPr>
      <w:tabs>
        <w:tab w:val="decimal" w:pos="1245"/>
        <w:tab w:val="left" w:pos="1420"/>
      </w:tabs>
      <w:spacing w:before="260" w:after="120" w:line="260" w:lineRule="exact"/>
      <w:ind w:left="1800" w:hanging="240"/>
    </w:pPr>
    <w:rPr>
      <w:rFonts w:ascii="Sabon" w:hAnsi="Sabon"/>
      <w:lang w:val="en-GB"/>
    </w:rPr>
  </w:style>
  <w:style w:type="paragraph" w:customStyle="1" w:styleId="EocBL">
    <w:name w:val="Eoc BL"/>
    <w:rsid w:val="009555C4"/>
    <w:pPr>
      <w:tabs>
        <w:tab w:val="decimal" w:pos="1245"/>
        <w:tab w:val="left" w:pos="1420"/>
      </w:tabs>
      <w:spacing w:after="120" w:line="260" w:lineRule="exact"/>
      <w:ind w:left="1800" w:hanging="240"/>
    </w:pPr>
    <w:rPr>
      <w:rFonts w:ascii="Sabon" w:hAnsi="Sabon"/>
      <w:lang w:val="en-GB"/>
    </w:rPr>
  </w:style>
  <w:style w:type="paragraph" w:customStyle="1" w:styleId="EocBL2">
    <w:name w:val="Eoc BL2"/>
    <w:rsid w:val="009555C4"/>
    <w:pPr>
      <w:tabs>
        <w:tab w:val="decimal" w:pos="1245"/>
        <w:tab w:val="left" w:pos="1420"/>
      </w:tabs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EocNL2">
    <w:name w:val="Eoc_NL2"/>
    <w:rsid w:val="009555C4"/>
    <w:pPr>
      <w:tabs>
        <w:tab w:val="decimal" w:pos="1245"/>
        <w:tab w:val="left" w:pos="1420"/>
      </w:tabs>
      <w:spacing w:before="120" w:after="260" w:line="260" w:lineRule="exact"/>
      <w:ind w:left="1560" w:hanging="280"/>
    </w:pPr>
    <w:rPr>
      <w:rFonts w:ascii="Sabon" w:hAnsi="Sabon"/>
      <w:lang w:val="en-GB"/>
    </w:rPr>
  </w:style>
  <w:style w:type="paragraph" w:customStyle="1" w:styleId="RHvCT">
    <w:name w:val="RHv/CT"/>
    <w:rsid w:val="009555C4"/>
    <w:pPr>
      <w:jc w:val="right"/>
    </w:pPr>
    <w:rPr>
      <w:rFonts w:ascii="ITC Officina Sans Bold" w:hAnsi="ITC Officina Sans Bold"/>
      <w:position w:val="-2"/>
      <w:sz w:val="18"/>
      <w:lang w:val="en-GB"/>
    </w:rPr>
  </w:style>
  <w:style w:type="paragraph" w:customStyle="1" w:styleId="RHCT">
    <w:name w:val="RH/CT"/>
    <w:rsid w:val="009555C4"/>
    <w:rPr>
      <w:rFonts w:ascii="ITC Officina Sans Bold" w:hAnsi="ITC Officina Sans Bold"/>
      <w:position w:val="-2"/>
      <w:sz w:val="18"/>
      <w:lang w:val="en-GB"/>
    </w:rPr>
  </w:style>
  <w:style w:type="paragraph" w:customStyle="1" w:styleId="RHCN">
    <w:name w:val="RH/CN"/>
    <w:rsid w:val="009555C4"/>
    <w:pPr>
      <w:ind w:left="80"/>
    </w:pPr>
    <w:rPr>
      <w:rFonts w:ascii="ITC Officina Sans Bold" w:hAnsi="ITC Officina Sans Bold"/>
      <w:caps/>
      <w:color w:val="FFFFFF"/>
      <w:position w:val="-2"/>
      <w:sz w:val="18"/>
      <w:lang w:val="en-GB"/>
    </w:rPr>
  </w:style>
  <w:style w:type="character" w:customStyle="1" w:styleId="folio">
    <w:name w:val="folio"/>
    <w:rsid w:val="009555C4"/>
    <w:rPr>
      <w:rFonts w:ascii="ITC Officina Sans Bold" w:hAnsi="ITC Officina Sans Bold"/>
      <w:sz w:val="18"/>
    </w:rPr>
  </w:style>
  <w:style w:type="paragraph" w:customStyle="1" w:styleId="FG">
    <w:name w:val="FG"/>
    <w:rsid w:val="009555C4"/>
    <w:pPr>
      <w:tabs>
        <w:tab w:val="left" w:pos="1020"/>
      </w:tabs>
      <w:spacing w:line="200" w:lineRule="exact"/>
    </w:pPr>
    <w:rPr>
      <w:rFonts w:ascii="ITC Officina Sans Book" w:hAnsi="ITC Officina Sans Book"/>
      <w:sz w:val="18"/>
      <w:lang w:val="en-GB"/>
    </w:rPr>
  </w:style>
  <w:style w:type="character" w:customStyle="1" w:styleId="FGN">
    <w:name w:val="FGN"/>
    <w:rsid w:val="009555C4"/>
    <w:rPr>
      <w:rFonts w:ascii="ITC Officina Sans Bold" w:hAnsi="ITC Officina Sans Bold"/>
      <w:color w:val="820265"/>
      <w:sz w:val="18"/>
    </w:rPr>
  </w:style>
  <w:style w:type="paragraph" w:customStyle="1" w:styleId="Video">
    <w:name w:val="Video"/>
    <w:rsid w:val="009555C4"/>
    <w:pPr>
      <w:spacing w:after="130" w:line="240" w:lineRule="exact"/>
      <w:ind w:left="60"/>
    </w:pPr>
    <w:rPr>
      <w:rFonts w:ascii="ITC Officina Serif Bold" w:hAnsi="ITC Officina Serif Bold"/>
      <w:color w:val="90C0B7"/>
      <w:position w:val="-2"/>
      <w:lang w:val="en-GB"/>
    </w:rPr>
  </w:style>
  <w:style w:type="paragraph" w:customStyle="1" w:styleId="Boxtxt">
    <w:name w:val="Box txt"/>
    <w:rsid w:val="009555C4"/>
    <w:pPr>
      <w:spacing w:line="220" w:lineRule="exact"/>
      <w:ind w:left="130" w:right="130"/>
    </w:pPr>
    <w:rPr>
      <w:rFonts w:ascii="ITC Officina Sans Book" w:hAnsi="ITC Officina Sans Book"/>
      <w:sz w:val="18"/>
      <w:lang w:val="en-GB"/>
    </w:rPr>
  </w:style>
  <w:style w:type="paragraph" w:customStyle="1" w:styleId="Notes">
    <w:name w:val="Notes"/>
    <w:rsid w:val="009555C4"/>
    <w:pPr>
      <w:spacing w:after="130" w:line="260" w:lineRule="exact"/>
    </w:pPr>
    <w:rPr>
      <w:rFonts w:ascii="ITC Officina Serif Bold" w:hAnsi="ITC Officina Serif Bold"/>
      <w:color w:val="CFAF06"/>
      <w:lang w:val="en-GB"/>
    </w:rPr>
  </w:style>
  <w:style w:type="paragraph" w:customStyle="1" w:styleId="NTtxt">
    <w:name w:val="NT txt"/>
    <w:rsid w:val="009555C4"/>
    <w:pPr>
      <w:spacing w:line="220" w:lineRule="exact"/>
      <w:ind w:left="130" w:right="130" w:firstLine="840"/>
    </w:pPr>
    <w:rPr>
      <w:rFonts w:ascii="ITC Officina Sans Book" w:hAnsi="ITC Officina Sans Book"/>
      <w:sz w:val="18"/>
      <w:lang w:val="en-GB"/>
    </w:rPr>
  </w:style>
  <w:style w:type="paragraph" w:customStyle="1" w:styleId="ChartHead">
    <w:name w:val="Chart Head"/>
    <w:rsid w:val="009555C4"/>
    <w:pPr>
      <w:tabs>
        <w:tab w:val="left" w:pos="1751"/>
      </w:tabs>
      <w:spacing w:line="220" w:lineRule="exact"/>
      <w:ind w:left="120"/>
    </w:pPr>
    <w:rPr>
      <w:rFonts w:ascii="ITC Officina Sans Bold" w:hAnsi="ITC Officina Sans Bold"/>
      <w:color w:val="FFFFFF"/>
      <w:sz w:val="18"/>
      <w:lang w:val="en-GB"/>
    </w:rPr>
  </w:style>
  <w:style w:type="paragraph" w:customStyle="1" w:styleId="ChartText">
    <w:name w:val="Chart Text"/>
    <w:rsid w:val="009555C4"/>
    <w:pPr>
      <w:spacing w:after="100" w:line="220" w:lineRule="exact"/>
      <w:ind w:left="120"/>
    </w:pPr>
    <w:rPr>
      <w:rFonts w:ascii="ITC Officina Sans Bold" w:hAnsi="ITC Officina Sans Bold"/>
      <w:sz w:val="18"/>
      <w:lang w:val="en-GB"/>
    </w:rPr>
  </w:style>
  <w:style w:type="paragraph" w:customStyle="1" w:styleId="TFN">
    <w:name w:val="TFN"/>
    <w:rsid w:val="009555C4"/>
    <w:pPr>
      <w:spacing w:before="100" w:line="200" w:lineRule="exact"/>
      <w:ind w:left="120"/>
    </w:pPr>
    <w:rPr>
      <w:rFonts w:ascii="ITC Officina Sans Book" w:hAnsi="ITC Officina Sans Book"/>
      <w:sz w:val="16"/>
      <w:lang w:val="en-GB"/>
    </w:rPr>
  </w:style>
  <w:style w:type="paragraph" w:customStyle="1" w:styleId="TBCAP">
    <w:name w:val="TB_CAP"/>
    <w:rsid w:val="009555C4"/>
    <w:pPr>
      <w:tabs>
        <w:tab w:val="left" w:pos="1020"/>
      </w:tabs>
      <w:spacing w:line="200" w:lineRule="exact"/>
    </w:pPr>
    <w:rPr>
      <w:rFonts w:ascii="ITC Officina Sans Book" w:hAnsi="ITC Officina Sans Book"/>
      <w:sz w:val="18"/>
      <w:lang w:val="en-GB"/>
    </w:rPr>
  </w:style>
  <w:style w:type="paragraph" w:customStyle="1" w:styleId="Aexam">
    <w:name w:val="A+exam"/>
    <w:rsid w:val="009555C4"/>
    <w:pPr>
      <w:spacing w:after="130" w:line="260" w:lineRule="exact"/>
      <w:ind w:left="60"/>
    </w:pPr>
    <w:rPr>
      <w:rFonts w:ascii="ITC Officina Serif Bold" w:hAnsi="ITC Officina Serif Bold"/>
      <w:color w:val="820265"/>
      <w:lang w:val="en-GB"/>
    </w:rPr>
  </w:style>
  <w:style w:type="paragraph" w:customStyle="1" w:styleId="Exmtxt">
    <w:name w:val="Exm txt"/>
    <w:rsid w:val="009555C4"/>
    <w:pPr>
      <w:spacing w:line="220" w:lineRule="exact"/>
      <w:ind w:left="130" w:right="130" w:firstLine="1520"/>
    </w:pPr>
    <w:rPr>
      <w:rFonts w:ascii="ITC Officina Sans Book" w:hAnsi="ITC Officina Sans Book"/>
      <w:sz w:val="18"/>
      <w:lang w:val="en-GB"/>
    </w:rPr>
  </w:style>
  <w:style w:type="paragraph" w:customStyle="1" w:styleId="CAUtxt">
    <w:name w:val="CAU txt"/>
    <w:rsid w:val="009555C4"/>
    <w:pPr>
      <w:spacing w:line="220" w:lineRule="exact"/>
      <w:ind w:left="130" w:right="130" w:firstLine="1380"/>
    </w:pPr>
    <w:rPr>
      <w:rFonts w:ascii="ITC Officina Sans Book" w:hAnsi="ITC Officina Sans Book"/>
      <w:sz w:val="18"/>
      <w:lang w:val="en-GB"/>
    </w:rPr>
  </w:style>
  <w:style w:type="character" w:customStyle="1" w:styleId="10Sabonbold">
    <w:name w:val="10 Sabon bold"/>
    <w:rsid w:val="009555C4"/>
    <w:rPr>
      <w:rFonts w:ascii="B Sabon Bold" w:hAnsi="B Sabon Bold"/>
    </w:rPr>
  </w:style>
  <w:style w:type="character" w:customStyle="1" w:styleId="RQuesnumbers">
    <w:name w:val="R. Ques numbers"/>
    <w:aliases w:val=" 10 OS red"/>
    <w:rsid w:val="009555C4"/>
    <w:rPr>
      <w:rFonts w:ascii="ITC Officina Sans Bold" w:hAnsi="ITC Officina Sans Bold"/>
      <w:color w:val="820265"/>
    </w:rPr>
  </w:style>
  <w:style w:type="character" w:customStyle="1" w:styleId="FooterChar">
    <w:name w:val="Footer Char"/>
    <w:link w:val="Footer"/>
    <w:uiPriority w:val="99"/>
    <w:rsid w:val="009555C4"/>
    <w:rPr>
      <w:sz w:val="24"/>
      <w:lang w:eastAsia="ja-JP"/>
    </w:rPr>
  </w:style>
  <w:style w:type="table" w:styleId="TableGrid">
    <w:name w:val="Table Grid"/>
    <w:basedOn w:val="TableNormal"/>
    <w:uiPriority w:val="59"/>
    <w:rsid w:val="009555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12CAD"/>
    <w:pPr>
      <w:spacing w:before="100" w:beforeAutospacing="1" w:after="100" w:afterAutospacing="1" w:line="240" w:lineRule="auto"/>
    </w:pPr>
    <w:rPr>
      <w:szCs w:val="24"/>
      <w:lang w:eastAsia="en-US"/>
    </w:rPr>
  </w:style>
  <w:style w:type="character" w:customStyle="1" w:styleId="font18">
    <w:name w:val="font18"/>
    <w:basedOn w:val="DefaultParagraphFont"/>
    <w:rsid w:val="00812CAD"/>
  </w:style>
  <w:style w:type="character" w:customStyle="1" w:styleId="font11">
    <w:name w:val="font11"/>
    <w:basedOn w:val="DefaultParagraphFont"/>
    <w:rsid w:val="00812CAD"/>
  </w:style>
  <w:style w:type="character" w:customStyle="1" w:styleId="font10">
    <w:name w:val="font10"/>
    <w:basedOn w:val="DefaultParagraphFont"/>
    <w:rsid w:val="00812CAD"/>
  </w:style>
  <w:style w:type="character" w:customStyle="1" w:styleId="font5">
    <w:name w:val="font5"/>
    <w:basedOn w:val="DefaultParagraphFont"/>
    <w:rsid w:val="00812CAD"/>
  </w:style>
  <w:style w:type="character" w:customStyle="1" w:styleId="font27">
    <w:name w:val="font27"/>
    <w:basedOn w:val="DefaultParagraphFont"/>
    <w:rsid w:val="00812CAD"/>
  </w:style>
  <w:style w:type="character" w:customStyle="1" w:styleId="font7">
    <w:name w:val="font7"/>
    <w:basedOn w:val="DefaultParagraphFont"/>
    <w:rsid w:val="00812CAD"/>
  </w:style>
  <w:style w:type="character" w:customStyle="1" w:styleId="apple-converted-space">
    <w:name w:val="apple-converted-space"/>
    <w:basedOn w:val="DefaultParagraphFont"/>
    <w:rsid w:val="00812CAD"/>
  </w:style>
  <w:style w:type="character" w:customStyle="1" w:styleId="font20">
    <w:name w:val="font20"/>
    <w:basedOn w:val="DefaultParagraphFont"/>
    <w:rsid w:val="00812CAD"/>
  </w:style>
  <w:style w:type="character" w:customStyle="1" w:styleId="font4">
    <w:name w:val="font4"/>
    <w:basedOn w:val="DefaultParagraphFont"/>
    <w:rsid w:val="00812CAD"/>
  </w:style>
  <w:style w:type="character" w:customStyle="1" w:styleId="font13">
    <w:name w:val="font13"/>
    <w:basedOn w:val="DefaultParagraphFont"/>
    <w:rsid w:val="00812CAD"/>
  </w:style>
  <w:style w:type="character" w:customStyle="1" w:styleId="font16">
    <w:name w:val="font16"/>
    <w:basedOn w:val="DefaultParagraphFont"/>
    <w:rsid w:val="00812CAD"/>
  </w:style>
  <w:style w:type="character" w:customStyle="1" w:styleId="font8">
    <w:name w:val="font8"/>
    <w:basedOn w:val="DefaultParagraphFont"/>
    <w:rsid w:val="00812CAD"/>
  </w:style>
  <w:style w:type="character" w:customStyle="1" w:styleId="font6">
    <w:name w:val="font6"/>
    <w:basedOn w:val="DefaultParagraphFont"/>
    <w:rsid w:val="00812CAD"/>
  </w:style>
  <w:style w:type="character" w:customStyle="1" w:styleId="font26">
    <w:name w:val="font26"/>
    <w:basedOn w:val="DefaultParagraphFont"/>
    <w:rsid w:val="00812CAD"/>
  </w:style>
  <w:style w:type="character" w:customStyle="1" w:styleId="font15">
    <w:name w:val="font15"/>
    <w:basedOn w:val="DefaultParagraphFont"/>
    <w:rsid w:val="00812CAD"/>
  </w:style>
  <w:style w:type="character" w:customStyle="1" w:styleId="font12">
    <w:name w:val="font12"/>
    <w:basedOn w:val="DefaultParagraphFont"/>
    <w:rsid w:val="00812CAD"/>
  </w:style>
  <w:style w:type="character" w:customStyle="1" w:styleId="font9">
    <w:name w:val="font9"/>
    <w:basedOn w:val="DefaultParagraphFont"/>
    <w:rsid w:val="00812CAD"/>
  </w:style>
  <w:style w:type="character" w:customStyle="1" w:styleId="font22">
    <w:name w:val="font22"/>
    <w:basedOn w:val="DefaultParagraphFont"/>
    <w:rsid w:val="00812CAD"/>
  </w:style>
  <w:style w:type="character" w:customStyle="1" w:styleId="font3">
    <w:name w:val="font3"/>
    <w:basedOn w:val="DefaultParagraphFont"/>
    <w:rsid w:val="00812CAD"/>
  </w:style>
  <w:style w:type="character" w:customStyle="1" w:styleId="font0">
    <w:name w:val="font0"/>
    <w:basedOn w:val="DefaultParagraphFont"/>
    <w:rsid w:val="00812CAD"/>
  </w:style>
  <w:style w:type="character" w:customStyle="1" w:styleId="font25">
    <w:name w:val="font25"/>
    <w:basedOn w:val="DefaultParagraphFont"/>
    <w:rsid w:val="00812CAD"/>
  </w:style>
  <w:style w:type="character" w:customStyle="1" w:styleId="font23">
    <w:name w:val="font23"/>
    <w:basedOn w:val="DefaultParagraphFont"/>
    <w:rsid w:val="00812CAD"/>
  </w:style>
  <w:style w:type="character" w:customStyle="1" w:styleId="font21">
    <w:name w:val="font21"/>
    <w:basedOn w:val="DefaultParagraphFont"/>
    <w:rsid w:val="00812CAD"/>
  </w:style>
  <w:style w:type="character" w:customStyle="1" w:styleId="font1">
    <w:name w:val="font1"/>
    <w:basedOn w:val="DefaultParagraphFont"/>
    <w:rsid w:val="00812CAD"/>
  </w:style>
  <w:style w:type="character" w:customStyle="1" w:styleId="font24">
    <w:name w:val="font24"/>
    <w:basedOn w:val="DefaultParagraphFont"/>
    <w:rsid w:val="00812CAD"/>
  </w:style>
  <w:style w:type="character" w:customStyle="1" w:styleId="font2">
    <w:name w:val="font2"/>
    <w:basedOn w:val="DefaultParagraphFont"/>
    <w:rsid w:val="00812CAD"/>
  </w:style>
  <w:style w:type="character" w:customStyle="1" w:styleId="font17">
    <w:name w:val="font17"/>
    <w:basedOn w:val="DefaultParagraphFont"/>
    <w:rsid w:val="00812CAD"/>
  </w:style>
  <w:style w:type="character" w:customStyle="1" w:styleId="font19">
    <w:name w:val="font19"/>
    <w:basedOn w:val="DefaultParagraphFont"/>
    <w:rsid w:val="00812CAD"/>
  </w:style>
  <w:style w:type="character" w:customStyle="1" w:styleId="font28">
    <w:name w:val="font28"/>
    <w:basedOn w:val="DefaultParagraphFont"/>
    <w:rsid w:val="00812CAD"/>
  </w:style>
  <w:style w:type="paragraph" w:customStyle="1" w:styleId="CH-LO-TXchlearningobjtext">
    <w:name w:val="(CH-LO-TX) ch learning obj text"/>
    <w:basedOn w:val="Normal"/>
    <w:uiPriority w:val="99"/>
    <w:rsid w:val="00812CAD"/>
    <w:pPr>
      <w:widowControl w:val="0"/>
      <w:suppressAutoHyphens/>
      <w:autoSpaceDE w:val="0"/>
      <w:autoSpaceDN w:val="0"/>
      <w:adjustRightInd w:val="0"/>
      <w:spacing w:line="260" w:lineRule="atLeast"/>
      <w:ind w:left="600"/>
      <w:textAlignment w:val="center"/>
    </w:pPr>
    <w:rPr>
      <w:rFonts w:ascii="PalatinoLTStd-Light" w:hAnsi="PalatinoLTStd-Light" w:cs="PalatinoLTStd-Light"/>
      <w:color w:val="000000"/>
      <w:sz w:val="21"/>
      <w:szCs w:val="21"/>
      <w:lang w:eastAsia="en-US"/>
    </w:rPr>
  </w:style>
  <w:style w:type="character" w:customStyle="1" w:styleId="font30">
    <w:name w:val="font30"/>
    <w:basedOn w:val="DefaultParagraphFont"/>
    <w:rsid w:val="00812CAD"/>
  </w:style>
  <w:style w:type="character" w:customStyle="1" w:styleId="font31">
    <w:name w:val="font31"/>
    <w:basedOn w:val="DefaultParagraphFont"/>
    <w:rsid w:val="00812CAD"/>
  </w:style>
  <w:style w:type="character" w:customStyle="1" w:styleId="font14">
    <w:name w:val="font14"/>
    <w:basedOn w:val="DefaultParagraphFont"/>
    <w:rsid w:val="00812CAD"/>
  </w:style>
  <w:style w:type="character" w:customStyle="1" w:styleId="font29">
    <w:name w:val="font29"/>
    <w:basedOn w:val="DefaultParagraphFont"/>
    <w:rsid w:val="00812CAD"/>
  </w:style>
  <w:style w:type="character" w:customStyle="1" w:styleId="font32">
    <w:name w:val="font32"/>
    <w:basedOn w:val="DefaultParagraphFont"/>
    <w:rsid w:val="00812CAD"/>
  </w:style>
  <w:style w:type="character" w:customStyle="1" w:styleId="font33">
    <w:name w:val="font33"/>
    <w:basedOn w:val="DefaultParagraphFont"/>
    <w:rsid w:val="00812CAD"/>
  </w:style>
  <w:style w:type="character" w:customStyle="1" w:styleId="font34">
    <w:name w:val="font34"/>
    <w:basedOn w:val="DefaultParagraphFont"/>
    <w:rsid w:val="00812CAD"/>
  </w:style>
  <w:style w:type="character" w:customStyle="1" w:styleId="font41">
    <w:name w:val="font41"/>
    <w:rsid w:val="00812CAD"/>
    <w:rPr>
      <w:rFonts w:ascii="Microsoft Sans Serif" w:hAnsi="Microsoft Sans Serif" w:cs="Microsoft Sans Serif" w:hint="default"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2CAD"/>
    <w:rPr>
      <w:rFonts w:ascii="Tahoma" w:hAnsi="Tahoma" w:cs="Tahoma"/>
      <w:sz w:val="16"/>
      <w:szCs w:val="16"/>
      <w:lang w:eastAsia="ja-JP"/>
    </w:rPr>
  </w:style>
  <w:style w:type="paragraph" w:styleId="ListParagraph">
    <w:name w:val="List Paragraph"/>
    <w:basedOn w:val="Normal"/>
    <w:link w:val="ListParagraphChar"/>
    <w:uiPriority w:val="34"/>
    <w:qFormat/>
    <w:rsid w:val="00BC13EE"/>
    <w:pPr>
      <w:ind w:left="720"/>
      <w:contextualSpacing/>
    </w:pPr>
  </w:style>
  <w:style w:type="paragraph" w:customStyle="1" w:styleId="Text">
    <w:name w:val="Text"/>
    <w:basedOn w:val="Normal"/>
    <w:link w:val="TextChar"/>
    <w:uiPriority w:val="99"/>
    <w:rsid w:val="00201333"/>
    <w:pPr>
      <w:spacing w:before="160" w:line="360" w:lineRule="auto"/>
      <w:jc w:val="both"/>
    </w:pPr>
    <w:rPr>
      <w:sz w:val="22"/>
      <w:lang w:eastAsia="en-US"/>
    </w:rPr>
  </w:style>
  <w:style w:type="paragraph" w:customStyle="1" w:styleId="Bullet">
    <w:name w:val="Bullet"/>
    <w:basedOn w:val="Normal"/>
    <w:rsid w:val="00201333"/>
    <w:pPr>
      <w:numPr>
        <w:numId w:val="3"/>
      </w:numPr>
    </w:pPr>
  </w:style>
  <w:style w:type="paragraph" w:styleId="Caption">
    <w:name w:val="caption"/>
    <w:basedOn w:val="Normal"/>
    <w:uiPriority w:val="99"/>
    <w:qFormat/>
    <w:rsid w:val="00CC44BF"/>
    <w:pPr>
      <w:spacing w:before="480" w:after="80" w:line="360" w:lineRule="auto"/>
    </w:pPr>
    <w:rPr>
      <w:rFonts w:ascii="Helvetica" w:hAnsi="Helvetica" w:cs="Helvetica"/>
      <w:b/>
      <w:bCs/>
      <w:szCs w:val="24"/>
      <w:lang w:eastAsia="en-US"/>
    </w:rPr>
  </w:style>
  <w:style w:type="paragraph" w:customStyle="1" w:styleId="Chapterintro">
    <w:name w:val="Chapter intro"/>
    <w:basedOn w:val="Normal"/>
    <w:uiPriority w:val="99"/>
    <w:rsid w:val="00CC44BF"/>
    <w:pPr>
      <w:spacing w:before="120" w:line="360" w:lineRule="auto"/>
    </w:pPr>
    <w:rPr>
      <w:rFonts w:ascii="Times" w:hAnsi="Times" w:cs="Times"/>
      <w:szCs w:val="24"/>
      <w:lang w:eastAsia="en-US"/>
    </w:rPr>
  </w:style>
  <w:style w:type="character" w:customStyle="1" w:styleId="TextChar">
    <w:name w:val="Text Char"/>
    <w:basedOn w:val="DefaultParagraphFont"/>
    <w:link w:val="Text"/>
    <w:uiPriority w:val="99"/>
    <w:locked/>
    <w:rsid w:val="00CC44BF"/>
    <w:rPr>
      <w:sz w:val="22"/>
    </w:rPr>
  </w:style>
  <w:style w:type="character" w:customStyle="1" w:styleId="KTChar">
    <w:name w:val="KT Char"/>
    <w:basedOn w:val="TextChar"/>
    <w:uiPriority w:val="99"/>
    <w:locked/>
    <w:rsid w:val="00CC44BF"/>
    <w:rPr>
      <w:sz w:val="22"/>
    </w:rPr>
  </w:style>
  <w:style w:type="character" w:styleId="FootnoteReference">
    <w:name w:val="footnote reference"/>
    <w:basedOn w:val="DefaultParagraphFont"/>
    <w:uiPriority w:val="99"/>
    <w:semiHidden/>
    <w:unhideWhenUsed/>
    <w:rsid w:val="00EF26D5"/>
    <w:rPr>
      <w:rFonts w:cs="Times New Roman"/>
      <w:vertAlign w:val="superscript"/>
    </w:rPr>
  </w:style>
  <w:style w:type="paragraph" w:customStyle="1" w:styleId="Tiptext">
    <w:name w:val="Tip text"/>
    <w:basedOn w:val="Normal"/>
    <w:uiPriority w:val="99"/>
    <w:rsid w:val="001A3FED"/>
    <w:pPr>
      <w:spacing w:before="60" w:line="240" w:lineRule="auto"/>
    </w:pPr>
    <w:rPr>
      <w:rFonts w:ascii="Times" w:hAnsi="Times" w:cs="Times"/>
      <w:szCs w:val="24"/>
      <w:lang w:eastAsia="en-US"/>
    </w:rPr>
  </w:style>
  <w:style w:type="paragraph" w:customStyle="1" w:styleId="TipsHead">
    <w:name w:val="Tips Head"/>
    <w:basedOn w:val="NormalWeb"/>
    <w:uiPriority w:val="99"/>
    <w:rsid w:val="001A3FED"/>
    <w:pPr>
      <w:spacing w:before="0" w:beforeAutospacing="0" w:after="60" w:afterAutospacing="0" w:line="360" w:lineRule="auto"/>
    </w:pPr>
    <w:rPr>
      <w:rFonts w:ascii="Helvetica" w:hAnsi="Helvetica" w:cs="Helvetica"/>
      <w:b/>
      <w:bCs/>
    </w:rPr>
  </w:style>
  <w:style w:type="paragraph" w:customStyle="1" w:styleId="ListNumber1">
    <w:name w:val="List Number1"/>
    <w:basedOn w:val="Normal"/>
    <w:rsid w:val="004A762E"/>
    <w:pPr>
      <w:ind w:left="360" w:hanging="360"/>
      <w:jc w:val="both"/>
    </w:pPr>
    <w:rPr>
      <w:sz w:val="22"/>
      <w:lang w:eastAsia="en-US"/>
    </w:rPr>
  </w:style>
  <w:style w:type="paragraph" w:customStyle="1" w:styleId="Boxtext">
    <w:name w:val="Box text"/>
    <w:basedOn w:val="Normal"/>
    <w:uiPriority w:val="99"/>
    <w:rsid w:val="00276AAB"/>
    <w:pPr>
      <w:spacing w:before="60" w:after="60" w:line="240" w:lineRule="auto"/>
    </w:pPr>
    <w:rPr>
      <w:rFonts w:ascii="Times" w:hAnsi="Times" w:cs="Times"/>
      <w:szCs w:val="24"/>
      <w:lang w:val="en-GB" w:eastAsia="en-US"/>
    </w:rPr>
  </w:style>
  <w:style w:type="paragraph" w:customStyle="1" w:styleId="Boxnumberlist">
    <w:name w:val="Box number list"/>
    <w:basedOn w:val="Boxtext"/>
    <w:next w:val="Boxtext"/>
    <w:uiPriority w:val="99"/>
    <w:rsid w:val="00276AAB"/>
    <w:pPr>
      <w:numPr>
        <w:numId w:val="5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2137F9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7F9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customStyle="1" w:styleId="FigureRef">
    <w:name w:val="Figure_Ref"/>
    <w:basedOn w:val="Normal"/>
    <w:next w:val="Normal"/>
    <w:qFormat/>
    <w:rsid w:val="002137F9"/>
    <w:pPr>
      <w:keepNext/>
      <w:spacing w:before="240" w:after="60"/>
      <w:outlineLvl w:val="3"/>
    </w:pPr>
    <w:rPr>
      <w:rFonts w:ascii="Calibri" w:hAnsi="Calibri"/>
      <w:b/>
      <w:bCs/>
      <w:color w:val="FF0000"/>
      <w:szCs w:val="28"/>
    </w:rPr>
  </w:style>
  <w:style w:type="paragraph" w:customStyle="1" w:styleId="Table">
    <w:name w:val="Table"/>
    <w:basedOn w:val="FigureRef"/>
    <w:qFormat/>
    <w:rsid w:val="006D4921"/>
    <w:rPr>
      <w:color w:val="70AD47" w:themeColor="accent6"/>
    </w:rPr>
  </w:style>
  <w:style w:type="paragraph" w:customStyle="1" w:styleId="EOCAHd">
    <w:name w:val="EOC A Hd"/>
    <w:basedOn w:val="EndofChapterHeadA"/>
    <w:link w:val="EOCAHdChar"/>
    <w:qFormat/>
    <w:rsid w:val="00D824D0"/>
    <w:pPr>
      <w:numPr>
        <w:numId w:val="4"/>
      </w:numPr>
    </w:pPr>
  </w:style>
  <w:style w:type="character" w:customStyle="1" w:styleId="Heading1Char">
    <w:name w:val="Heading 1 Char"/>
    <w:basedOn w:val="DefaultParagraphFont"/>
    <w:link w:val="Heading1"/>
    <w:rsid w:val="00D824D0"/>
    <w:rPr>
      <w:rFonts w:ascii="Arial" w:hAnsi="Arial" w:cs="Arial"/>
      <w:b/>
      <w:bCs/>
      <w:kern w:val="32"/>
      <w:sz w:val="32"/>
      <w:szCs w:val="32"/>
      <w:lang w:eastAsia="ja-JP"/>
    </w:rPr>
  </w:style>
  <w:style w:type="character" w:customStyle="1" w:styleId="HeadAChar">
    <w:name w:val="Head A Char"/>
    <w:basedOn w:val="Heading1Char"/>
    <w:link w:val="HeadA"/>
    <w:rsid w:val="00F903A9"/>
    <w:rPr>
      <w:rFonts w:ascii="Arial" w:hAnsi="Arial" w:cs="Arial"/>
      <w:b/>
      <w:bCs w:val="0"/>
      <w:noProof/>
      <w:color w:val="2F5496" w:themeColor="accent5" w:themeShade="BF"/>
      <w:kern w:val="32"/>
      <w:sz w:val="32"/>
      <w:szCs w:val="36"/>
      <w:lang w:eastAsia="ja-JP"/>
    </w:rPr>
  </w:style>
  <w:style w:type="character" w:customStyle="1" w:styleId="EndofChapterHeadAChar">
    <w:name w:val="End of Chapter Head A Char"/>
    <w:basedOn w:val="HeadAChar"/>
    <w:link w:val="EndofChapterHeadA"/>
    <w:rsid w:val="00D824D0"/>
    <w:rPr>
      <w:rFonts w:ascii="Arial" w:eastAsiaTheme="minorHAnsi" w:hAnsi="Arial" w:cs="Arial"/>
      <w:b/>
      <w:bCs w:val="0"/>
      <w:noProof/>
      <w:color w:val="2F5496" w:themeColor="accent5" w:themeShade="BF"/>
      <w:kern w:val="32"/>
      <w:sz w:val="28"/>
      <w:szCs w:val="32"/>
      <w:lang w:eastAsia="ja-JP"/>
    </w:rPr>
  </w:style>
  <w:style w:type="character" w:customStyle="1" w:styleId="EOCAHdChar">
    <w:name w:val="EOC A Hd Char"/>
    <w:basedOn w:val="EndofChapterHeadAChar"/>
    <w:link w:val="EOCAHd"/>
    <w:rsid w:val="00D824D0"/>
    <w:rPr>
      <w:rFonts w:ascii="Arial" w:eastAsiaTheme="minorHAnsi" w:hAnsi="Arial" w:cs="Arial"/>
      <w:b/>
      <w:bCs w:val="0"/>
      <w:noProof/>
      <w:color w:val="2F5496" w:themeColor="accent5" w:themeShade="BF"/>
      <w:kern w:val="32"/>
      <w:sz w:val="32"/>
      <w:szCs w:val="36"/>
      <w:lang w:eastAsia="ja-JP"/>
    </w:rPr>
  </w:style>
  <w:style w:type="paragraph" w:customStyle="1" w:styleId="Textbody">
    <w:name w:val="Text body"/>
    <w:basedOn w:val="Normal"/>
    <w:rsid w:val="004A52D2"/>
    <w:pPr>
      <w:suppressAutoHyphens/>
      <w:autoSpaceDN w:val="0"/>
      <w:spacing w:after="140" w:line="288" w:lineRule="auto"/>
      <w:textAlignment w:val="baseline"/>
    </w:pPr>
    <w:rPr>
      <w:rFonts w:ascii="Liberation Serif" w:eastAsia="SimSun" w:hAnsi="Liberation Serif" w:cs="Arial"/>
      <w:kern w:val="3"/>
      <w:szCs w:val="24"/>
      <w:lang w:eastAsia="zh-CN" w:bidi="hi-IN"/>
    </w:rPr>
  </w:style>
  <w:style w:type="paragraph" w:customStyle="1" w:styleId="H1">
    <w:name w:val="H1"/>
    <w:basedOn w:val="Normal"/>
    <w:uiPriority w:val="99"/>
    <w:qFormat/>
    <w:rsid w:val="00BF4683"/>
    <w:pPr>
      <w:widowControl w:val="0"/>
      <w:pBdr>
        <w:bottom w:val="single" w:sz="6" w:space="2" w:color="000000"/>
      </w:pBdr>
      <w:autoSpaceDE w:val="0"/>
      <w:autoSpaceDN w:val="0"/>
      <w:adjustRightInd w:val="0"/>
      <w:spacing w:before="520" w:after="260" w:line="260" w:lineRule="atLeast"/>
      <w:textAlignment w:val="center"/>
    </w:pPr>
    <w:rPr>
      <w:rFonts w:ascii="OfficinaSans-BoldItalic" w:hAnsi="OfficinaSans-BoldItalic" w:cs="OfficinaSans-BoldItalic"/>
      <w:b/>
      <w:bCs/>
      <w:i/>
      <w:iCs/>
      <w:caps/>
      <w:color w:val="000000"/>
      <w:sz w:val="32"/>
      <w:szCs w:val="32"/>
      <w:lang w:val="en-GB" w:eastAsia="en-IN"/>
    </w:rPr>
  </w:style>
  <w:style w:type="paragraph" w:customStyle="1" w:styleId="H3">
    <w:name w:val="H3"/>
    <w:basedOn w:val="Normal"/>
    <w:uiPriority w:val="99"/>
    <w:rsid w:val="00BF4683"/>
    <w:pPr>
      <w:widowControl w:val="0"/>
      <w:autoSpaceDE w:val="0"/>
      <w:autoSpaceDN w:val="0"/>
      <w:adjustRightInd w:val="0"/>
      <w:spacing w:before="260" w:after="60" w:line="260" w:lineRule="atLeast"/>
      <w:textAlignment w:val="center"/>
    </w:pPr>
    <w:rPr>
      <w:rFonts w:ascii="OfficinaSansStd-Bold" w:hAnsi="OfficinaSansStd-Bold" w:cs="OfficinaSansStd-Bold"/>
      <w:b/>
      <w:bCs/>
      <w:caps/>
      <w:color w:val="000000"/>
      <w:spacing w:val="18"/>
      <w:szCs w:val="24"/>
      <w:lang w:val="en-GB" w:eastAsia="en-IN"/>
    </w:rPr>
  </w:style>
  <w:style w:type="paragraph" w:customStyle="1" w:styleId="TXFL0">
    <w:name w:val="TX_FL"/>
    <w:basedOn w:val="TXwindent"/>
    <w:uiPriority w:val="99"/>
    <w:rsid w:val="00BF4683"/>
    <w:pPr>
      <w:keepLines w:val="0"/>
      <w:widowControl w:val="0"/>
      <w:autoSpaceDE w:val="0"/>
      <w:autoSpaceDN w:val="0"/>
      <w:adjustRightInd w:val="0"/>
      <w:spacing w:after="60" w:line="260" w:lineRule="atLeast"/>
      <w:ind w:left="1320" w:firstLine="0"/>
      <w:textAlignment w:val="center"/>
    </w:pPr>
    <w:rPr>
      <w:rFonts w:ascii="SabonLTStd-Roman" w:hAnsi="SabonLTStd-Roman" w:cs="SabonLTStd-Roman"/>
      <w:color w:val="000000"/>
      <w:lang w:eastAsia="en-IN"/>
    </w:rPr>
  </w:style>
  <w:style w:type="paragraph" w:customStyle="1" w:styleId="TIME">
    <w:name w:val="TIME"/>
    <w:basedOn w:val="Normal"/>
    <w:uiPriority w:val="99"/>
    <w:rsid w:val="00BF4683"/>
    <w:pPr>
      <w:widowControl w:val="0"/>
      <w:pBdr>
        <w:bottom w:val="single" w:sz="96" w:space="0" w:color="000000"/>
      </w:pBdr>
      <w:autoSpaceDE w:val="0"/>
      <w:autoSpaceDN w:val="0"/>
      <w:adjustRightInd w:val="0"/>
      <w:spacing w:before="140" w:after="420" w:line="260" w:lineRule="atLeast"/>
      <w:jc w:val="center"/>
      <w:textAlignment w:val="center"/>
    </w:pPr>
    <w:rPr>
      <w:rFonts w:ascii="OfficinaSansStd-Bold" w:hAnsi="OfficinaSansStd-Bold" w:cs="OfficinaSansStd-Bold"/>
      <w:b/>
      <w:bCs/>
      <w:caps/>
      <w:color w:val="FFFFFF"/>
      <w:position w:val="-6"/>
      <w:sz w:val="18"/>
      <w:szCs w:val="18"/>
      <w:lang w:val="en-GB" w:eastAsia="en-IN"/>
    </w:rPr>
  </w:style>
  <w:style w:type="paragraph" w:customStyle="1" w:styleId="Activity">
    <w:name w:val="Activity"/>
    <w:basedOn w:val="Normal"/>
    <w:uiPriority w:val="99"/>
    <w:rsid w:val="00BF4683"/>
    <w:pPr>
      <w:widowControl w:val="0"/>
      <w:pBdr>
        <w:top w:val="single" w:sz="96" w:space="0" w:color="000000"/>
      </w:pBdr>
      <w:tabs>
        <w:tab w:val="left" w:pos="513"/>
      </w:tabs>
      <w:autoSpaceDE w:val="0"/>
      <w:autoSpaceDN w:val="0"/>
      <w:adjustRightInd w:val="0"/>
      <w:spacing w:after="160" w:line="260" w:lineRule="atLeast"/>
      <w:ind w:left="400"/>
      <w:textAlignment w:val="center"/>
    </w:pPr>
    <w:rPr>
      <w:rFonts w:ascii="OfficinaSerif-Bold" w:hAnsi="OfficinaSerif-Bold" w:cs="OfficinaSerif-Bold"/>
      <w:b/>
      <w:bCs/>
      <w:color w:val="000000"/>
      <w:sz w:val="20"/>
      <w:lang w:val="en-GB" w:eastAsia="en-IN"/>
    </w:rPr>
  </w:style>
  <w:style w:type="paragraph" w:customStyle="1" w:styleId="LWOL">
    <w:name w:val="LWOL"/>
    <w:basedOn w:val="Normal"/>
    <w:uiPriority w:val="99"/>
    <w:rsid w:val="00BF4683"/>
    <w:pPr>
      <w:widowControl w:val="0"/>
      <w:pBdr>
        <w:bottom w:val="single" w:sz="8" w:space="2" w:color="000000"/>
      </w:pBdr>
      <w:autoSpaceDE w:val="0"/>
      <w:autoSpaceDN w:val="0"/>
      <w:adjustRightInd w:val="0"/>
      <w:spacing w:after="220" w:line="260" w:lineRule="atLeast"/>
      <w:ind w:left="1531" w:hanging="240"/>
      <w:textAlignment w:val="center"/>
    </w:pPr>
    <w:rPr>
      <w:rFonts w:ascii="SabonLTStd-Roman" w:hAnsi="SabonLTStd-Roman" w:cs="SabonLTStd-Roman"/>
      <w:color w:val="000000"/>
      <w:sz w:val="20"/>
      <w:lang w:val="en-GB" w:eastAsia="en-IN"/>
    </w:rPr>
  </w:style>
  <w:style w:type="paragraph" w:customStyle="1" w:styleId="LBL">
    <w:name w:val="LBL"/>
    <w:basedOn w:val="Normal"/>
    <w:uiPriority w:val="99"/>
    <w:rsid w:val="00BF4683"/>
    <w:pPr>
      <w:widowControl w:val="0"/>
      <w:autoSpaceDE w:val="0"/>
      <w:autoSpaceDN w:val="0"/>
      <w:adjustRightInd w:val="0"/>
      <w:spacing w:after="60" w:line="260" w:lineRule="atLeast"/>
      <w:ind w:left="1860" w:hanging="240"/>
      <w:textAlignment w:val="center"/>
    </w:pPr>
    <w:rPr>
      <w:rFonts w:ascii="SabonLTStd-Roman" w:hAnsi="SabonLTStd-Roman" w:cs="SabonLTStd-Roman"/>
      <w:color w:val="000000"/>
      <w:sz w:val="20"/>
      <w:lang w:val="en-GB" w:eastAsia="en-IN"/>
    </w:rPr>
  </w:style>
  <w:style w:type="character" w:customStyle="1" w:styleId="BOLD">
    <w:name w:val="BOLD"/>
    <w:uiPriority w:val="99"/>
    <w:rsid w:val="00BF4683"/>
    <w:rPr>
      <w:rFonts w:ascii="SabonLTStd-Bold" w:hAnsi="SabonLTStd-Bold"/>
      <w:b/>
      <w:color w:val="000000"/>
      <w:spacing w:val="0"/>
      <w:w w:val="100"/>
      <w:position w:val="0"/>
      <w:sz w:val="20"/>
      <w:u w:val="none"/>
      <w:vertAlign w:val="baseline"/>
      <w:em w:val="none"/>
      <w:lang w:val="en-US" w:eastAsia="x-none"/>
    </w:rPr>
  </w:style>
  <w:style w:type="paragraph" w:customStyle="1" w:styleId="Chapterintrolist">
    <w:name w:val="Chapter intro list"/>
    <w:basedOn w:val="Chapterintro"/>
    <w:uiPriority w:val="99"/>
    <w:rsid w:val="00BF4683"/>
    <w:pPr>
      <w:numPr>
        <w:numId w:val="6"/>
      </w:numPr>
      <w:spacing w:before="60"/>
    </w:pPr>
  </w:style>
  <w:style w:type="character" w:customStyle="1" w:styleId="BasalTextChar1">
    <w:name w:val="Basal Text Char1"/>
    <w:link w:val="BasalText"/>
    <w:rsid w:val="00E74FBB"/>
    <w:rPr>
      <w:rFonts w:asciiTheme="minorHAnsi" w:hAnsiTheme="minorHAnsi" w:cstheme="minorHAnsi"/>
      <w:sz w:val="24"/>
      <w:lang w:eastAsia="ja-JP"/>
    </w:rPr>
  </w:style>
  <w:style w:type="character" w:customStyle="1" w:styleId="Keyterm">
    <w:name w:val="Keyterm"/>
    <w:uiPriority w:val="99"/>
    <w:rsid w:val="00BF4683"/>
    <w:rPr>
      <w:rFonts w:cs="Times New Roman"/>
      <w:b/>
      <w:bCs/>
      <w:color w:val="006DB0"/>
    </w:rPr>
  </w:style>
  <w:style w:type="paragraph" w:customStyle="1" w:styleId="FigureCaption">
    <w:name w:val="Figure Caption"/>
    <w:basedOn w:val="FigureRef"/>
    <w:qFormat/>
    <w:rsid w:val="00727AEE"/>
    <w:pPr>
      <w:spacing w:before="0" w:after="240" w:line="276" w:lineRule="auto"/>
    </w:pPr>
    <w:rPr>
      <w:rFonts w:asciiTheme="majorHAnsi" w:hAnsiTheme="majorHAnsi" w:cstheme="majorHAnsi"/>
      <w:color w:val="2F5496" w:themeColor="accent5" w:themeShade="BF"/>
    </w:rPr>
  </w:style>
  <w:style w:type="table" w:customStyle="1" w:styleId="TableGrid1">
    <w:name w:val="Table Grid1"/>
    <w:basedOn w:val="TableNormal"/>
    <w:next w:val="TableGrid"/>
    <w:uiPriority w:val="39"/>
    <w:rsid w:val="00171C20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tivityPart">
    <w:name w:val="ActivityPart"/>
    <w:basedOn w:val="HeadB"/>
    <w:link w:val="ActivityPartChar"/>
    <w:qFormat/>
    <w:rsid w:val="00727AEE"/>
    <w:pPr>
      <w:shd w:val="clear" w:color="auto" w:fill="D9E2F3" w:themeFill="accent5" w:themeFillTint="33"/>
    </w:pPr>
    <w:rPr>
      <w:color w:val="1F3864" w:themeColor="accent5" w:themeShade="80"/>
    </w:rPr>
  </w:style>
  <w:style w:type="character" w:customStyle="1" w:styleId="HeadBChar">
    <w:name w:val="Head B Char"/>
    <w:basedOn w:val="DefaultParagraphFont"/>
    <w:link w:val="HeadB"/>
    <w:rsid w:val="00127788"/>
    <w:rPr>
      <w:rFonts w:ascii="Arial" w:hAnsi="Arial" w:cs="Arial"/>
      <w:b/>
      <w:color w:val="2F5496" w:themeColor="accent5" w:themeShade="BF"/>
      <w:sz w:val="28"/>
      <w:szCs w:val="28"/>
      <w:lang w:eastAsia="ja-JP"/>
    </w:rPr>
  </w:style>
  <w:style w:type="character" w:customStyle="1" w:styleId="ActivityPartChar">
    <w:name w:val="ActivityPart Char"/>
    <w:basedOn w:val="HeadBChar"/>
    <w:link w:val="ActivityPart"/>
    <w:rsid w:val="00727AEE"/>
    <w:rPr>
      <w:rFonts w:ascii="Arial" w:hAnsi="Arial" w:cs="Arial"/>
      <w:b/>
      <w:color w:val="1F3864" w:themeColor="accent5" w:themeShade="80"/>
      <w:sz w:val="28"/>
      <w:szCs w:val="28"/>
      <w:shd w:val="clear" w:color="auto" w:fill="D9E2F3" w:themeFill="accent5" w:themeFillTint="33"/>
      <w:lang w:eastAsia="ja-JP"/>
    </w:rPr>
  </w:style>
  <w:style w:type="paragraph" w:customStyle="1" w:styleId="Figureimage">
    <w:name w:val="Figure image"/>
    <w:basedOn w:val="Normal"/>
    <w:qFormat/>
    <w:rsid w:val="00F903A9"/>
    <w:pPr>
      <w:keepNext/>
    </w:pPr>
  </w:style>
  <w:style w:type="paragraph" w:styleId="Revision">
    <w:name w:val="Revision"/>
    <w:hidden/>
    <w:uiPriority w:val="99"/>
    <w:semiHidden/>
    <w:rsid w:val="00E31A29"/>
    <w:rPr>
      <w:sz w:val="24"/>
      <w:lang w:eastAsia="ja-JP"/>
    </w:rPr>
  </w:style>
  <w:style w:type="paragraph" w:customStyle="1" w:styleId="NLMID">
    <w:name w:val="NL_MID"/>
    <w:basedOn w:val="Normal"/>
    <w:uiPriority w:val="99"/>
    <w:qFormat/>
    <w:rsid w:val="003856B1"/>
    <w:pPr>
      <w:widowControl w:val="0"/>
      <w:numPr>
        <w:numId w:val="7"/>
      </w:numPr>
      <w:tabs>
        <w:tab w:val="left" w:pos="360"/>
      </w:tabs>
      <w:autoSpaceDE w:val="0"/>
      <w:autoSpaceDN w:val="0"/>
      <w:adjustRightInd w:val="0"/>
      <w:jc w:val="both"/>
      <w:textAlignment w:val="center"/>
    </w:pPr>
    <w:rPr>
      <w:rFonts w:ascii="Times" w:hAnsi="Times" w:cs="Times"/>
      <w:szCs w:val="19"/>
      <w:lang w:eastAsia="en-US"/>
    </w:rPr>
  </w:style>
  <w:style w:type="character" w:customStyle="1" w:styleId="Bold0">
    <w:name w:val="Bold"/>
    <w:uiPriority w:val="99"/>
    <w:rsid w:val="003856B1"/>
    <w:rPr>
      <w:b/>
      <w:bCs/>
      <w:color w:val="000000"/>
      <w:w w:val="100"/>
      <w:position w:val="0"/>
      <w:u w:val="none"/>
      <w:vertAlign w:val="baseline"/>
      <w:em w:val="none"/>
      <w:lang w:val="en-US"/>
    </w:rPr>
  </w:style>
  <w:style w:type="paragraph" w:customStyle="1" w:styleId="CHN">
    <w:name w:val="CHN"/>
    <w:basedOn w:val="Normal"/>
    <w:uiPriority w:val="99"/>
    <w:rsid w:val="0009643F"/>
    <w:pPr>
      <w:widowControl w:val="0"/>
      <w:pBdr>
        <w:bottom w:val="single" w:sz="4" w:space="7" w:color="000000"/>
      </w:pBdr>
      <w:tabs>
        <w:tab w:val="left" w:pos="120"/>
      </w:tabs>
      <w:autoSpaceDE w:val="0"/>
      <w:autoSpaceDN w:val="0"/>
      <w:adjustRightInd w:val="0"/>
      <w:spacing w:before="360" w:line="240" w:lineRule="atLeast"/>
      <w:jc w:val="center"/>
      <w:textAlignment w:val="center"/>
    </w:pPr>
    <w:rPr>
      <w:rFonts w:ascii="GnuolaneRg-Regular" w:hAnsi="GnuolaneRg-Regular" w:cs="GnuolaneRg-Regular"/>
      <w:smallCaps/>
      <w:color w:val="000000"/>
      <w:spacing w:val="207"/>
      <w:sz w:val="18"/>
      <w:szCs w:val="18"/>
      <w:lang w:eastAsia="en-US"/>
    </w:rPr>
  </w:style>
  <w:style w:type="paragraph" w:customStyle="1" w:styleId="CHT">
    <w:name w:val="CHT"/>
    <w:basedOn w:val="Normal"/>
    <w:uiPriority w:val="99"/>
    <w:rsid w:val="0009643F"/>
    <w:pPr>
      <w:widowControl w:val="0"/>
      <w:autoSpaceDE w:val="0"/>
      <w:autoSpaceDN w:val="0"/>
      <w:adjustRightInd w:val="0"/>
      <w:spacing w:before="200" w:line="580" w:lineRule="atLeast"/>
      <w:jc w:val="center"/>
      <w:textAlignment w:val="center"/>
    </w:pPr>
    <w:rPr>
      <w:rFonts w:ascii="GnuolaneRg-Bold" w:hAnsi="GnuolaneRg-Bold" w:cs="GnuolaneRg-Bold"/>
      <w:b/>
      <w:bCs/>
      <w:smallCaps/>
      <w:color w:val="000000"/>
      <w:spacing w:val="26"/>
      <w:sz w:val="52"/>
      <w:szCs w:val="52"/>
      <w:lang w:eastAsia="en-US"/>
    </w:rPr>
  </w:style>
  <w:style w:type="paragraph" w:customStyle="1" w:styleId="COOT">
    <w:name w:val="COOT"/>
    <w:basedOn w:val="Normal"/>
    <w:uiPriority w:val="99"/>
    <w:rsid w:val="0009643F"/>
    <w:pPr>
      <w:keepNext/>
      <w:widowControl w:val="0"/>
      <w:autoSpaceDE w:val="0"/>
      <w:autoSpaceDN w:val="0"/>
      <w:adjustRightInd w:val="0"/>
      <w:spacing w:before="420" w:after="40" w:line="300" w:lineRule="atLeast"/>
      <w:ind w:left="240"/>
      <w:textAlignment w:val="center"/>
    </w:pPr>
    <w:rPr>
      <w:rFonts w:ascii="Rooney-Bold" w:hAnsi="Rooney-Bold" w:cs="Rooney-Bold"/>
      <w:b/>
      <w:bCs/>
      <w:color w:val="000000"/>
      <w:sz w:val="26"/>
      <w:szCs w:val="26"/>
      <w:lang w:eastAsia="en-US"/>
    </w:rPr>
  </w:style>
  <w:style w:type="paragraph" w:customStyle="1" w:styleId="COOH1">
    <w:name w:val="COOH1"/>
    <w:basedOn w:val="Normal"/>
    <w:uiPriority w:val="99"/>
    <w:rsid w:val="0009643F"/>
    <w:pPr>
      <w:keepNext/>
      <w:widowControl w:val="0"/>
      <w:tabs>
        <w:tab w:val="left" w:pos="240"/>
      </w:tabs>
      <w:autoSpaceDE w:val="0"/>
      <w:autoSpaceDN w:val="0"/>
      <w:adjustRightInd w:val="0"/>
      <w:spacing w:before="130" w:line="240" w:lineRule="atLeast"/>
      <w:ind w:left="240" w:hanging="240"/>
      <w:textAlignment w:val="center"/>
    </w:pPr>
    <w:rPr>
      <w:rFonts w:ascii="Rooney-Regular" w:hAnsi="Rooney-Regular" w:cs="Rooney-Regular"/>
      <w:color w:val="000000"/>
      <w:sz w:val="20"/>
      <w:lang w:eastAsia="en-US"/>
    </w:rPr>
  </w:style>
  <w:style w:type="paragraph" w:customStyle="1" w:styleId="COOBT">
    <w:name w:val="COOBT"/>
    <w:basedOn w:val="Normal"/>
    <w:uiPriority w:val="99"/>
    <w:rsid w:val="0009643F"/>
    <w:pPr>
      <w:keepNext/>
      <w:widowControl w:val="0"/>
      <w:autoSpaceDE w:val="0"/>
      <w:autoSpaceDN w:val="0"/>
      <w:adjustRightInd w:val="0"/>
      <w:spacing w:before="420" w:after="40" w:line="300" w:lineRule="atLeast"/>
      <w:ind w:left="240"/>
      <w:textAlignment w:val="center"/>
    </w:pPr>
    <w:rPr>
      <w:rFonts w:ascii="Rooney-Bold" w:hAnsi="Rooney-Bold" w:cs="Rooney-Bold"/>
      <w:b/>
      <w:bCs/>
      <w:color w:val="000000"/>
      <w:sz w:val="26"/>
      <w:szCs w:val="26"/>
      <w:lang w:eastAsia="en-US"/>
    </w:rPr>
  </w:style>
  <w:style w:type="paragraph" w:customStyle="1" w:styleId="COOBL">
    <w:name w:val="COOBL"/>
    <w:basedOn w:val="Normal"/>
    <w:uiPriority w:val="99"/>
    <w:rsid w:val="0009643F"/>
    <w:pPr>
      <w:widowControl w:val="0"/>
      <w:pBdr>
        <w:bottom w:val="single" w:sz="4" w:space="6" w:color="000000"/>
      </w:pBdr>
      <w:tabs>
        <w:tab w:val="left" w:pos="6500"/>
      </w:tabs>
      <w:autoSpaceDE w:val="0"/>
      <w:autoSpaceDN w:val="0"/>
      <w:adjustRightInd w:val="0"/>
      <w:spacing w:before="130" w:after="200" w:line="200" w:lineRule="atLeast"/>
      <w:ind w:left="240"/>
      <w:textAlignment w:val="center"/>
    </w:pPr>
    <w:rPr>
      <w:rFonts w:ascii="Rooney-Bold" w:hAnsi="Rooney-Bold" w:cs="Rooney-Bold"/>
      <w:b/>
      <w:bCs/>
      <w:color w:val="000000"/>
      <w:sz w:val="16"/>
      <w:szCs w:val="16"/>
      <w:lang w:eastAsia="en-US"/>
    </w:rPr>
  </w:style>
  <w:style w:type="paragraph" w:customStyle="1" w:styleId="COOB">
    <w:name w:val="COOB"/>
    <w:basedOn w:val="Normal"/>
    <w:uiPriority w:val="99"/>
    <w:rsid w:val="0009643F"/>
    <w:pPr>
      <w:widowControl w:val="0"/>
      <w:tabs>
        <w:tab w:val="left" w:pos="6500"/>
      </w:tabs>
      <w:autoSpaceDE w:val="0"/>
      <w:autoSpaceDN w:val="0"/>
      <w:adjustRightInd w:val="0"/>
      <w:spacing w:after="60" w:line="200" w:lineRule="atLeast"/>
      <w:ind w:left="240"/>
      <w:textAlignment w:val="center"/>
    </w:pPr>
    <w:rPr>
      <w:rFonts w:ascii="Rooney-Regular" w:hAnsi="Rooney-Regular" w:cs="Rooney-Regular"/>
      <w:color w:val="000000"/>
      <w:sz w:val="16"/>
      <w:szCs w:val="16"/>
      <w:lang w:eastAsia="en-US"/>
    </w:rPr>
  </w:style>
  <w:style w:type="paragraph" w:customStyle="1" w:styleId="H2afterH1">
    <w:name w:val="H2_after_H1"/>
    <w:basedOn w:val="Normal"/>
    <w:uiPriority w:val="99"/>
    <w:rsid w:val="0009643F"/>
    <w:pPr>
      <w:keepNext/>
      <w:widowControl w:val="0"/>
      <w:autoSpaceDE w:val="0"/>
      <w:autoSpaceDN w:val="0"/>
      <w:adjustRightInd w:val="0"/>
      <w:textAlignment w:val="center"/>
      <w:outlineLvl w:val="1"/>
    </w:pPr>
    <w:rPr>
      <w:rFonts w:ascii="Times" w:hAnsi="Times" w:cs="Times"/>
      <w:b/>
      <w:bCs/>
      <w:szCs w:val="26"/>
      <w:lang w:eastAsia="en-US"/>
    </w:rPr>
  </w:style>
  <w:style w:type="paragraph" w:customStyle="1" w:styleId="TX2">
    <w:name w:val="TX2"/>
    <w:basedOn w:val="Normal"/>
    <w:uiPriority w:val="99"/>
    <w:rsid w:val="0009643F"/>
    <w:pPr>
      <w:widowControl w:val="0"/>
      <w:autoSpaceDE w:val="0"/>
      <w:autoSpaceDN w:val="0"/>
      <w:adjustRightInd w:val="0"/>
      <w:spacing w:line="260" w:lineRule="atLeast"/>
      <w:ind w:left="720" w:firstLine="240"/>
      <w:jc w:val="both"/>
      <w:textAlignment w:val="center"/>
    </w:pPr>
    <w:rPr>
      <w:rFonts w:ascii="Rooney-Regular" w:hAnsi="Rooney-Regular" w:cs="Rooney-Regular"/>
      <w:color w:val="000000"/>
      <w:sz w:val="19"/>
      <w:szCs w:val="19"/>
      <w:lang w:eastAsia="en-US"/>
    </w:rPr>
  </w:style>
  <w:style w:type="paragraph" w:customStyle="1" w:styleId="BLfirst">
    <w:name w:val="BL_first"/>
    <w:basedOn w:val="Normal"/>
    <w:uiPriority w:val="99"/>
    <w:qFormat/>
    <w:rsid w:val="003B0340"/>
    <w:pPr>
      <w:widowControl w:val="0"/>
      <w:numPr>
        <w:numId w:val="8"/>
      </w:numPr>
      <w:autoSpaceDE w:val="0"/>
      <w:autoSpaceDN w:val="0"/>
      <w:adjustRightInd w:val="0"/>
      <w:spacing w:before="60"/>
      <w:ind w:left="605"/>
      <w:textAlignment w:val="center"/>
    </w:pPr>
    <w:rPr>
      <w:rFonts w:asciiTheme="minorHAnsi" w:hAnsiTheme="minorHAnsi" w:cs="Times"/>
      <w:szCs w:val="19"/>
      <w:lang w:eastAsia="en-US"/>
    </w:rPr>
  </w:style>
  <w:style w:type="paragraph" w:customStyle="1" w:styleId="H2">
    <w:name w:val="H2"/>
    <w:basedOn w:val="Normal"/>
    <w:uiPriority w:val="99"/>
    <w:qFormat/>
    <w:rsid w:val="0009643F"/>
    <w:pPr>
      <w:keepNext/>
      <w:widowControl w:val="0"/>
      <w:autoSpaceDE w:val="0"/>
      <w:autoSpaceDN w:val="0"/>
      <w:adjustRightInd w:val="0"/>
      <w:textAlignment w:val="center"/>
      <w:outlineLvl w:val="1"/>
    </w:pPr>
    <w:rPr>
      <w:rFonts w:ascii="Times" w:hAnsi="Times" w:cs="Times"/>
      <w:b/>
      <w:bCs/>
      <w:szCs w:val="26"/>
      <w:lang w:eastAsia="en-US"/>
    </w:rPr>
  </w:style>
  <w:style w:type="paragraph" w:customStyle="1" w:styleId="FE1TX1">
    <w:name w:val="FE1TX1"/>
    <w:basedOn w:val="Normal"/>
    <w:uiPriority w:val="99"/>
    <w:rsid w:val="0009643F"/>
    <w:pPr>
      <w:widowControl w:val="0"/>
      <w:autoSpaceDE w:val="0"/>
      <w:autoSpaceDN w:val="0"/>
      <w:adjustRightInd w:val="0"/>
      <w:spacing w:before="204" w:after="240" w:line="260" w:lineRule="atLeast"/>
      <w:ind w:left="840"/>
      <w:jc w:val="both"/>
      <w:textAlignment w:val="center"/>
    </w:pPr>
    <w:rPr>
      <w:rFonts w:ascii="OpenSans" w:hAnsi="OpenSans" w:cs="OpenSans"/>
      <w:color w:val="000000"/>
      <w:sz w:val="18"/>
      <w:szCs w:val="18"/>
      <w:lang w:eastAsia="en-US"/>
    </w:rPr>
  </w:style>
  <w:style w:type="paragraph" w:customStyle="1" w:styleId="MULT">
    <w:name w:val="MULT"/>
    <w:basedOn w:val="Normal"/>
    <w:uiPriority w:val="99"/>
    <w:rsid w:val="0009643F"/>
    <w:pPr>
      <w:widowControl w:val="0"/>
      <w:tabs>
        <w:tab w:val="right" w:pos="1000"/>
      </w:tabs>
      <w:autoSpaceDE w:val="0"/>
      <w:autoSpaceDN w:val="0"/>
      <w:adjustRightInd w:val="0"/>
      <w:spacing w:line="260" w:lineRule="atLeast"/>
      <w:ind w:left="1080" w:hanging="80"/>
      <w:jc w:val="both"/>
      <w:textAlignment w:val="center"/>
    </w:pPr>
    <w:rPr>
      <w:rFonts w:ascii="Rooney-Regular" w:hAnsi="Rooney-Regular" w:cs="Rooney-Regular"/>
      <w:color w:val="000000"/>
      <w:sz w:val="19"/>
      <w:szCs w:val="19"/>
      <w:lang w:eastAsia="en-US"/>
    </w:rPr>
  </w:style>
  <w:style w:type="paragraph" w:customStyle="1" w:styleId="MULTA">
    <w:name w:val="MULTA"/>
    <w:basedOn w:val="NLMID"/>
    <w:uiPriority w:val="99"/>
    <w:rsid w:val="0009643F"/>
    <w:pPr>
      <w:numPr>
        <w:numId w:val="9"/>
      </w:numPr>
    </w:pPr>
  </w:style>
  <w:style w:type="paragraph" w:customStyle="1" w:styleId="NoParagraphStyle">
    <w:name w:val="[No Paragraph Style]"/>
    <w:rsid w:val="00B764F1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customStyle="1" w:styleId="BasicParagraph">
    <w:name w:val="[Basic Paragraph]"/>
    <w:basedOn w:val="NoParagraphStyle"/>
    <w:uiPriority w:val="99"/>
    <w:rsid w:val="00B764F1"/>
  </w:style>
  <w:style w:type="paragraph" w:customStyle="1" w:styleId="COOBLAST">
    <w:name w:val="COOB_LAST"/>
    <w:basedOn w:val="NoParagraphStyle"/>
    <w:uiPriority w:val="99"/>
    <w:rsid w:val="00B764F1"/>
    <w:pPr>
      <w:pBdr>
        <w:bottom w:val="single" w:sz="4" w:space="7" w:color="000000"/>
      </w:pBdr>
      <w:tabs>
        <w:tab w:val="left" w:pos="6500"/>
      </w:tabs>
      <w:spacing w:after="60" w:line="200" w:lineRule="atLeast"/>
      <w:ind w:left="240"/>
    </w:pPr>
    <w:rPr>
      <w:rFonts w:ascii="Rooney-Regular" w:hAnsi="Rooney-Regular" w:cs="Rooney-Regular"/>
      <w:sz w:val="16"/>
      <w:szCs w:val="16"/>
    </w:rPr>
  </w:style>
  <w:style w:type="paragraph" w:customStyle="1" w:styleId="NLFIRST">
    <w:name w:val="NL_FIRST"/>
    <w:basedOn w:val="NoParagraphStyle"/>
    <w:next w:val="NLMID"/>
    <w:uiPriority w:val="99"/>
    <w:qFormat/>
    <w:rsid w:val="00B764F1"/>
    <w:pPr>
      <w:tabs>
        <w:tab w:val="left" w:pos="360"/>
      </w:tabs>
      <w:spacing w:before="80" w:line="480" w:lineRule="auto"/>
      <w:ind w:left="634" w:hanging="360"/>
      <w:jc w:val="both"/>
    </w:pPr>
    <w:rPr>
      <w:rFonts w:ascii="Times" w:hAnsi="Times" w:cs="Times"/>
      <w:color w:val="auto"/>
      <w:szCs w:val="19"/>
    </w:rPr>
  </w:style>
  <w:style w:type="paragraph" w:customStyle="1" w:styleId="MULTfirst">
    <w:name w:val="MULT_first"/>
    <w:basedOn w:val="NoParagraphStyle"/>
    <w:uiPriority w:val="99"/>
    <w:rsid w:val="00B764F1"/>
    <w:pPr>
      <w:tabs>
        <w:tab w:val="right" w:pos="1000"/>
      </w:tabs>
      <w:spacing w:line="260" w:lineRule="atLeast"/>
      <w:ind w:left="1080" w:hanging="80"/>
      <w:jc w:val="both"/>
    </w:pPr>
    <w:rPr>
      <w:rFonts w:ascii="Rooney-Regular" w:hAnsi="Rooney-Regular" w:cs="Rooney-Regular"/>
      <w:sz w:val="19"/>
      <w:szCs w:val="19"/>
    </w:rPr>
  </w:style>
  <w:style w:type="paragraph" w:customStyle="1" w:styleId="TAB">
    <w:name w:val="TAB"/>
    <w:basedOn w:val="NoParagraphStyle"/>
    <w:uiPriority w:val="99"/>
    <w:rsid w:val="00B764F1"/>
    <w:pPr>
      <w:spacing w:before="140" w:after="40" w:line="365" w:lineRule="atLeast"/>
      <w:jc w:val="right"/>
    </w:pPr>
    <w:rPr>
      <w:rFonts w:ascii="FrutigerLTStd-Black" w:hAnsi="FrutigerLTStd-Black" w:cs="FrutigerLTStd-Black"/>
      <w:color w:val="FFFFFF"/>
    </w:rPr>
  </w:style>
  <w:style w:type="paragraph" w:customStyle="1" w:styleId="D-FOLIO">
    <w:name w:val="D-FOLIO"/>
    <w:basedOn w:val="NoParagraphStyle"/>
    <w:uiPriority w:val="99"/>
    <w:rsid w:val="00B764F1"/>
    <w:pPr>
      <w:tabs>
        <w:tab w:val="left" w:pos="2280"/>
        <w:tab w:val="left" w:pos="3800"/>
        <w:tab w:val="right" w:pos="9440"/>
      </w:tabs>
      <w:jc w:val="right"/>
    </w:pPr>
    <w:rPr>
      <w:rFonts w:ascii="Univers-Bold" w:hAnsi="Univers-Bold" w:cs="Univers-Bold"/>
      <w:b/>
      <w:bCs/>
      <w:sz w:val="17"/>
      <w:szCs w:val="17"/>
    </w:rPr>
  </w:style>
  <w:style w:type="paragraph" w:customStyle="1" w:styleId="RHV">
    <w:name w:val="RHV"/>
    <w:basedOn w:val="NoParagraphStyle"/>
    <w:uiPriority w:val="99"/>
    <w:rsid w:val="00B764F1"/>
    <w:pPr>
      <w:tabs>
        <w:tab w:val="left" w:pos="1263"/>
        <w:tab w:val="left" w:pos="2280"/>
        <w:tab w:val="left" w:pos="3240"/>
      </w:tabs>
    </w:pPr>
    <w:rPr>
      <w:rFonts w:ascii="Univers-Light" w:hAnsi="Univers-Light" w:cs="Univers-Light"/>
      <w:sz w:val="17"/>
      <w:szCs w:val="17"/>
    </w:rPr>
  </w:style>
  <w:style w:type="paragraph" w:customStyle="1" w:styleId="FOLIO-L">
    <w:name w:val="FOLIO-L"/>
    <w:basedOn w:val="NoParagraphStyle"/>
    <w:uiPriority w:val="99"/>
    <w:rsid w:val="00B764F1"/>
    <w:pPr>
      <w:tabs>
        <w:tab w:val="left" w:pos="2280"/>
        <w:tab w:val="left" w:pos="3240"/>
      </w:tabs>
    </w:pPr>
    <w:rPr>
      <w:rFonts w:ascii="Univers-Bold" w:hAnsi="Univers-Bold" w:cs="Univers-Bold"/>
      <w:b/>
      <w:bCs/>
      <w:sz w:val="17"/>
      <w:szCs w:val="17"/>
    </w:rPr>
  </w:style>
  <w:style w:type="paragraph" w:customStyle="1" w:styleId="RHR">
    <w:name w:val="RHR"/>
    <w:basedOn w:val="NoParagraphStyle"/>
    <w:uiPriority w:val="99"/>
    <w:rsid w:val="00B764F1"/>
    <w:pPr>
      <w:tabs>
        <w:tab w:val="left" w:pos="2280"/>
        <w:tab w:val="left" w:pos="3240"/>
      </w:tabs>
      <w:jc w:val="right"/>
    </w:pPr>
    <w:rPr>
      <w:rFonts w:ascii="Univers-Light" w:hAnsi="Univers-Light" w:cs="Univers-Light"/>
      <w:sz w:val="17"/>
      <w:szCs w:val="17"/>
    </w:rPr>
  </w:style>
  <w:style w:type="paragraph" w:customStyle="1" w:styleId="FOLIO-R">
    <w:name w:val="FOLIO-R"/>
    <w:basedOn w:val="NoParagraphStyle"/>
    <w:uiPriority w:val="99"/>
    <w:rsid w:val="00B764F1"/>
    <w:pPr>
      <w:tabs>
        <w:tab w:val="left" w:pos="2280"/>
        <w:tab w:val="left" w:pos="3800"/>
        <w:tab w:val="right" w:pos="9440"/>
      </w:tabs>
      <w:jc w:val="right"/>
    </w:pPr>
    <w:rPr>
      <w:rFonts w:ascii="Univers-Bold" w:hAnsi="Univers-Bold" w:cs="Univers-Bold"/>
      <w:b/>
      <w:bCs/>
      <w:sz w:val="17"/>
      <w:szCs w:val="17"/>
    </w:rPr>
  </w:style>
  <w:style w:type="paragraph" w:customStyle="1" w:styleId="B1T">
    <w:name w:val="B1T"/>
    <w:basedOn w:val="NoParagraphStyle"/>
    <w:uiPriority w:val="99"/>
    <w:rsid w:val="00B764F1"/>
    <w:pPr>
      <w:suppressAutoHyphens/>
      <w:spacing w:before="480" w:after="160" w:line="260" w:lineRule="atLeast"/>
      <w:ind w:left="80"/>
      <w:jc w:val="both"/>
    </w:pPr>
    <w:rPr>
      <w:rFonts w:ascii="OpenSans-Bold" w:hAnsi="OpenSans-Bold" w:cs="OpenSans-Bold"/>
      <w:b/>
      <w:bCs/>
      <w:color w:val="FFFFFF"/>
      <w:sz w:val="22"/>
      <w:szCs w:val="22"/>
    </w:rPr>
  </w:style>
  <w:style w:type="paragraph" w:customStyle="1" w:styleId="B1TX1">
    <w:name w:val="B1TX1"/>
    <w:basedOn w:val="NoParagraphStyle"/>
    <w:uiPriority w:val="99"/>
    <w:rsid w:val="00B764F1"/>
    <w:pPr>
      <w:spacing w:line="260" w:lineRule="atLeast"/>
      <w:ind w:left="360" w:right="480"/>
      <w:jc w:val="both"/>
    </w:pPr>
    <w:rPr>
      <w:rFonts w:ascii="OpenSans" w:hAnsi="OpenSans" w:cs="OpenSans"/>
      <w:sz w:val="18"/>
      <w:szCs w:val="18"/>
    </w:rPr>
  </w:style>
  <w:style w:type="paragraph" w:customStyle="1" w:styleId="B2T">
    <w:name w:val="B2T"/>
    <w:basedOn w:val="NoParagraphStyle"/>
    <w:uiPriority w:val="99"/>
    <w:rsid w:val="00B764F1"/>
    <w:pPr>
      <w:suppressAutoHyphens/>
      <w:spacing w:before="720" w:after="160" w:line="260" w:lineRule="atLeast"/>
      <w:ind w:left="80"/>
      <w:jc w:val="both"/>
    </w:pPr>
    <w:rPr>
      <w:rFonts w:ascii="OpenSans-Bold" w:hAnsi="OpenSans-Bold" w:cs="OpenSans-Bold"/>
      <w:b/>
      <w:bCs/>
      <w:color w:val="FFFFFF"/>
      <w:sz w:val="22"/>
      <w:szCs w:val="22"/>
    </w:rPr>
  </w:style>
  <w:style w:type="paragraph" w:customStyle="1" w:styleId="B2TX1">
    <w:name w:val="B2TX1"/>
    <w:basedOn w:val="NoParagraphStyle"/>
    <w:uiPriority w:val="99"/>
    <w:rsid w:val="00B764F1"/>
    <w:pPr>
      <w:spacing w:line="260" w:lineRule="atLeast"/>
      <w:ind w:left="360" w:right="480"/>
      <w:jc w:val="both"/>
    </w:pPr>
    <w:rPr>
      <w:rFonts w:ascii="OpenSans" w:hAnsi="OpenSans" w:cs="OpenSans"/>
      <w:sz w:val="18"/>
      <w:szCs w:val="18"/>
    </w:rPr>
  </w:style>
  <w:style w:type="paragraph" w:customStyle="1" w:styleId="New">
    <w:name w:val="New"/>
    <w:basedOn w:val="NoParagraphStyle"/>
    <w:uiPriority w:val="99"/>
    <w:rsid w:val="00B764F1"/>
    <w:pPr>
      <w:spacing w:line="280" w:lineRule="atLeast"/>
      <w:jc w:val="right"/>
    </w:pPr>
    <w:rPr>
      <w:rFonts w:ascii="Times-Roman" w:hAnsi="Times-Roman" w:cs="Times-Roman"/>
      <w:sz w:val="16"/>
      <w:szCs w:val="16"/>
    </w:rPr>
  </w:style>
  <w:style w:type="character" w:customStyle="1" w:styleId="ITALIC">
    <w:name w:val="ITALIC"/>
    <w:uiPriority w:val="99"/>
    <w:rsid w:val="00B764F1"/>
    <w:rPr>
      <w:i/>
      <w:iCs/>
      <w:lang w:val="en-US"/>
    </w:rPr>
  </w:style>
  <w:style w:type="character" w:customStyle="1" w:styleId="csbl">
    <w:name w:val="cs_bl"/>
    <w:uiPriority w:val="99"/>
    <w:rsid w:val="00B764F1"/>
    <w:rPr>
      <w:b/>
      <w:bCs/>
      <w:lang w:val="en-US"/>
    </w:rPr>
  </w:style>
  <w:style w:type="character" w:customStyle="1" w:styleId="RHV-CHAP">
    <w:name w:val="RHV-CHAP"/>
    <w:uiPriority w:val="99"/>
    <w:rsid w:val="00B764F1"/>
    <w:rPr>
      <w:rFonts w:ascii="UniversLTStd-Light" w:hAnsi="UniversLTStd-Light" w:cs="UniversLTStd-Light"/>
      <w:color w:val="000000"/>
      <w:spacing w:val="0"/>
      <w:w w:val="100"/>
      <w:position w:val="0"/>
      <w:sz w:val="17"/>
      <w:szCs w:val="17"/>
      <w:u w:val="none"/>
      <w:vertAlign w:val="baseline"/>
      <w:em w:val="none"/>
      <w:lang w:val="en-US"/>
    </w:rPr>
  </w:style>
  <w:style w:type="character" w:customStyle="1" w:styleId="New1">
    <w:name w:val="New1"/>
    <w:uiPriority w:val="99"/>
    <w:rsid w:val="00B764F1"/>
    <w:rPr>
      <w:color w:val="000000"/>
    </w:rPr>
  </w:style>
  <w:style w:type="character" w:customStyle="1" w:styleId="CAP">
    <w:name w:val="CAP"/>
    <w:uiPriority w:val="99"/>
    <w:rsid w:val="00B764F1"/>
    <w:rPr>
      <w:caps/>
      <w:lang w:val="en-US"/>
    </w:rPr>
  </w:style>
  <w:style w:type="character" w:customStyle="1" w:styleId="FontStyle108">
    <w:name w:val="Font Style108"/>
    <w:uiPriority w:val="99"/>
    <w:rsid w:val="00B764F1"/>
    <w:rPr>
      <w:rFonts w:ascii="Calibri" w:hAnsi="Calibri" w:cs="Calibri"/>
      <w:color w:val="000000"/>
      <w:sz w:val="16"/>
      <w:szCs w:val="16"/>
    </w:rPr>
  </w:style>
  <w:style w:type="character" w:styleId="UnresolvedMention">
    <w:name w:val="Unresolved Mention"/>
    <w:uiPriority w:val="99"/>
    <w:semiHidden/>
    <w:unhideWhenUsed/>
    <w:rsid w:val="00B764F1"/>
    <w:rPr>
      <w:color w:val="605E5C"/>
      <w:shd w:val="clear" w:color="auto" w:fill="E1DFDD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764F1"/>
    <w:rPr>
      <w:lang w:eastAsia="ja-JP"/>
    </w:rPr>
  </w:style>
  <w:style w:type="character" w:customStyle="1" w:styleId="CommentSubjectChar">
    <w:name w:val="Comment Subject Char"/>
    <w:link w:val="CommentSubject"/>
    <w:uiPriority w:val="99"/>
    <w:semiHidden/>
    <w:rsid w:val="00B764F1"/>
    <w:rPr>
      <w:b/>
      <w:bCs/>
      <w:lang w:eastAsia="ja-JP"/>
    </w:rPr>
  </w:style>
  <w:style w:type="paragraph" w:customStyle="1" w:styleId="AlphaList">
    <w:name w:val="AlphaList"/>
    <w:basedOn w:val="H1"/>
    <w:qFormat/>
    <w:rsid w:val="00B764F1"/>
    <w:pPr>
      <w:keepNext/>
      <w:pBdr>
        <w:bottom w:val="none" w:sz="0" w:space="0" w:color="auto"/>
      </w:pBdr>
      <w:tabs>
        <w:tab w:val="left" w:pos="720"/>
      </w:tabs>
      <w:spacing w:before="0" w:after="0" w:line="480" w:lineRule="auto"/>
      <w:ind w:left="360"/>
    </w:pPr>
    <w:rPr>
      <w:rFonts w:ascii="Times" w:hAnsi="Times" w:cs="Times"/>
      <w:b w:val="0"/>
      <w:bCs w:val="0"/>
      <w:i w:val="0"/>
      <w:iCs w:val="0"/>
      <w:caps w:val="0"/>
      <w:color w:val="auto"/>
      <w:sz w:val="28"/>
      <w:szCs w:val="28"/>
      <w:lang w:val="en-US" w:eastAsia="en-US"/>
    </w:rPr>
  </w:style>
  <w:style w:type="character" w:customStyle="1" w:styleId="ListParagraphChar">
    <w:name w:val="List Paragraph Char"/>
    <w:link w:val="ListParagraph"/>
    <w:uiPriority w:val="34"/>
    <w:rsid w:val="00B764F1"/>
    <w:rPr>
      <w:sz w:val="24"/>
      <w:lang w:eastAsia="ja-JP"/>
    </w:rPr>
  </w:style>
  <w:style w:type="character" w:styleId="FollowedHyperlink">
    <w:name w:val="FollowedHyperlink"/>
    <w:uiPriority w:val="99"/>
    <w:semiHidden/>
    <w:unhideWhenUsed/>
    <w:rsid w:val="00B764F1"/>
    <w:rPr>
      <w:color w:val="954F72"/>
      <w:u w:val="single"/>
    </w:rPr>
  </w:style>
  <w:style w:type="paragraph" w:customStyle="1" w:styleId="NLlast">
    <w:name w:val="NL_last"/>
    <w:basedOn w:val="NLMID"/>
    <w:uiPriority w:val="99"/>
    <w:rsid w:val="00E332B9"/>
    <w:pPr>
      <w:numPr>
        <w:numId w:val="0"/>
      </w:numPr>
      <w:tabs>
        <w:tab w:val="right" w:pos="1000"/>
      </w:tabs>
      <w:spacing w:after="80" w:line="240" w:lineRule="atLeast"/>
      <w:ind w:left="1080" w:hanging="360"/>
    </w:pPr>
    <w:rPr>
      <w:rFonts w:ascii="SabonLTStd-Roman" w:hAnsi="SabonLTStd-Roman" w:cs="SabonLTStd-Roman"/>
      <w:color w:val="000000"/>
      <w:sz w:val="20"/>
      <w:szCs w:val="20"/>
    </w:rPr>
  </w:style>
  <w:style w:type="character" w:customStyle="1" w:styleId="csItl">
    <w:name w:val="cs_Itl"/>
    <w:uiPriority w:val="99"/>
    <w:rsid w:val="00E332B9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5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Jill%20Batistick\Application%20Data\Microsoft\Templates\Network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39E0D-7E25-1F4E-A6C7-EB7A1B8CF6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Network.dot</Template>
  <TotalTime>2</TotalTime>
  <Pages>5</Pages>
  <Words>694</Words>
  <Characters>3509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placeholder</vt:lpstr>
    </vt:vector>
  </TitlesOfParts>
  <Company/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placeholder</dc:title>
  <dc:subject/>
  <dc:creator>Jill West</dc:creator>
  <cp:keywords/>
  <dc:description/>
  <cp:lastModifiedBy>Greenhouse, Brooke</cp:lastModifiedBy>
  <cp:revision>5</cp:revision>
  <dcterms:created xsi:type="dcterms:W3CDTF">2023-11-09T03:19:00Z</dcterms:created>
  <dcterms:modified xsi:type="dcterms:W3CDTF">2023-11-10T15:31:00Z</dcterms:modified>
</cp:coreProperties>
</file>