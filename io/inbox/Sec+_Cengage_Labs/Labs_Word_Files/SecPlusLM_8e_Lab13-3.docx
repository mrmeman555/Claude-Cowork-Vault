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E935641" w14:textId="0E3B2E3A" w:rsidR="003856B1" w:rsidRPr="009450E7" w:rsidRDefault="003856B1" w:rsidP="003856B1">
      <w:pPr>
        <w:pStyle w:val="BasalText"/>
        <w:rPr>
          <w:rFonts w:asciiTheme="majorHAnsi" w:hAnsiTheme="majorHAnsi" w:cstheme="majorHAnsi"/>
          <w:b/>
          <w:bCs/>
          <w:sz w:val="56"/>
          <w:szCs w:val="56"/>
        </w:rPr>
      </w:pPr>
      <w:bookmarkStart w:id="2" w:name="_Hlk132211732"/>
      <w:r w:rsidRPr="009450E7">
        <w:rPr>
          <w:rFonts w:asciiTheme="majorHAnsi" w:hAnsiTheme="majorHAnsi" w:cstheme="majorHAnsi"/>
          <w:b/>
          <w:bCs/>
          <w:sz w:val="56"/>
          <w:szCs w:val="56"/>
        </w:rPr>
        <w:t>Module 1</w:t>
      </w:r>
      <w:r w:rsidR="00666D4E">
        <w:rPr>
          <w:rFonts w:asciiTheme="majorHAnsi" w:hAnsiTheme="majorHAnsi" w:cstheme="majorHAnsi"/>
          <w:b/>
          <w:bCs/>
          <w:sz w:val="56"/>
          <w:szCs w:val="56"/>
        </w:rPr>
        <w:t>3</w:t>
      </w:r>
    </w:p>
    <w:p w14:paraId="39702C5B" w14:textId="71324EF4" w:rsidR="00666D4E" w:rsidRPr="00CB4BEE" w:rsidRDefault="00666D4E" w:rsidP="00CB4BEE">
      <w:pPr>
        <w:pStyle w:val="TableHead"/>
      </w:pPr>
      <w:r w:rsidRPr="00CB4BEE">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5"/>
        <w:gridCol w:w="3174"/>
      </w:tblGrid>
      <w:tr w:rsidR="00666D4E" w:rsidRPr="00770D3B" w14:paraId="7D1D1ECE" w14:textId="77777777" w:rsidTr="00DC36B4">
        <w:tc>
          <w:tcPr>
            <w:tcW w:w="5125" w:type="dxa"/>
            <w:shd w:val="clear" w:color="auto" w:fill="auto"/>
          </w:tcPr>
          <w:p w14:paraId="1F62620C" w14:textId="60DD9EED" w:rsidR="00666D4E" w:rsidRPr="00770D3B" w:rsidRDefault="00666D4E" w:rsidP="00CB4BEE">
            <w:pPr>
              <w:pStyle w:val="TableText"/>
            </w:pPr>
            <w:r w:rsidRPr="00770D3B">
              <w:t>Domain</w:t>
            </w:r>
          </w:p>
        </w:tc>
        <w:tc>
          <w:tcPr>
            <w:tcW w:w="3174" w:type="dxa"/>
            <w:shd w:val="clear" w:color="auto" w:fill="auto"/>
          </w:tcPr>
          <w:p w14:paraId="1C5828AC" w14:textId="77777777" w:rsidR="00666D4E" w:rsidRPr="00770D3B" w:rsidRDefault="00666D4E" w:rsidP="00CB4BEE">
            <w:pPr>
              <w:pStyle w:val="TableText"/>
            </w:pPr>
            <w:r w:rsidRPr="00770D3B">
              <w:t>Lab</w:t>
            </w:r>
          </w:p>
        </w:tc>
      </w:tr>
      <w:tr w:rsidR="00666D4E" w:rsidRPr="00770D3B" w14:paraId="0CCFF358" w14:textId="77777777" w:rsidTr="00DC36B4">
        <w:trPr>
          <w:trHeight w:val="550"/>
        </w:trPr>
        <w:tc>
          <w:tcPr>
            <w:tcW w:w="5125" w:type="dxa"/>
            <w:shd w:val="clear" w:color="auto" w:fill="auto"/>
          </w:tcPr>
          <w:p w14:paraId="6133BA3F" w14:textId="075E1164" w:rsidR="00666D4E" w:rsidRPr="00CB4BEE" w:rsidRDefault="00666D4E" w:rsidP="00CB4BEE">
            <w:pPr>
              <w:pStyle w:val="TableText"/>
              <w:rPr>
                <w:b w:val="0"/>
                <w:bCs/>
              </w:rPr>
            </w:pPr>
            <w:r w:rsidRPr="00CB4BEE">
              <w:rPr>
                <w:b w:val="0"/>
                <w:bCs/>
              </w:rPr>
              <w:t>Security Architecture</w:t>
            </w:r>
          </w:p>
        </w:tc>
        <w:tc>
          <w:tcPr>
            <w:tcW w:w="3174" w:type="dxa"/>
            <w:shd w:val="clear" w:color="auto" w:fill="auto"/>
          </w:tcPr>
          <w:p w14:paraId="187CF501" w14:textId="77777777" w:rsidR="00666D4E" w:rsidRPr="00CB4BEE" w:rsidRDefault="00666D4E" w:rsidP="00CB4BEE">
            <w:pPr>
              <w:pStyle w:val="TableText"/>
              <w:rPr>
                <w:b w:val="0"/>
                <w:bCs/>
              </w:rPr>
            </w:pPr>
            <w:r w:rsidRPr="00CB4BEE">
              <w:rPr>
                <w:b w:val="0"/>
                <w:bCs/>
              </w:rPr>
              <w:t>13.2, 13.4, 13.5</w:t>
            </w:r>
          </w:p>
        </w:tc>
      </w:tr>
      <w:tr w:rsidR="00666D4E" w:rsidRPr="00770D3B" w14:paraId="22E3EC1B" w14:textId="77777777" w:rsidTr="00DC36B4">
        <w:trPr>
          <w:trHeight w:val="550"/>
        </w:trPr>
        <w:tc>
          <w:tcPr>
            <w:tcW w:w="5125" w:type="dxa"/>
            <w:shd w:val="clear" w:color="auto" w:fill="auto"/>
          </w:tcPr>
          <w:p w14:paraId="20B7317D" w14:textId="77777777" w:rsidR="00666D4E" w:rsidRPr="00CB4BEE" w:rsidRDefault="00666D4E" w:rsidP="00CB4BEE">
            <w:pPr>
              <w:pStyle w:val="TableText"/>
              <w:rPr>
                <w:b w:val="0"/>
                <w:bCs/>
              </w:rPr>
            </w:pPr>
            <w:r w:rsidRPr="00CB4BEE">
              <w:rPr>
                <w:b w:val="0"/>
                <w:bCs/>
              </w:rPr>
              <w:t>Security Operations</w:t>
            </w:r>
          </w:p>
        </w:tc>
        <w:tc>
          <w:tcPr>
            <w:tcW w:w="3174" w:type="dxa"/>
            <w:shd w:val="clear" w:color="auto" w:fill="auto"/>
          </w:tcPr>
          <w:p w14:paraId="2EF25CEE" w14:textId="77777777" w:rsidR="00666D4E" w:rsidRPr="00CB4BEE" w:rsidRDefault="00666D4E" w:rsidP="00CB4BEE">
            <w:pPr>
              <w:pStyle w:val="TableText"/>
              <w:rPr>
                <w:b w:val="0"/>
                <w:bCs/>
              </w:rPr>
            </w:pPr>
            <w:r w:rsidRPr="00CB4BEE">
              <w:rPr>
                <w:b w:val="0"/>
                <w:bCs/>
              </w:rPr>
              <w:t>13.1, 13.2, 13.3, 13.4, 13.5</w:t>
            </w:r>
          </w:p>
        </w:tc>
      </w:tr>
      <w:tr w:rsidR="00666D4E" w:rsidRPr="00770D3B" w14:paraId="0B2289C1" w14:textId="77777777" w:rsidTr="00DC36B4">
        <w:trPr>
          <w:trHeight w:val="550"/>
        </w:trPr>
        <w:tc>
          <w:tcPr>
            <w:tcW w:w="5125" w:type="dxa"/>
            <w:shd w:val="clear" w:color="auto" w:fill="auto"/>
          </w:tcPr>
          <w:p w14:paraId="1CE592E4" w14:textId="77777777" w:rsidR="00666D4E" w:rsidRPr="00CB4BEE" w:rsidRDefault="00666D4E" w:rsidP="00CB4BEE">
            <w:pPr>
              <w:pStyle w:val="TableText"/>
              <w:rPr>
                <w:b w:val="0"/>
                <w:bCs/>
              </w:rPr>
            </w:pPr>
            <w:r w:rsidRPr="00CB4BEE">
              <w:rPr>
                <w:b w:val="0"/>
                <w:bCs/>
              </w:rPr>
              <w:t>Security Program Management and Oversight</w:t>
            </w:r>
          </w:p>
        </w:tc>
        <w:tc>
          <w:tcPr>
            <w:tcW w:w="3174" w:type="dxa"/>
            <w:shd w:val="clear" w:color="auto" w:fill="auto"/>
          </w:tcPr>
          <w:p w14:paraId="2E40E875" w14:textId="14B8C3F4" w:rsidR="00666D4E" w:rsidRPr="00CB4BEE" w:rsidRDefault="00666D4E" w:rsidP="00CB4BEE">
            <w:pPr>
              <w:pStyle w:val="TableText"/>
              <w:rPr>
                <w:b w:val="0"/>
                <w:bCs/>
              </w:rPr>
            </w:pPr>
            <w:r w:rsidRPr="00CB4BEE">
              <w:rPr>
                <w:b w:val="0"/>
                <w:bCs/>
              </w:rPr>
              <w:t>13.1, 13.2, 13.3, 13.4, 13.5</w:t>
            </w:r>
          </w:p>
        </w:tc>
      </w:tr>
    </w:tbl>
    <w:p w14:paraId="470B5BE6" w14:textId="3126C48A" w:rsidR="00666D4E" w:rsidRPr="00FE0D51" w:rsidRDefault="00666D4E" w:rsidP="00961802">
      <w:pPr>
        <w:pStyle w:val="BasalText"/>
        <w:ind w:firstLine="360"/>
      </w:pPr>
      <w:r w:rsidRPr="00FF3CA5">
        <w:t>Website links change frequently. If a link in the following activities no longer works, use a search engine such as Google or Bing to search for the information.</w:t>
      </w:r>
    </w:p>
    <w:p w14:paraId="1F9ED6FE" w14:textId="3308D341" w:rsidR="00666D4E" w:rsidRPr="00372B01" w:rsidRDefault="00666D4E" w:rsidP="00CB4BEE">
      <w:pPr>
        <w:pStyle w:val="HeadA"/>
      </w:pPr>
      <w:r w:rsidRPr="00372B01">
        <w:t xml:space="preserve">Lab </w:t>
      </w:r>
      <w:r>
        <w:t>13.3</w:t>
      </w:r>
      <w:r w:rsidRPr="006450BF">
        <w:t xml:space="preserve"> </w:t>
      </w:r>
      <w:r w:rsidRPr="00501EA1">
        <w:t>Examining Log Files in Kali Linux</w:t>
      </w:r>
    </w:p>
    <w:p w14:paraId="2BAA9382" w14:textId="12E88623" w:rsidR="00666D4E" w:rsidRPr="004C55B3" w:rsidRDefault="00666D4E" w:rsidP="004C55B3">
      <w:pPr>
        <w:pStyle w:val="HeadB"/>
        <w:spacing w:before="120" w:after="120" w:line="276" w:lineRule="auto"/>
      </w:pPr>
      <w:r w:rsidRPr="004C55B3">
        <w:t>Estimated Time:</w:t>
      </w:r>
      <w:r w:rsidRPr="004C55B3">
        <w:t> </w:t>
      </w:r>
      <w:r w:rsidRPr="00552D75">
        <w:rPr>
          <w:b w:val="0"/>
        </w:rPr>
        <w:t>50 minutes</w:t>
      </w:r>
    </w:p>
    <w:p w14:paraId="49E9B5C5" w14:textId="7051EA45" w:rsidR="00666D4E" w:rsidRPr="00372B01" w:rsidRDefault="00666D4E" w:rsidP="004C55B3">
      <w:pPr>
        <w:pStyle w:val="HeadB"/>
        <w:spacing w:before="240" w:line="276" w:lineRule="auto"/>
      </w:pPr>
      <w:r w:rsidRPr="00372B01">
        <w:t>Objectives</w:t>
      </w:r>
    </w:p>
    <w:p w14:paraId="25EF34B7" w14:textId="11954857" w:rsidR="00666D4E" w:rsidRDefault="00666D4E" w:rsidP="00C25D1B">
      <w:pPr>
        <w:pStyle w:val="BasalText"/>
      </w:pPr>
      <w:r w:rsidRPr="00501EA1">
        <w:t xml:space="preserve">Linux approaches log files in a different manner from Windows. You should </w:t>
      </w:r>
      <w:r>
        <w:t>understand and have knowledge of</w:t>
      </w:r>
      <w:r w:rsidRPr="00501EA1">
        <w:t xml:space="preserve"> the log file structure in Linux, as many devices are built from Unix and Linux and follow similar structures. Although the varying distributions of Linux may apply log files in different ways, the underlying structure of the files is similar. You should know how to access Linux log files from the command line, as it is common to have only a command-line interface with no graphical user interface on a </w:t>
      </w:r>
      <w:r>
        <w:t>device</w:t>
      </w:r>
      <w:r w:rsidRPr="00501EA1">
        <w:t xml:space="preserve"> running Linux</w:t>
      </w:r>
      <w:r w:rsidRPr="006450BF">
        <w:t>.</w:t>
      </w:r>
    </w:p>
    <w:p w14:paraId="64C60467" w14:textId="2704DB0B" w:rsidR="00666D4E" w:rsidRPr="00961802" w:rsidRDefault="00666D4E" w:rsidP="00EA6781">
      <w:pPr>
        <w:pStyle w:val="BasalText"/>
        <w:ind w:firstLine="360"/>
      </w:pPr>
      <w:r w:rsidRPr="00961802">
        <w:t>After completing this lab, you will be able to do the following:</w:t>
      </w:r>
    </w:p>
    <w:p w14:paraId="1BA3DEE7" w14:textId="0A39F6B4" w:rsidR="00666D4E" w:rsidRDefault="00666D4E" w:rsidP="00C31096">
      <w:pPr>
        <w:pStyle w:val="BasalText"/>
        <w:numPr>
          <w:ilvl w:val="0"/>
          <w:numId w:val="15"/>
        </w:numPr>
      </w:pPr>
      <w:r>
        <w:t xml:space="preserve">Use </w:t>
      </w:r>
      <w:proofErr w:type="spellStart"/>
      <w:r>
        <w:t>journalctl</w:t>
      </w:r>
      <w:proofErr w:type="spellEnd"/>
      <w:r>
        <w:t xml:space="preserve"> to review logs in Linux.</w:t>
      </w:r>
    </w:p>
    <w:p w14:paraId="78AB0494" w14:textId="77777777" w:rsidR="00666D4E" w:rsidRDefault="00666D4E" w:rsidP="00C31096">
      <w:pPr>
        <w:pStyle w:val="BasalText"/>
        <w:numPr>
          <w:ilvl w:val="0"/>
          <w:numId w:val="15"/>
        </w:numPr>
      </w:pPr>
      <w:r>
        <w:t>Locate common log files in Linux.</w:t>
      </w:r>
    </w:p>
    <w:p w14:paraId="53DB989A" w14:textId="1D506B3E" w:rsidR="00666D4E" w:rsidRDefault="00666D4E" w:rsidP="00C31096">
      <w:pPr>
        <w:pStyle w:val="BasalText"/>
        <w:numPr>
          <w:ilvl w:val="0"/>
          <w:numId w:val="15"/>
        </w:numPr>
      </w:pPr>
      <w:r>
        <w:t>View log files in the terminal in Linux.</w:t>
      </w:r>
    </w:p>
    <w:p w14:paraId="2A7A2915" w14:textId="66C021C3" w:rsidR="00666D4E" w:rsidRPr="00372B01" w:rsidRDefault="00666D4E" w:rsidP="003720EC">
      <w:pPr>
        <w:pStyle w:val="HeadB"/>
        <w:spacing w:before="120" w:line="276" w:lineRule="auto"/>
      </w:pPr>
      <w:r w:rsidRPr="00372B01">
        <w:lastRenderedPageBreak/>
        <w:t>Certification Objectives</w:t>
      </w:r>
    </w:p>
    <w:p w14:paraId="2B86DC01" w14:textId="73DC19F1" w:rsidR="00666D4E" w:rsidRPr="00372B01" w:rsidRDefault="00666D4E" w:rsidP="00C25D1B">
      <w:pPr>
        <w:pStyle w:val="BasalText"/>
      </w:pPr>
      <w:r w:rsidRPr="00372B01">
        <w:t xml:space="preserve">Objectives for </w:t>
      </w:r>
      <w:r>
        <w:t xml:space="preserve">the </w:t>
      </w:r>
      <w:r w:rsidRPr="00372B01">
        <w:t xml:space="preserve">CompTIA Security+ </w:t>
      </w:r>
      <w:r>
        <w:t>e</w:t>
      </w:r>
      <w:r w:rsidRPr="00372B01">
        <w:t>xam:</w:t>
      </w:r>
    </w:p>
    <w:p w14:paraId="6FB2CFE0" w14:textId="02F52B77" w:rsidR="00666D4E" w:rsidRDefault="00666D4E" w:rsidP="00C31096">
      <w:pPr>
        <w:pStyle w:val="BasalText"/>
        <w:numPr>
          <w:ilvl w:val="0"/>
          <w:numId w:val="17"/>
        </w:numPr>
      </w:pPr>
      <w:r>
        <w:t>4.8 Explain appropriate incident response activities.</w:t>
      </w:r>
    </w:p>
    <w:p w14:paraId="39DDC973" w14:textId="77777777" w:rsidR="00666D4E" w:rsidRDefault="00666D4E" w:rsidP="00C31096">
      <w:pPr>
        <w:pStyle w:val="BasalText"/>
        <w:numPr>
          <w:ilvl w:val="0"/>
          <w:numId w:val="17"/>
        </w:numPr>
      </w:pPr>
      <w:r>
        <w:t>4.9 Given a scenario, use data sources to support an investigation.</w:t>
      </w:r>
    </w:p>
    <w:p w14:paraId="0C860B09" w14:textId="4D5312FF" w:rsidR="00666D4E" w:rsidRDefault="00666D4E" w:rsidP="00C31096">
      <w:pPr>
        <w:pStyle w:val="BasalText"/>
        <w:numPr>
          <w:ilvl w:val="0"/>
          <w:numId w:val="17"/>
        </w:numPr>
      </w:pPr>
      <w:r>
        <w:t>5.2 Explain elements of the risk management process.</w:t>
      </w:r>
    </w:p>
    <w:p w14:paraId="0D620BF9" w14:textId="61D687E8" w:rsidR="00666D4E" w:rsidRPr="00372B01" w:rsidRDefault="00666D4E" w:rsidP="003720EC">
      <w:pPr>
        <w:pStyle w:val="HeadB"/>
        <w:spacing w:before="120" w:line="276" w:lineRule="auto"/>
      </w:pPr>
      <w:r w:rsidRPr="00372B01">
        <w:t>Materials Required</w:t>
      </w:r>
    </w:p>
    <w:p w14:paraId="05720FAD" w14:textId="7D8766E8" w:rsidR="00666D4E" w:rsidRPr="00372B01" w:rsidRDefault="00666D4E" w:rsidP="00C25D1B">
      <w:pPr>
        <w:pStyle w:val="BasalText"/>
      </w:pPr>
      <w:r w:rsidRPr="00372B01">
        <w:t>This lab requires the following:</w:t>
      </w:r>
    </w:p>
    <w:p w14:paraId="03D00684" w14:textId="6CABB085" w:rsidR="00666D4E" w:rsidRDefault="00666D4E" w:rsidP="00C31096">
      <w:pPr>
        <w:pStyle w:val="BasalText"/>
        <w:numPr>
          <w:ilvl w:val="0"/>
          <w:numId w:val="18"/>
        </w:numPr>
      </w:pPr>
      <w:r w:rsidRPr="00A129FA">
        <w:t>A computer running the Windows operating system with Internet access</w:t>
      </w:r>
    </w:p>
    <w:p w14:paraId="4557DFCF" w14:textId="77777777" w:rsidR="007F2205" w:rsidRDefault="00666D4E" w:rsidP="00C31096">
      <w:pPr>
        <w:pStyle w:val="BasalText"/>
        <w:numPr>
          <w:ilvl w:val="0"/>
          <w:numId w:val="18"/>
        </w:numPr>
        <w:sectPr w:rsidR="007F2205" w:rsidSect="007F2205">
          <w:footerReference w:type="default" r:id="rId8"/>
          <w:type w:val="continuous"/>
          <w:pgSz w:w="12240" w:h="15840"/>
          <w:pgMar w:top="1440" w:right="1440" w:bottom="1152" w:left="1440" w:header="720" w:footer="720" w:gutter="0"/>
          <w:cols w:space="720"/>
          <w:titlePg/>
          <w:docGrid w:linePitch="360"/>
        </w:sectPr>
      </w:pPr>
      <w:r w:rsidRPr="006766B8">
        <w:t>Kali V</w:t>
      </w:r>
      <w:r>
        <w:t>irtual Machine (VM)</w:t>
      </w:r>
    </w:p>
    <w:p w14:paraId="535C44BD" w14:textId="1F86751E" w:rsidR="00666D4E" w:rsidRPr="00C90E9B" w:rsidRDefault="00666D4E" w:rsidP="003720EC">
      <w:pPr>
        <w:pStyle w:val="HeadB"/>
        <w:spacing w:before="120" w:line="276" w:lineRule="auto"/>
      </w:pPr>
      <w:r w:rsidRPr="00C90E9B">
        <w:t>Activity</w:t>
      </w:r>
    </w:p>
    <w:p w14:paraId="15C5E18D" w14:textId="4FD5A33C" w:rsidR="00666D4E" w:rsidRDefault="00666D4E" w:rsidP="00C25D1B">
      <w:pPr>
        <w:pStyle w:val="BasalText"/>
      </w:pPr>
      <w:r w:rsidRPr="00372B01">
        <w:t xml:space="preserve">In this lab, </w:t>
      </w:r>
      <w:r w:rsidRPr="009A085D">
        <w:t>you examine log files in Kali Linux</w:t>
      </w:r>
      <w:r w:rsidRPr="00372B01">
        <w:t>.</w:t>
      </w:r>
    </w:p>
    <w:p w14:paraId="636A9E5C" w14:textId="6CAEA9CE" w:rsidR="00666D4E" w:rsidRDefault="00666D4E" w:rsidP="00C31096">
      <w:pPr>
        <w:pStyle w:val="BasalText"/>
        <w:numPr>
          <w:ilvl w:val="0"/>
          <w:numId w:val="19"/>
        </w:numPr>
      </w:pPr>
      <w:r>
        <w:t>Start your Kali VM, log in, and then open a terminal window.</w:t>
      </w:r>
    </w:p>
    <w:p w14:paraId="0C4A1BD9" w14:textId="77777777" w:rsidR="00666D4E" w:rsidRDefault="00666D4E" w:rsidP="00C31096">
      <w:pPr>
        <w:pStyle w:val="BasalText"/>
        <w:numPr>
          <w:ilvl w:val="0"/>
          <w:numId w:val="19"/>
        </w:numPr>
      </w:pPr>
      <w:r>
        <w:t xml:space="preserve">Type </w:t>
      </w:r>
      <w:proofErr w:type="spellStart"/>
      <w:r w:rsidRPr="00BD7C0F">
        <w:rPr>
          <w:b/>
          <w:bCs/>
        </w:rPr>
        <w:t>sudo</w:t>
      </w:r>
      <w:proofErr w:type="spellEnd"/>
      <w:r w:rsidRPr="00BD7C0F">
        <w:rPr>
          <w:b/>
          <w:bCs/>
        </w:rPr>
        <w:t xml:space="preserve"> </w:t>
      </w:r>
      <w:proofErr w:type="spellStart"/>
      <w:r w:rsidRPr="00BD7C0F">
        <w:rPr>
          <w:b/>
          <w:bCs/>
        </w:rPr>
        <w:t>journalctl</w:t>
      </w:r>
      <w:proofErr w:type="spellEnd"/>
      <w:r>
        <w:t xml:space="preserve"> and press </w:t>
      </w:r>
      <w:r w:rsidRPr="00BD7C0F">
        <w:rPr>
          <w:b/>
          <w:bCs/>
        </w:rPr>
        <w:t>Enter</w:t>
      </w:r>
      <w:r>
        <w:t>.</w:t>
      </w:r>
    </w:p>
    <w:p w14:paraId="121B00F1" w14:textId="77777777" w:rsidR="00666D4E" w:rsidRDefault="00666D4E" w:rsidP="00C31096">
      <w:pPr>
        <w:pStyle w:val="BasalText"/>
        <w:numPr>
          <w:ilvl w:val="0"/>
          <w:numId w:val="19"/>
        </w:numPr>
      </w:pPr>
      <w:r>
        <w:t xml:space="preserve">Press </w:t>
      </w:r>
      <w:r w:rsidRPr="00BD7C0F">
        <w:rPr>
          <w:b/>
          <w:bCs/>
        </w:rPr>
        <w:t>Spacebar</w:t>
      </w:r>
      <w:r>
        <w:t xml:space="preserve"> a few times to see more pages of the file.</w:t>
      </w:r>
    </w:p>
    <w:p w14:paraId="30FFDE5D" w14:textId="77777777" w:rsidR="00666D4E" w:rsidRDefault="00666D4E" w:rsidP="00C31096">
      <w:pPr>
        <w:pStyle w:val="BasalText"/>
        <w:numPr>
          <w:ilvl w:val="0"/>
          <w:numId w:val="19"/>
        </w:numPr>
      </w:pPr>
      <w:r>
        <w:t xml:space="preserve">Press </w:t>
      </w:r>
      <w:r w:rsidRPr="00D035B7">
        <w:rPr>
          <w:b/>
          <w:bCs/>
        </w:rPr>
        <w:t>q</w:t>
      </w:r>
      <w:r>
        <w:t xml:space="preserve"> to quit.</w:t>
      </w:r>
    </w:p>
    <w:p w14:paraId="63027431" w14:textId="77777777" w:rsidR="00666D4E" w:rsidRDefault="00666D4E" w:rsidP="00C31096">
      <w:pPr>
        <w:pStyle w:val="BasalText"/>
        <w:numPr>
          <w:ilvl w:val="0"/>
          <w:numId w:val="19"/>
        </w:numPr>
      </w:pPr>
      <w:r>
        <w:t xml:space="preserve">Type </w:t>
      </w:r>
      <w:proofErr w:type="spellStart"/>
      <w:r w:rsidRPr="00BD7C0F">
        <w:rPr>
          <w:b/>
          <w:bCs/>
        </w:rPr>
        <w:t>sudo</w:t>
      </w:r>
      <w:proofErr w:type="spellEnd"/>
      <w:r w:rsidRPr="00BD7C0F">
        <w:rPr>
          <w:b/>
          <w:bCs/>
        </w:rPr>
        <w:t xml:space="preserve"> </w:t>
      </w:r>
      <w:proofErr w:type="spellStart"/>
      <w:r w:rsidRPr="00BD7C0F">
        <w:rPr>
          <w:b/>
          <w:bCs/>
        </w:rPr>
        <w:t>journalctl</w:t>
      </w:r>
      <w:proofErr w:type="spellEnd"/>
      <w:r w:rsidRPr="00BD7C0F">
        <w:rPr>
          <w:b/>
          <w:bCs/>
        </w:rPr>
        <w:t xml:space="preserve"> -n 10</w:t>
      </w:r>
      <w:r>
        <w:t xml:space="preserve"> and press </w:t>
      </w:r>
      <w:r w:rsidRPr="00BD7C0F">
        <w:rPr>
          <w:b/>
          <w:bCs/>
        </w:rPr>
        <w:t>Enter</w:t>
      </w:r>
      <w:r>
        <w:t xml:space="preserve"> to display a more manageable number of lines from log files. Notice the logs for a session opening and closing for root. Notice the lines in bold for the command you just ran.</w:t>
      </w:r>
    </w:p>
    <w:p w14:paraId="703076E8" w14:textId="77777777" w:rsidR="00666D4E" w:rsidRDefault="00666D4E" w:rsidP="00C31096">
      <w:pPr>
        <w:pStyle w:val="BasalText"/>
        <w:numPr>
          <w:ilvl w:val="0"/>
          <w:numId w:val="19"/>
        </w:numPr>
      </w:pPr>
      <w:r>
        <w:t xml:space="preserve">Press </w:t>
      </w:r>
      <w:r w:rsidRPr="00BD7C0F">
        <w:rPr>
          <w:b/>
          <w:bCs/>
        </w:rPr>
        <w:t>q</w:t>
      </w:r>
      <w:r>
        <w:t xml:space="preserve"> to quit.</w:t>
      </w:r>
    </w:p>
    <w:p w14:paraId="0E4E8CD5" w14:textId="77777777" w:rsidR="00666D4E" w:rsidRDefault="00666D4E" w:rsidP="00C31096">
      <w:pPr>
        <w:pStyle w:val="BasalText"/>
        <w:numPr>
          <w:ilvl w:val="0"/>
          <w:numId w:val="19"/>
        </w:numPr>
      </w:pPr>
      <w:r>
        <w:t xml:space="preserve">Type </w:t>
      </w:r>
      <w:bookmarkStart w:id="3" w:name="_Hlk137207916"/>
      <w:r w:rsidRPr="00BD7C0F">
        <w:rPr>
          <w:b/>
          <w:bCs/>
        </w:rPr>
        <w:t>ls -l /var/log</w:t>
      </w:r>
      <w:bookmarkEnd w:id="3"/>
      <w:r>
        <w:t xml:space="preserve"> and press </w:t>
      </w:r>
      <w:r w:rsidRPr="00BD7C0F">
        <w:rPr>
          <w:b/>
          <w:bCs/>
        </w:rPr>
        <w:t>Enter</w:t>
      </w:r>
      <w:r>
        <w:t xml:space="preserve">. Notice that root is the owner of most of the log files in Kali Linux. If you </w:t>
      </w:r>
      <w:r w:rsidRPr="003167A1">
        <w:t xml:space="preserve">run the Kali </w:t>
      </w:r>
      <w:r>
        <w:t>VM</w:t>
      </w:r>
      <w:r w:rsidRPr="003167A1">
        <w:t xml:space="preserve"> through VMware, </w:t>
      </w:r>
      <w:r>
        <w:t>you will see VMware log files.</w:t>
      </w:r>
    </w:p>
    <w:p w14:paraId="767D863E" w14:textId="77777777" w:rsidR="00666D4E" w:rsidRDefault="00666D4E" w:rsidP="00C31096">
      <w:pPr>
        <w:pStyle w:val="BasalText"/>
        <w:numPr>
          <w:ilvl w:val="0"/>
          <w:numId w:val="19"/>
        </w:numPr>
      </w:pPr>
      <w:r>
        <w:t xml:space="preserve">Type </w:t>
      </w:r>
      <w:bookmarkStart w:id="4" w:name="_Hlk137207854"/>
      <w:proofErr w:type="spellStart"/>
      <w:r w:rsidRPr="00BD7C0F">
        <w:rPr>
          <w:b/>
          <w:bCs/>
        </w:rPr>
        <w:t>sudo</w:t>
      </w:r>
      <w:proofErr w:type="spellEnd"/>
      <w:r w:rsidRPr="00BD7C0F">
        <w:rPr>
          <w:b/>
          <w:bCs/>
        </w:rPr>
        <w:t xml:space="preserve"> ls -l /var/log/apache2</w:t>
      </w:r>
      <w:bookmarkEnd w:id="4"/>
      <w:r>
        <w:t xml:space="preserve"> and press </w:t>
      </w:r>
      <w:r w:rsidRPr="00BD7C0F">
        <w:rPr>
          <w:b/>
          <w:bCs/>
        </w:rPr>
        <w:t>Enter</w:t>
      </w:r>
      <w:r>
        <w:t xml:space="preserve"> to view all log files in the Apache2 server. You need root privileges to list these files because root is the owner.</w:t>
      </w:r>
    </w:p>
    <w:p w14:paraId="4893E193" w14:textId="5E9B69B5" w:rsidR="00666D4E" w:rsidRDefault="00666D4E" w:rsidP="00C31096">
      <w:pPr>
        <w:pStyle w:val="BasalText"/>
        <w:numPr>
          <w:ilvl w:val="0"/>
          <w:numId w:val="19"/>
        </w:numPr>
      </w:pPr>
      <w:r>
        <w:t xml:space="preserve">Type </w:t>
      </w:r>
      <w:r w:rsidR="00DA49BB" w:rsidRPr="00BD7C0F">
        <w:rPr>
          <w:b/>
          <w:bCs/>
        </w:rPr>
        <w:t>sudor</w:t>
      </w:r>
      <w:r w:rsidRPr="00BD7C0F">
        <w:rPr>
          <w:b/>
          <w:bCs/>
        </w:rPr>
        <w:t xml:space="preserve"> cat /var/log/apache2/access.log</w:t>
      </w:r>
      <w:r>
        <w:t xml:space="preserve"> and press </w:t>
      </w:r>
      <w:r w:rsidRPr="00BD7C0F">
        <w:rPr>
          <w:b/>
          <w:bCs/>
        </w:rPr>
        <w:t>Enter</w:t>
      </w:r>
      <w:r>
        <w:t xml:space="preserve">. </w:t>
      </w:r>
    </w:p>
    <w:p w14:paraId="6C41915A" w14:textId="3B224542" w:rsidR="00666D4E" w:rsidRPr="00372B01" w:rsidRDefault="00666D4E" w:rsidP="00C31096">
      <w:pPr>
        <w:pStyle w:val="BasalText"/>
        <w:numPr>
          <w:ilvl w:val="0"/>
          <w:numId w:val="19"/>
        </w:numPr>
      </w:pPr>
      <w:r>
        <w:lastRenderedPageBreak/>
        <w:t>Exit the Kali Linux environment.</w:t>
      </w:r>
    </w:p>
    <w:bookmarkEnd w:id="0"/>
    <w:bookmarkEnd w:id="1"/>
    <w:bookmarkEnd w:id="2"/>
    <w:p w14:paraId="2E86B7BC" w14:textId="4D10751C" w:rsidR="00666D4E" w:rsidRPr="00BD7C0F" w:rsidRDefault="00666D4E" w:rsidP="00D012C2">
      <w:pPr>
        <w:pStyle w:val="BasalText"/>
        <w:ind w:left="1080"/>
      </w:pPr>
    </w:p>
    <w:sectPr w:rsidR="00666D4E" w:rsidRPr="00BD7C0F" w:rsidSect="007F2205">
      <w:footerReference w:type="default" r:id="rId9"/>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16034" w14:textId="77777777" w:rsidR="00837AD7" w:rsidRDefault="00837AD7">
      <w:pPr>
        <w:spacing w:line="240" w:lineRule="auto"/>
      </w:pPr>
      <w:r>
        <w:separator/>
      </w:r>
    </w:p>
  </w:endnote>
  <w:endnote w:type="continuationSeparator" w:id="0">
    <w:p w14:paraId="690604AD" w14:textId="77777777" w:rsidR="00837AD7" w:rsidRDefault="00837A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7F22F" w14:textId="77777777" w:rsidR="007F2205" w:rsidRPr="007A3B09" w:rsidRDefault="007F2205" w:rsidP="00676C99">
    <w:pPr>
      <w:pStyle w:val="Footer"/>
      <w:jc w:val="right"/>
      <w:rPr>
        <w:rFonts w:asciiTheme="minorHAnsi" w:hAnsiTheme="minorHAnsi" w:cstheme="minorHAnsi"/>
        <w:sz w:val="18"/>
        <w:szCs w:val="18"/>
      </w:rPr>
    </w:pPr>
  </w:p>
  <w:sdt>
    <w:sdtPr>
      <w:id w:val="1855220367"/>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926550397"/>
          <w:docPartObj>
            <w:docPartGallery w:val="Page Numbers (Top of Page)"/>
            <w:docPartUnique/>
          </w:docPartObj>
        </w:sdtPr>
        <w:sdtEndPr/>
        <w:sdtContent>
          <w:p w14:paraId="3782B1EB" w14:textId="39898A63" w:rsidR="007F2205" w:rsidRPr="00676C99" w:rsidRDefault="007F2205" w:rsidP="00130035">
            <w:pPr>
              <w:pStyle w:val="Footer"/>
              <w:tabs>
                <w:tab w:val="clear" w:pos="8640"/>
                <w:tab w:val="right" w:pos="4320"/>
                <w:tab w:val="right" w:pos="9360"/>
              </w:tabs>
              <w:rPr>
                <w:rFonts w:asciiTheme="minorHAnsi" w:hAnsiTheme="minorHAnsi" w:cstheme="minorHAnsi"/>
                <w:sz w:val="18"/>
                <w:szCs w:val="18"/>
              </w:rPr>
            </w:pPr>
            <w:r w:rsidRPr="00364832">
              <w:rPr>
                <w:rFonts w:asciiTheme="minorHAnsi" w:hAnsiTheme="minorHAnsi" w:cstheme="minorHAnsi"/>
                <w:sz w:val="18"/>
                <w:szCs w:val="18"/>
              </w:rPr>
              <w:t xml:space="preserve">Lab </w:t>
            </w:r>
            <w:r>
              <w:rPr>
                <w:rFonts w:asciiTheme="minorHAnsi" w:hAnsiTheme="minorHAnsi" w:cstheme="minorHAnsi"/>
                <w:sz w:val="18"/>
                <w:szCs w:val="18"/>
              </w:rPr>
              <w:t>13</w:t>
            </w:r>
            <w:r w:rsidRPr="00364832">
              <w:rPr>
                <w:rFonts w:asciiTheme="minorHAnsi" w:hAnsiTheme="minorHAnsi" w:cstheme="minorHAnsi"/>
                <w:sz w:val="18"/>
                <w:szCs w:val="18"/>
              </w:rPr>
              <w:t>-</w:t>
            </w:r>
            <w:r>
              <w:rPr>
                <w:rFonts w:asciiTheme="minorHAnsi" w:hAnsiTheme="minorHAnsi" w:cstheme="minorHAnsi"/>
                <w:sz w:val="18"/>
                <w:szCs w:val="18"/>
              </w:rPr>
              <w:t>3</w:t>
            </w:r>
            <w:r w:rsidRPr="00712D7F">
              <w:rPr>
                <w:rFonts w:asciiTheme="minorHAnsi" w:hAnsiTheme="minorHAnsi" w:cstheme="minorHAnsi"/>
                <w:sz w:val="18"/>
                <w:szCs w:val="18"/>
              </w:rPr>
              <w:t xml:space="preserve"> </w:t>
            </w:r>
            <w:r w:rsidRPr="007F2205">
              <w:rPr>
                <w:rFonts w:asciiTheme="minorHAnsi" w:hAnsiTheme="minorHAnsi" w:cstheme="minorHAnsi"/>
                <w:sz w:val="18"/>
                <w:szCs w:val="18"/>
              </w:rPr>
              <w:t>Examining Log Files in Kali Linux</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090A5" w14:textId="3EA72405" w:rsidR="00C31096" w:rsidRPr="007A3B09" w:rsidRDefault="00C31096" w:rsidP="00676C99">
    <w:pPr>
      <w:pStyle w:val="Footer"/>
      <w:jc w:val="right"/>
      <w:rPr>
        <w:rFonts w:asciiTheme="minorHAnsi" w:hAnsiTheme="minorHAnsi" w:cstheme="minorHAnsi"/>
        <w:sz w:val="18"/>
        <w:szCs w:val="18"/>
      </w:rPr>
    </w:pPr>
  </w:p>
  <w:sdt>
    <w:sdtPr>
      <w:id w:val="865569396"/>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351184506"/>
          <w:docPartObj>
            <w:docPartGallery w:val="Page Numbers (Top of Page)"/>
            <w:docPartUnique/>
          </w:docPartObj>
        </w:sdtPr>
        <w:sdtContent>
          <w:p w14:paraId="62AE56D8" w14:textId="77777777" w:rsidR="00DA49BB" w:rsidRPr="00676C99" w:rsidRDefault="00DA49BB" w:rsidP="00DA49BB">
            <w:pPr>
              <w:pStyle w:val="Footer"/>
              <w:tabs>
                <w:tab w:val="clear" w:pos="8640"/>
                <w:tab w:val="right" w:pos="4320"/>
                <w:tab w:val="right" w:pos="9360"/>
              </w:tabs>
              <w:rPr>
                <w:rFonts w:asciiTheme="minorHAnsi" w:hAnsiTheme="minorHAnsi" w:cstheme="minorHAnsi"/>
                <w:sz w:val="18"/>
                <w:szCs w:val="18"/>
              </w:rPr>
            </w:pPr>
            <w:r w:rsidRPr="00364832">
              <w:rPr>
                <w:rFonts w:asciiTheme="minorHAnsi" w:hAnsiTheme="minorHAnsi" w:cstheme="minorHAnsi"/>
                <w:sz w:val="18"/>
                <w:szCs w:val="18"/>
              </w:rPr>
              <w:t xml:space="preserve">Lab </w:t>
            </w:r>
            <w:r>
              <w:rPr>
                <w:rFonts w:asciiTheme="minorHAnsi" w:hAnsiTheme="minorHAnsi" w:cstheme="minorHAnsi"/>
                <w:sz w:val="18"/>
                <w:szCs w:val="18"/>
              </w:rPr>
              <w:t>13</w:t>
            </w:r>
            <w:r w:rsidRPr="00364832">
              <w:rPr>
                <w:rFonts w:asciiTheme="minorHAnsi" w:hAnsiTheme="minorHAnsi" w:cstheme="minorHAnsi"/>
                <w:sz w:val="18"/>
                <w:szCs w:val="18"/>
              </w:rPr>
              <w:t>-</w:t>
            </w:r>
            <w:r>
              <w:rPr>
                <w:rFonts w:asciiTheme="minorHAnsi" w:hAnsiTheme="minorHAnsi" w:cstheme="minorHAnsi"/>
                <w:sz w:val="18"/>
                <w:szCs w:val="18"/>
              </w:rPr>
              <w:t>3</w:t>
            </w:r>
            <w:r w:rsidRPr="00712D7F">
              <w:rPr>
                <w:rFonts w:asciiTheme="minorHAnsi" w:hAnsiTheme="minorHAnsi" w:cstheme="minorHAnsi"/>
                <w:sz w:val="18"/>
                <w:szCs w:val="18"/>
              </w:rPr>
              <w:t xml:space="preserve"> </w:t>
            </w:r>
            <w:r w:rsidRPr="007F2205">
              <w:rPr>
                <w:rFonts w:asciiTheme="minorHAnsi" w:hAnsiTheme="minorHAnsi" w:cstheme="minorHAnsi"/>
                <w:sz w:val="18"/>
                <w:szCs w:val="18"/>
              </w:rPr>
              <w:t>Examining Log Files in Kali Linux</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cstheme="minorHAnsi"/>
                <w:sz w:val="18"/>
                <w:szCs w:val="18"/>
              </w:rPr>
              <w:t>3</w:t>
            </w:r>
            <w:r w:rsidRPr="007A3B09">
              <w:rPr>
                <w:rFonts w:asciiTheme="minorHAnsi" w:hAnsiTheme="minorHAnsi" w:cstheme="minorHAnsi"/>
                <w:sz w:val="18"/>
                <w:szCs w:val="18"/>
              </w:rPr>
              <w:fldChar w:fldCharType="end"/>
            </w:r>
          </w:p>
        </w:sdtContent>
      </w:sdt>
    </w:sdtContent>
  </w:sdt>
  <w:p w14:paraId="7EE9E6D9" w14:textId="239EAFD4" w:rsidR="00C31096" w:rsidRPr="00676C99" w:rsidRDefault="00C31096" w:rsidP="00DA49BB">
    <w:pPr>
      <w:pStyle w:val="Footer"/>
      <w:tabs>
        <w:tab w:val="clear" w:pos="8640"/>
        <w:tab w:val="right" w:pos="4320"/>
        <w:tab w:val="right" w:pos="9360"/>
      </w:tabs>
      <w:rPr>
        <w:rFonts w:asciiTheme="minorHAnsi" w:hAnsiTheme="minorHAnsi" w:cstheme="minorHAns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95FD3" w14:textId="77777777" w:rsidR="00837AD7" w:rsidRDefault="00837AD7">
      <w:pPr>
        <w:spacing w:line="240" w:lineRule="auto"/>
      </w:pPr>
      <w:r>
        <w:separator/>
      </w:r>
    </w:p>
  </w:footnote>
  <w:footnote w:type="continuationSeparator" w:id="0">
    <w:p w14:paraId="258D4D50" w14:textId="77777777" w:rsidR="00837AD7" w:rsidRDefault="00837AD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1" w15:restartNumberingAfterBreak="0">
    <w:nsid w:val="0EE46328"/>
    <w:multiLevelType w:val="hybridMultilevel"/>
    <w:tmpl w:val="8084B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3" w15:restartNumberingAfterBreak="0">
    <w:nsid w:val="1DFB704B"/>
    <w:multiLevelType w:val="hybridMultilevel"/>
    <w:tmpl w:val="92204F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1FD3277"/>
    <w:multiLevelType w:val="hybridMultilevel"/>
    <w:tmpl w:val="86921850"/>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6610FA2"/>
    <w:multiLevelType w:val="hybridMultilevel"/>
    <w:tmpl w:val="C5CCA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E1176D"/>
    <w:multiLevelType w:val="hybridMultilevel"/>
    <w:tmpl w:val="93C8F7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E3323E7"/>
    <w:multiLevelType w:val="hybridMultilevel"/>
    <w:tmpl w:val="FC2E1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4336ED"/>
    <w:multiLevelType w:val="hybridMultilevel"/>
    <w:tmpl w:val="9BC07C38"/>
    <w:lvl w:ilvl="0" w:tplc="67D4C80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0462631"/>
    <w:multiLevelType w:val="hybridMultilevel"/>
    <w:tmpl w:val="CC7C47D2"/>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11" w15:restartNumberingAfterBreak="0">
    <w:nsid w:val="30E04BB3"/>
    <w:multiLevelType w:val="hybridMultilevel"/>
    <w:tmpl w:val="B9EE5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3"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14" w15:restartNumberingAfterBreak="0">
    <w:nsid w:val="33A33D05"/>
    <w:multiLevelType w:val="hybridMultilevel"/>
    <w:tmpl w:val="68CE1DD8"/>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8A37BE4"/>
    <w:multiLevelType w:val="hybridMultilevel"/>
    <w:tmpl w:val="45A648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6E5FA7"/>
    <w:multiLevelType w:val="hybridMultilevel"/>
    <w:tmpl w:val="4C98EEC8"/>
    <w:lvl w:ilvl="0" w:tplc="ED8CA0F4">
      <w:start w:val="1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18" w15:restartNumberingAfterBreak="0">
    <w:nsid w:val="3BD21865"/>
    <w:multiLevelType w:val="hybridMultilevel"/>
    <w:tmpl w:val="1A768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8926CF"/>
    <w:multiLevelType w:val="hybridMultilevel"/>
    <w:tmpl w:val="28662ACC"/>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D3D0D58"/>
    <w:multiLevelType w:val="hybridMultilevel"/>
    <w:tmpl w:val="16E6B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8536FE"/>
    <w:multiLevelType w:val="hybridMultilevel"/>
    <w:tmpl w:val="BB9CF406"/>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23" w15:restartNumberingAfterBreak="0">
    <w:nsid w:val="45A62AA1"/>
    <w:multiLevelType w:val="hybridMultilevel"/>
    <w:tmpl w:val="3ED4944C"/>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9493705"/>
    <w:multiLevelType w:val="hybridMultilevel"/>
    <w:tmpl w:val="97D8B3A6"/>
    <w:lvl w:ilvl="0" w:tplc="6AEE82D6">
      <w:start w:val="1"/>
      <w:numFmt w:val="decimal"/>
      <w:lvlText w:val="%1."/>
      <w:lvlJc w:val="left"/>
      <w:pPr>
        <w:ind w:left="720" w:hanging="360"/>
      </w:pPr>
      <w:rPr>
        <w:rFonts w:asciiTheme="minorHAnsi" w:hAnsiTheme="minorHAnsi" w:cstheme="minorHAnsi"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1E333E1"/>
    <w:multiLevelType w:val="hybridMultilevel"/>
    <w:tmpl w:val="E44CE3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563A411B"/>
    <w:multiLevelType w:val="hybridMultilevel"/>
    <w:tmpl w:val="A384AE1A"/>
    <w:lvl w:ilvl="0" w:tplc="04090001">
      <w:start w:val="1"/>
      <w:numFmt w:val="bullet"/>
      <w:lvlText w:val=""/>
      <w:lvlJc w:val="left"/>
      <w:pPr>
        <w:ind w:left="480" w:hanging="360"/>
      </w:pPr>
      <w:rPr>
        <w:rFonts w:ascii="Symbol" w:hAnsi="Symbol"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28" w15:restartNumberingAfterBreak="0">
    <w:nsid w:val="5BC13362"/>
    <w:multiLevelType w:val="hybridMultilevel"/>
    <w:tmpl w:val="0E6C8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DDB61B0"/>
    <w:multiLevelType w:val="hybridMultilevel"/>
    <w:tmpl w:val="BBF8B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DF123BA"/>
    <w:multiLevelType w:val="hybridMultilevel"/>
    <w:tmpl w:val="A4CE2322"/>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5CD269C"/>
    <w:multiLevelType w:val="hybridMultilevel"/>
    <w:tmpl w:val="E5A6C26A"/>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9B76042"/>
    <w:multiLevelType w:val="hybridMultilevel"/>
    <w:tmpl w:val="36A4992C"/>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AAB6410"/>
    <w:multiLevelType w:val="hybridMultilevel"/>
    <w:tmpl w:val="1C8EF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5297301"/>
    <w:multiLevelType w:val="hybridMultilevel"/>
    <w:tmpl w:val="93802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5B860F6"/>
    <w:multiLevelType w:val="hybridMultilevel"/>
    <w:tmpl w:val="1B9EC602"/>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6573F85"/>
    <w:multiLevelType w:val="hybridMultilevel"/>
    <w:tmpl w:val="30C6970A"/>
    <w:lvl w:ilvl="0" w:tplc="04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7F83486"/>
    <w:multiLevelType w:val="hybridMultilevel"/>
    <w:tmpl w:val="25E4E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7206528">
    <w:abstractNumId w:val="13"/>
  </w:num>
  <w:num w:numId="2" w16cid:durableId="1422489842">
    <w:abstractNumId w:val="2"/>
  </w:num>
  <w:num w:numId="3" w16cid:durableId="1739746964">
    <w:abstractNumId w:val="26"/>
  </w:num>
  <w:num w:numId="4" w16cid:durableId="1465008035">
    <w:abstractNumId w:val="0"/>
  </w:num>
  <w:num w:numId="5" w16cid:durableId="1664048732">
    <w:abstractNumId w:val="10"/>
  </w:num>
  <w:num w:numId="6" w16cid:durableId="1852866256">
    <w:abstractNumId w:val="22"/>
  </w:num>
  <w:num w:numId="7" w16cid:durableId="1874924089">
    <w:abstractNumId w:val="17"/>
  </w:num>
  <w:num w:numId="8" w16cid:durableId="872814256">
    <w:abstractNumId w:val="12"/>
  </w:num>
  <w:num w:numId="9" w16cid:durableId="472140167">
    <w:abstractNumId w:val="27"/>
  </w:num>
  <w:num w:numId="10" w16cid:durableId="1247963423">
    <w:abstractNumId w:val="7"/>
  </w:num>
  <w:num w:numId="11" w16cid:durableId="462581065">
    <w:abstractNumId w:val="34"/>
  </w:num>
  <w:num w:numId="12" w16cid:durableId="970785556">
    <w:abstractNumId w:val="1"/>
  </w:num>
  <w:num w:numId="13" w16cid:durableId="164172000">
    <w:abstractNumId w:val="8"/>
  </w:num>
  <w:num w:numId="14" w16cid:durableId="1709334271">
    <w:abstractNumId w:val="28"/>
  </w:num>
  <w:num w:numId="15" w16cid:durableId="2122913415">
    <w:abstractNumId w:val="11"/>
  </w:num>
  <w:num w:numId="16" w16cid:durableId="423496758">
    <w:abstractNumId w:val="9"/>
  </w:num>
  <w:num w:numId="17" w16cid:durableId="1891502714">
    <w:abstractNumId w:val="29"/>
  </w:num>
  <w:num w:numId="18" w16cid:durableId="526678775">
    <w:abstractNumId w:val="20"/>
  </w:num>
  <w:num w:numId="19" w16cid:durableId="294027068">
    <w:abstractNumId w:val="25"/>
  </w:num>
  <w:num w:numId="20" w16cid:durableId="1070689124">
    <w:abstractNumId w:val="37"/>
  </w:num>
  <w:num w:numId="21" w16cid:durableId="144975281">
    <w:abstractNumId w:val="33"/>
  </w:num>
  <w:num w:numId="22" w16cid:durableId="1196113871">
    <w:abstractNumId w:val="3"/>
  </w:num>
  <w:num w:numId="23" w16cid:durableId="1108357438">
    <w:abstractNumId w:val="18"/>
  </w:num>
  <w:num w:numId="24" w16cid:durableId="1966228607">
    <w:abstractNumId w:val="15"/>
  </w:num>
  <w:num w:numId="25" w16cid:durableId="575676892">
    <w:abstractNumId w:val="24"/>
  </w:num>
  <w:num w:numId="26" w16cid:durableId="1142231874">
    <w:abstractNumId w:val="16"/>
  </w:num>
  <w:num w:numId="27" w16cid:durableId="77557769">
    <w:abstractNumId w:val="6"/>
  </w:num>
  <w:num w:numId="28" w16cid:durableId="474031227">
    <w:abstractNumId w:val="36"/>
  </w:num>
  <w:num w:numId="29" w16cid:durableId="256065079">
    <w:abstractNumId w:val="31"/>
  </w:num>
  <w:num w:numId="30" w16cid:durableId="1113591702">
    <w:abstractNumId w:val="4"/>
  </w:num>
  <w:num w:numId="31" w16cid:durableId="1502693581">
    <w:abstractNumId w:val="21"/>
  </w:num>
  <w:num w:numId="32" w16cid:durableId="138890430">
    <w:abstractNumId w:val="30"/>
  </w:num>
  <w:num w:numId="33" w16cid:durableId="1028608655">
    <w:abstractNumId w:val="35"/>
  </w:num>
  <w:num w:numId="34" w16cid:durableId="966273440">
    <w:abstractNumId w:val="32"/>
  </w:num>
  <w:num w:numId="35" w16cid:durableId="771508017">
    <w:abstractNumId w:val="23"/>
  </w:num>
  <w:num w:numId="36" w16cid:durableId="1577472292">
    <w:abstractNumId w:val="19"/>
  </w:num>
  <w:num w:numId="37" w16cid:durableId="382561646">
    <w:abstractNumId w:val="14"/>
  </w:num>
  <w:num w:numId="38" w16cid:durableId="705715716">
    <w:abstractNumId w:val="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584D"/>
    <w:rsid w:val="00013474"/>
    <w:rsid w:val="0001389F"/>
    <w:rsid w:val="00014E24"/>
    <w:rsid w:val="0001738D"/>
    <w:rsid w:val="00020936"/>
    <w:rsid w:val="00020D9A"/>
    <w:rsid w:val="0002465F"/>
    <w:rsid w:val="00024B3D"/>
    <w:rsid w:val="00027CEF"/>
    <w:rsid w:val="000305E5"/>
    <w:rsid w:val="00032EAC"/>
    <w:rsid w:val="000356A8"/>
    <w:rsid w:val="00041986"/>
    <w:rsid w:val="00050340"/>
    <w:rsid w:val="000619F1"/>
    <w:rsid w:val="00067FD2"/>
    <w:rsid w:val="00082706"/>
    <w:rsid w:val="000860B0"/>
    <w:rsid w:val="000875AF"/>
    <w:rsid w:val="00092A54"/>
    <w:rsid w:val="0009345B"/>
    <w:rsid w:val="00093803"/>
    <w:rsid w:val="00094D14"/>
    <w:rsid w:val="000A10AC"/>
    <w:rsid w:val="000A3C38"/>
    <w:rsid w:val="000A5D96"/>
    <w:rsid w:val="000B094B"/>
    <w:rsid w:val="000B4624"/>
    <w:rsid w:val="000C4F29"/>
    <w:rsid w:val="000C63E1"/>
    <w:rsid w:val="000D12A6"/>
    <w:rsid w:val="000D3364"/>
    <w:rsid w:val="000D5B21"/>
    <w:rsid w:val="000D6143"/>
    <w:rsid w:val="000D7ABF"/>
    <w:rsid w:val="000E11A0"/>
    <w:rsid w:val="000F1061"/>
    <w:rsid w:val="00106E51"/>
    <w:rsid w:val="00110973"/>
    <w:rsid w:val="001123A7"/>
    <w:rsid w:val="0011555A"/>
    <w:rsid w:val="00122AC1"/>
    <w:rsid w:val="00127084"/>
    <w:rsid w:val="00130035"/>
    <w:rsid w:val="00130D52"/>
    <w:rsid w:val="001319F0"/>
    <w:rsid w:val="0013223C"/>
    <w:rsid w:val="00135558"/>
    <w:rsid w:val="001359C8"/>
    <w:rsid w:val="00136A33"/>
    <w:rsid w:val="00137FD6"/>
    <w:rsid w:val="00141625"/>
    <w:rsid w:val="0014596C"/>
    <w:rsid w:val="00147BC4"/>
    <w:rsid w:val="0015073B"/>
    <w:rsid w:val="00154B1D"/>
    <w:rsid w:val="001572F7"/>
    <w:rsid w:val="0016158B"/>
    <w:rsid w:val="001640DA"/>
    <w:rsid w:val="00164F4F"/>
    <w:rsid w:val="00171C20"/>
    <w:rsid w:val="00177311"/>
    <w:rsid w:val="00187092"/>
    <w:rsid w:val="0019230B"/>
    <w:rsid w:val="001935AA"/>
    <w:rsid w:val="001A2F36"/>
    <w:rsid w:val="001A3D7C"/>
    <w:rsid w:val="001A3FED"/>
    <w:rsid w:val="001A7A05"/>
    <w:rsid w:val="001B21C2"/>
    <w:rsid w:val="001B362F"/>
    <w:rsid w:val="001B4525"/>
    <w:rsid w:val="001B793B"/>
    <w:rsid w:val="001B7D8E"/>
    <w:rsid w:val="001C1C36"/>
    <w:rsid w:val="001C5B37"/>
    <w:rsid w:val="001C69A2"/>
    <w:rsid w:val="001D7909"/>
    <w:rsid w:val="001E535B"/>
    <w:rsid w:val="001F2844"/>
    <w:rsid w:val="001F4C6A"/>
    <w:rsid w:val="001F5249"/>
    <w:rsid w:val="00201333"/>
    <w:rsid w:val="002137F9"/>
    <w:rsid w:val="002153E5"/>
    <w:rsid w:val="002232B3"/>
    <w:rsid w:val="00227F58"/>
    <w:rsid w:val="0023382B"/>
    <w:rsid w:val="0023561B"/>
    <w:rsid w:val="00240063"/>
    <w:rsid w:val="0024149F"/>
    <w:rsid w:val="00244640"/>
    <w:rsid w:val="0024599C"/>
    <w:rsid w:val="00265C29"/>
    <w:rsid w:val="00267016"/>
    <w:rsid w:val="00275E59"/>
    <w:rsid w:val="00276AAB"/>
    <w:rsid w:val="002812DC"/>
    <w:rsid w:val="00281CAE"/>
    <w:rsid w:val="00284217"/>
    <w:rsid w:val="002853B1"/>
    <w:rsid w:val="002867B7"/>
    <w:rsid w:val="002947E1"/>
    <w:rsid w:val="00294CC7"/>
    <w:rsid w:val="002A12DE"/>
    <w:rsid w:val="002A3BAC"/>
    <w:rsid w:val="002A6BB8"/>
    <w:rsid w:val="002A7E08"/>
    <w:rsid w:val="002C00FA"/>
    <w:rsid w:val="002C065D"/>
    <w:rsid w:val="002C7A61"/>
    <w:rsid w:val="002D39F2"/>
    <w:rsid w:val="002D63D4"/>
    <w:rsid w:val="002D6575"/>
    <w:rsid w:val="002D7800"/>
    <w:rsid w:val="002D7F1C"/>
    <w:rsid w:val="002E2F7F"/>
    <w:rsid w:val="002E305D"/>
    <w:rsid w:val="002E395D"/>
    <w:rsid w:val="002E697C"/>
    <w:rsid w:val="002E6D54"/>
    <w:rsid w:val="002F0E74"/>
    <w:rsid w:val="002F2BDA"/>
    <w:rsid w:val="002F30B2"/>
    <w:rsid w:val="002F719D"/>
    <w:rsid w:val="00301061"/>
    <w:rsid w:val="0030565C"/>
    <w:rsid w:val="00307CD2"/>
    <w:rsid w:val="0031008A"/>
    <w:rsid w:val="0031036B"/>
    <w:rsid w:val="003150F8"/>
    <w:rsid w:val="00317950"/>
    <w:rsid w:val="00331982"/>
    <w:rsid w:val="003333BF"/>
    <w:rsid w:val="003347C8"/>
    <w:rsid w:val="00343257"/>
    <w:rsid w:val="00346292"/>
    <w:rsid w:val="00355074"/>
    <w:rsid w:val="003554D9"/>
    <w:rsid w:val="00363F07"/>
    <w:rsid w:val="00364E93"/>
    <w:rsid w:val="00370971"/>
    <w:rsid w:val="003720EC"/>
    <w:rsid w:val="00374125"/>
    <w:rsid w:val="0037599E"/>
    <w:rsid w:val="003856B1"/>
    <w:rsid w:val="00386406"/>
    <w:rsid w:val="00386422"/>
    <w:rsid w:val="00386964"/>
    <w:rsid w:val="00391BEC"/>
    <w:rsid w:val="003A24DA"/>
    <w:rsid w:val="003A2530"/>
    <w:rsid w:val="003A3C14"/>
    <w:rsid w:val="003B6E93"/>
    <w:rsid w:val="003B7380"/>
    <w:rsid w:val="003B74FD"/>
    <w:rsid w:val="003C5D54"/>
    <w:rsid w:val="003D6D56"/>
    <w:rsid w:val="003D6F65"/>
    <w:rsid w:val="003E02EE"/>
    <w:rsid w:val="003E35F9"/>
    <w:rsid w:val="003E580D"/>
    <w:rsid w:val="003E6E83"/>
    <w:rsid w:val="003E77E3"/>
    <w:rsid w:val="003F62D5"/>
    <w:rsid w:val="00403FD4"/>
    <w:rsid w:val="00405A92"/>
    <w:rsid w:val="00407B86"/>
    <w:rsid w:val="00435D15"/>
    <w:rsid w:val="00435DB9"/>
    <w:rsid w:val="00437E2E"/>
    <w:rsid w:val="00456F50"/>
    <w:rsid w:val="00460A0F"/>
    <w:rsid w:val="0046169D"/>
    <w:rsid w:val="004628A3"/>
    <w:rsid w:val="00462D81"/>
    <w:rsid w:val="00466410"/>
    <w:rsid w:val="00466832"/>
    <w:rsid w:val="00466AC2"/>
    <w:rsid w:val="00471BA6"/>
    <w:rsid w:val="00473B5D"/>
    <w:rsid w:val="00481CEE"/>
    <w:rsid w:val="004829AD"/>
    <w:rsid w:val="004838FA"/>
    <w:rsid w:val="004868FD"/>
    <w:rsid w:val="004A52D2"/>
    <w:rsid w:val="004A6C4B"/>
    <w:rsid w:val="004A72F9"/>
    <w:rsid w:val="004A762E"/>
    <w:rsid w:val="004B1187"/>
    <w:rsid w:val="004B2F7E"/>
    <w:rsid w:val="004C55B3"/>
    <w:rsid w:val="004C7BEF"/>
    <w:rsid w:val="004D24F9"/>
    <w:rsid w:val="004D49C8"/>
    <w:rsid w:val="004D4FE6"/>
    <w:rsid w:val="004D6128"/>
    <w:rsid w:val="004E18E4"/>
    <w:rsid w:val="004F0A5F"/>
    <w:rsid w:val="004F2A38"/>
    <w:rsid w:val="00503A52"/>
    <w:rsid w:val="005136E1"/>
    <w:rsid w:val="00514E30"/>
    <w:rsid w:val="00522A29"/>
    <w:rsid w:val="00525127"/>
    <w:rsid w:val="00526440"/>
    <w:rsid w:val="0052709E"/>
    <w:rsid w:val="00533B12"/>
    <w:rsid w:val="0054457A"/>
    <w:rsid w:val="005508FD"/>
    <w:rsid w:val="00552C4D"/>
    <w:rsid w:val="00552D75"/>
    <w:rsid w:val="00562734"/>
    <w:rsid w:val="005670DC"/>
    <w:rsid w:val="005671EC"/>
    <w:rsid w:val="005727D2"/>
    <w:rsid w:val="005811C7"/>
    <w:rsid w:val="00583A09"/>
    <w:rsid w:val="00587D4A"/>
    <w:rsid w:val="00590C66"/>
    <w:rsid w:val="00592C6E"/>
    <w:rsid w:val="005A07F9"/>
    <w:rsid w:val="005A2579"/>
    <w:rsid w:val="005A7577"/>
    <w:rsid w:val="005A7FF7"/>
    <w:rsid w:val="005B03C7"/>
    <w:rsid w:val="005B0C19"/>
    <w:rsid w:val="005C32CF"/>
    <w:rsid w:val="005C71CC"/>
    <w:rsid w:val="005C74FF"/>
    <w:rsid w:val="005C7A08"/>
    <w:rsid w:val="005E0038"/>
    <w:rsid w:val="00600889"/>
    <w:rsid w:val="006009DB"/>
    <w:rsid w:val="00600C79"/>
    <w:rsid w:val="00610E86"/>
    <w:rsid w:val="00610F04"/>
    <w:rsid w:val="006132E5"/>
    <w:rsid w:val="00613A89"/>
    <w:rsid w:val="00617C4A"/>
    <w:rsid w:val="006240D3"/>
    <w:rsid w:val="00636AD6"/>
    <w:rsid w:val="00637BB8"/>
    <w:rsid w:val="006429D1"/>
    <w:rsid w:val="0064330B"/>
    <w:rsid w:val="00645079"/>
    <w:rsid w:val="00647666"/>
    <w:rsid w:val="0065733D"/>
    <w:rsid w:val="006606A2"/>
    <w:rsid w:val="0066691D"/>
    <w:rsid w:val="00666D4E"/>
    <w:rsid w:val="00667889"/>
    <w:rsid w:val="00667F42"/>
    <w:rsid w:val="00667F92"/>
    <w:rsid w:val="00673257"/>
    <w:rsid w:val="00673D6E"/>
    <w:rsid w:val="00675D2D"/>
    <w:rsid w:val="00676C99"/>
    <w:rsid w:val="00677632"/>
    <w:rsid w:val="006777A2"/>
    <w:rsid w:val="00684398"/>
    <w:rsid w:val="006934DB"/>
    <w:rsid w:val="00697104"/>
    <w:rsid w:val="006A4A57"/>
    <w:rsid w:val="006A7F9D"/>
    <w:rsid w:val="006B0C64"/>
    <w:rsid w:val="006B18B8"/>
    <w:rsid w:val="006B65C8"/>
    <w:rsid w:val="006C1333"/>
    <w:rsid w:val="006C2AD0"/>
    <w:rsid w:val="006C6B0A"/>
    <w:rsid w:val="006D0F4F"/>
    <w:rsid w:val="006D12B8"/>
    <w:rsid w:val="006D2411"/>
    <w:rsid w:val="006D4340"/>
    <w:rsid w:val="006D4921"/>
    <w:rsid w:val="006E31DE"/>
    <w:rsid w:val="006E4FE3"/>
    <w:rsid w:val="006E57E9"/>
    <w:rsid w:val="006F022F"/>
    <w:rsid w:val="006F3DD3"/>
    <w:rsid w:val="006F7CE0"/>
    <w:rsid w:val="007029F6"/>
    <w:rsid w:val="00705240"/>
    <w:rsid w:val="0070564A"/>
    <w:rsid w:val="007225AE"/>
    <w:rsid w:val="0072511A"/>
    <w:rsid w:val="00725E57"/>
    <w:rsid w:val="00727AEE"/>
    <w:rsid w:val="00734FD7"/>
    <w:rsid w:val="0074137E"/>
    <w:rsid w:val="0074457C"/>
    <w:rsid w:val="00753FB2"/>
    <w:rsid w:val="00764DD7"/>
    <w:rsid w:val="00766904"/>
    <w:rsid w:val="00772F42"/>
    <w:rsid w:val="00783537"/>
    <w:rsid w:val="00787C7C"/>
    <w:rsid w:val="007921B0"/>
    <w:rsid w:val="00793DC5"/>
    <w:rsid w:val="007A34C0"/>
    <w:rsid w:val="007A3B09"/>
    <w:rsid w:val="007B0E7B"/>
    <w:rsid w:val="007B3FB0"/>
    <w:rsid w:val="007B5E25"/>
    <w:rsid w:val="007C79F9"/>
    <w:rsid w:val="007C7C41"/>
    <w:rsid w:val="007D4177"/>
    <w:rsid w:val="007E03D1"/>
    <w:rsid w:val="007E2C0F"/>
    <w:rsid w:val="007E3942"/>
    <w:rsid w:val="007E5120"/>
    <w:rsid w:val="007E6B13"/>
    <w:rsid w:val="007E6C37"/>
    <w:rsid w:val="007F2205"/>
    <w:rsid w:val="008038E9"/>
    <w:rsid w:val="00806A6D"/>
    <w:rsid w:val="00807455"/>
    <w:rsid w:val="00812CAD"/>
    <w:rsid w:val="00813952"/>
    <w:rsid w:val="0081630D"/>
    <w:rsid w:val="00834ED0"/>
    <w:rsid w:val="00837AD7"/>
    <w:rsid w:val="008402BA"/>
    <w:rsid w:val="008413A8"/>
    <w:rsid w:val="008468E4"/>
    <w:rsid w:val="00853D98"/>
    <w:rsid w:val="008569BD"/>
    <w:rsid w:val="00865445"/>
    <w:rsid w:val="00870949"/>
    <w:rsid w:val="008734D9"/>
    <w:rsid w:val="008808E9"/>
    <w:rsid w:val="0089276A"/>
    <w:rsid w:val="008964F2"/>
    <w:rsid w:val="008A1566"/>
    <w:rsid w:val="008A2865"/>
    <w:rsid w:val="008A350B"/>
    <w:rsid w:val="008A40F8"/>
    <w:rsid w:val="008B0134"/>
    <w:rsid w:val="008B0ADA"/>
    <w:rsid w:val="008B2092"/>
    <w:rsid w:val="008B2FF8"/>
    <w:rsid w:val="008B5E7F"/>
    <w:rsid w:val="008B701E"/>
    <w:rsid w:val="008B7D9B"/>
    <w:rsid w:val="008D0BBC"/>
    <w:rsid w:val="008D4990"/>
    <w:rsid w:val="008E11F8"/>
    <w:rsid w:val="008E56C2"/>
    <w:rsid w:val="008F1E41"/>
    <w:rsid w:val="008F473F"/>
    <w:rsid w:val="00900EB7"/>
    <w:rsid w:val="00901D6E"/>
    <w:rsid w:val="00906D83"/>
    <w:rsid w:val="0091221E"/>
    <w:rsid w:val="0091545F"/>
    <w:rsid w:val="009169CF"/>
    <w:rsid w:val="00926705"/>
    <w:rsid w:val="00934205"/>
    <w:rsid w:val="00937C23"/>
    <w:rsid w:val="009405A4"/>
    <w:rsid w:val="009555C4"/>
    <w:rsid w:val="00955DB3"/>
    <w:rsid w:val="00955FEF"/>
    <w:rsid w:val="00956A85"/>
    <w:rsid w:val="00960832"/>
    <w:rsid w:val="00960F6A"/>
    <w:rsid w:val="00961802"/>
    <w:rsid w:val="00965A96"/>
    <w:rsid w:val="00965C2E"/>
    <w:rsid w:val="00967B8C"/>
    <w:rsid w:val="009708A7"/>
    <w:rsid w:val="00973226"/>
    <w:rsid w:val="0097323B"/>
    <w:rsid w:val="009735AB"/>
    <w:rsid w:val="00974042"/>
    <w:rsid w:val="00974CA2"/>
    <w:rsid w:val="00983DDC"/>
    <w:rsid w:val="00986FF3"/>
    <w:rsid w:val="00990AC1"/>
    <w:rsid w:val="00994036"/>
    <w:rsid w:val="009B1838"/>
    <w:rsid w:val="009B2663"/>
    <w:rsid w:val="009B558D"/>
    <w:rsid w:val="009B5A94"/>
    <w:rsid w:val="009B70B8"/>
    <w:rsid w:val="009C50A4"/>
    <w:rsid w:val="009C7E2B"/>
    <w:rsid w:val="009F0961"/>
    <w:rsid w:val="009F3D9A"/>
    <w:rsid w:val="009F3E52"/>
    <w:rsid w:val="00A00516"/>
    <w:rsid w:val="00A015D0"/>
    <w:rsid w:val="00A04219"/>
    <w:rsid w:val="00A04FD0"/>
    <w:rsid w:val="00A071CF"/>
    <w:rsid w:val="00A07EBB"/>
    <w:rsid w:val="00A11D8C"/>
    <w:rsid w:val="00A2225C"/>
    <w:rsid w:val="00A253D4"/>
    <w:rsid w:val="00A3045B"/>
    <w:rsid w:val="00A3351B"/>
    <w:rsid w:val="00A335AE"/>
    <w:rsid w:val="00A355C3"/>
    <w:rsid w:val="00A36DC9"/>
    <w:rsid w:val="00A418A8"/>
    <w:rsid w:val="00A423FA"/>
    <w:rsid w:val="00A43471"/>
    <w:rsid w:val="00A45E66"/>
    <w:rsid w:val="00A50FD8"/>
    <w:rsid w:val="00A571C6"/>
    <w:rsid w:val="00A6097D"/>
    <w:rsid w:val="00A71878"/>
    <w:rsid w:val="00A71CBD"/>
    <w:rsid w:val="00A72224"/>
    <w:rsid w:val="00A73FE7"/>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C7860"/>
    <w:rsid w:val="00AD4E87"/>
    <w:rsid w:val="00AE5157"/>
    <w:rsid w:val="00AE6C67"/>
    <w:rsid w:val="00AE72D9"/>
    <w:rsid w:val="00AF005F"/>
    <w:rsid w:val="00AF11FE"/>
    <w:rsid w:val="00AF4139"/>
    <w:rsid w:val="00B05BE7"/>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5DE8"/>
    <w:rsid w:val="00B55F60"/>
    <w:rsid w:val="00B65166"/>
    <w:rsid w:val="00B65BB7"/>
    <w:rsid w:val="00B76141"/>
    <w:rsid w:val="00B77A15"/>
    <w:rsid w:val="00B81FE1"/>
    <w:rsid w:val="00B83EBB"/>
    <w:rsid w:val="00B84BE7"/>
    <w:rsid w:val="00B85302"/>
    <w:rsid w:val="00B919C0"/>
    <w:rsid w:val="00B94DF1"/>
    <w:rsid w:val="00B95D14"/>
    <w:rsid w:val="00B96BBC"/>
    <w:rsid w:val="00BA249B"/>
    <w:rsid w:val="00BB09B8"/>
    <w:rsid w:val="00BB4A5C"/>
    <w:rsid w:val="00BB5A76"/>
    <w:rsid w:val="00BB7D46"/>
    <w:rsid w:val="00BC13EE"/>
    <w:rsid w:val="00BC2BB9"/>
    <w:rsid w:val="00BC5685"/>
    <w:rsid w:val="00BC5945"/>
    <w:rsid w:val="00BC5B35"/>
    <w:rsid w:val="00BE0D0E"/>
    <w:rsid w:val="00BE171E"/>
    <w:rsid w:val="00BE20B5"/>
    <w:rsid w:val="00BE7B81"/>
    <w:rsid w:val="00BF4683"/>
    <w:rsid w:val="00C25D1B"/>
    <w:rsid w:val="00C30DCD"/>
    <w:rsid w:val="00C31096"/>
    <w:rsid w:val="00C34BE4"/>
    <w:rsid w:val="00C34F8E"/>
    <w:rsid w:val="00C411F3"/>
    <w:rsid w:val="00C45CE9"/>
    <w:rsid w:val="00C463DA"/>
    <w:rsid w:val="00C50E93"/>
    <w:rsid w:val="00C53C76"/>
    <w:rsid w:val="00C5614B"/>
    <w:rsid w:val="00C56AF4"/>
    <w:rsid w:val="00C56F00"/>
    <w:rsid w:val="00C57E97"/>
    <w:rsid w:val="00C63DD7"/>
    <w:rsid w:val="00C647DF"/>
    <w:rsid w:val="00C648D8"/>
    <w:rsid w:val="00C70C7F"/>
    <w:rsid w:val="00C730A4"/>
    <w:rsid w:val="00C73B59"/>
    <w:rsid w:val="00C76B96"/>
    <w:rsid w:val="00C83BD0"/>
    <w:rsid w:val="00C85770"/>
    <w:rsid w:val="00CA000B"/>
    <w:rsid w:val="00CA0842"/>
    <w:rsid w:val="00CA5C50"/>
    <w:rsid w:val="00CB2FC7"/>
    <w:rsid w:val="00CB3C35"/>
    <w:rsid w:val="00CB3EBE"/>
    <w:rsid w:val="00CB4BEE"/>
    <w:rsid w:val="00CB4EA9"/>
    <w:rsid w:val="00CB5BE5"/>
    <w:rsid w:val="00CC44BF"/>
    <w:rsid w:val="00CC605B"/>
    <w:rsid w:val="00CD0153"/>
    <w:rsid w:val="00CD5A0A"/>
    <w:rsid w:val="00CD77AE"/>
    <w:rsid w:val="00CE2746"/>
    <w:rsid w:val="00CE3F50"/>
    <w:rsid w:val="00CE755E"/>
    <w:rsid w:val="00CF157D"/>
    <w:rsid w:val="00CF216A"/>
    <w:rsid w:val="00CF4712"/>
    <w:rsid w:val="00D012C2"/>
    <w:rsid w:val="00D02469"/>
    <w:rsid w:val="00D06232"/>
    <w:rsid w:val="00D14E3A"/>
    <w:rsid w:val="00D16634"/>
    <w:rsid w:val="00D217B4"/>
    <w:rsid w:val="00D47013"/>
    <w:rsid w:val="00D54772"/>
    <w:rsid w:val="00D571CA"/>
    <w:rsid w:val="00D73D79"/>
    <w:rsid w:val="00D748E4"/>
    <w:rsid w:val="00D76004"/>
    <w:rsid w:val="00D820A2"/>
    <w:rsid w:val="00D824AE"/>
    <w:rsid w:val="00D824D0"/>
    <w:rsid w:val="00D924FA"/>
    <w:rsid w:val="00D96EB7"/>
    <w:rsid w:val="00DA2984"/>
    <w:rsid w:val="00DA34B3"/>
    <w:rsid w:val="00DA49BB"/>
    <w:rsid w:val="00DA63EB"/>
    <w:rsid w:val="00DB4696"/>
    <w:rsid w:val="00DC2A68"/>
    <w:rsid w:val="00DC7A42"/>
    <w:rsid w:val="00DE7823"/>
    <w:rsid w:val="00DF6E85"/>
    <w:rsid w:val="00E10408"/>
    <w:rsid w:val="00E10DA9"/>
    <w:rsid w:val="00E15575"/>
    <w:rsid w:val="00E16C63"/>
    <w:rsid w:val="00E173E6"/>
    <w:rsid w:val="00E20F0B"/>
    <w:rsid w:val="00E21C2D"/>
    <w:rsid w:val="00E247F4"/>
    <w:rsid w:val="00E250FC"/>
    <w:rsid w:val="00E2680C"/>
    <w:rsid w:val="00E31A29"/>
    <w:rsid w:val="00E33351"/>
    <w:rsid w:val="00E40DF7"/>
    <w:rsid w:val="00E46587"/>
    <w:rsid w:val="00E52539"/>
    <w:rsid w:val="00E528F9"/>
    <w:rsid w:val="00E53868"/>
    <w:rsid w:val="00E54EF0"/>
    <w:rsid w:val="00E5718B"/>
    <w:rsid w:val="00E70CFF"/>
    <w:rsid w:val="00E74FBB"/>
    <w:rsid w:val="00E76D0B"/>
    <w:rsid w:val="00E8194F"/>
    <w:rsid w:val="00E87C19"/>
    <w:rsid w:val="00E953B8"/>
    <w:rsid w:val="00E97C49"/>
    <w:rsid w:val="00EA09D6"/>
    <w:rsid w:val="00EA612E"/>
    <w:rsid w:val="00EA6781"/>
    <w:rsid w:val="00EA7456"/>
    <w:rsid w:val="00EC0B68"/>
    <w:rsid w:val="00EC36C1"/>
    <w:rsid w:val="00ED3DB6"/>
    <w:rsid w:val="00ED4D25"/>
    <w:rsid w:val="00ED733C"/>
    <w:rsid w:val="00EE16E3"/>
    <w:rsid w:val="00EE744B"/>
    <w:rsid w:val="00EF0D1D"/>
    <w:rsid w:val="00EF2569"/>
    <w:rsid w:val="00EF26D5"/>
    <w:rsid w:val="00EF5CCC"/>
    <w:rsid w:val="00EF5E86"/>
    <w:rsid w:val="00EF6083"/>
    <w:rsid w:val="00F01744"/>
    <w:rsid w:val="00F0212A"/>
    <w:rsid w:val="00F03002"/>
    <w:rsid w:val="00F03E3F"/>
    <w:rsid w:val="00F106C9"/>
    <w:rsid w:val="00F130E4"/>
    <w:rsid w:val="00F13590"/>
    <w:rsid w:val="00F14AC1"/>
    <w:rsid w:val="00F17EF7"/>
    <w:rsid w:val="00F210AB"/>
    <w:rsid w:val="00F21B12"/>
    <w:rsid w:val="00F22718"/>
    <w:rsid w:val="00F3146A"/>
    <w:rsid w:val="00F31B4E"/>
    <w:rsid w:val="00F31CB1"/>
    <w:rsid w:val="00F41D46"/>
    <w:rsid w:val="00F6206E"/>
    <w:rsid w:val="00F62D23"/>
    <w:rsid w:val="00F65E7C"/>
    <w:rsid w:val="00F672A4"/>
    <w:rsid w:val="00F7565A"/>
    <w:rsid w:val="00F77A17"/>
    <w:rsid w:val="00F85E9F"/>
    <w:rsid w:val="00F903A9"/>
    <w:rsid w:val="00FB5DF8"/>
    <w:rsid w:val="00FC0212"/>
    <w:rsid w:val="00FC1BB7"/>
    <w:rsid w:val="00FC1C8F"/>
    <w:rsid w:val="00FC1D25"/>
    <w:rsid w:val="00FC29EA"/>
    <w:rsid w:val="00FC2C3C"/>
    <w:rsid w:val="00FC3A6C"/>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F903A9"/>
    <w:pPr>
      <w:keepNext/>
      <w:spacing w:before="360" w:after="60"/>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rsid w:val="00CB4BEE"/>
    <w:rPr>
      <w:b/>
    </w:rPr>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val="0"/>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3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spacing w:line="276" w:lineRule="auto"/>
    </w:pPr>
    <w:rPr>
      <w:color w:val="1F3864" w:themeColor="accent5" w:themeShade="80"/>
    </w:rPr>
  </w:style>
  <w:style w:type="character" w:customStyle="1" w:styleId="HeadBChar">
    <w:name w:val="Head B Char"/>
    <w:basedOn w:val="DefaultParagraphFont"/>
    <w:link w:val="HeadB"/>
    <w:rsid w:val="00F903A9"/>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7E6B13"/>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OOT">
    <w:name w:val="COOT"/>
    <w:basedOn w:val="Normal"/>
    <w:uiPriority w:val="99"/>
    <w:rsid w:val="007E6B13"/>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7E6B13"/>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7E6B13"/>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7E6B13"/>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7E6B13"/>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7E6B13"/>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7E6B13"/>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7E6B13"/>
    <w:pPr>
      <w:widowControl w:val="0"/>
      <w:numPr>
        <w:numId w:val="8"/>
      </w:numPr>
      <w:autoSpaceDE w:val="0"/>
      <w:autoSpaceDN w:val="0"/>
      <w:adjustRightInd w:val="0"/>
      <w:spacing w:before="60"/>
      <w:textAlignment w:val="center"/>
    </w:pPr>
    <w:rPr>
      <w:rFonts w:ascii="Times" w:hAnsi="Times" w:cs="Times"/>
      <w:szCs w:val="19"/>
      <w:lang w:eastAsia="en-US"/>
    </w:rPr>
  </w:style>
  <w:style w:type="paragraph" w:customStyle="1" w:styleId="H2">
    <w:name w:val="H2"/>
    <w:basedOn w:val="Normal"/>
    <w:uiPriority w:val="99"/>
    <w:qFormat/>
    <w:rsid w:val="007E6B13"/>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7E6B13"/>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0</TotalTime>
  <Pages>3</Pages>
  <Words>427</Words>
  <Characters>2059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4</cp:revision>
  <dcterms:created xsi:type="dcterms:W3CDTF">2023-11-09T03:23:00Z</dcterms:created>
  <dcterms:modified xsi:type="dcterms:W3CDTF">2023-11-10T15:39:00Z</dcterms:modified>
</cp:coreProperties>
</file>