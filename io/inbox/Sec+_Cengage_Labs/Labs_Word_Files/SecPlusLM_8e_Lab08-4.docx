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ADED35F" w14:textId="029A391E" w:rsidR="00B764F1" w:rsidRPr="009450E7" w:rsidRDefault="00B764F1" w:rsidP="00B764F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 w:rsidR="004232A3">
        <w:rPr>
          <w:rFonts w:asciiTheme="majorHAnsi" w:hAnsiTheme="majorHAnsi" w:cstheme="majorHAnsi"/>
          <w:b/>
          <w:bCs/>
          <w:sz w:val="56"/>
          <w:szCs w:val="56"/>
        </w:rPr>
        <w:t>8</w:t>
      </w:r>
    </w:p>
    <w:p w14:paraId="157875B0" w14:textId="47F311C1" w:rsidR="006A7E57" w:rsidRPr="00733672" w:rsidRDefault="006A7E57" w:rsidP="00733672">
      <w:pPr>
        <w:pStyle w:val="TableHead"/>
        <w:rPr>
          <w:b/>
          <w:bCs/>
        </w:rPr>
      </w:pPr>
      <w:r w:rsidRPr="00733672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1"/>
        <w:gridCol w:w="2678"/>
      </w:tblGrid>
      <w:tr w:rsidR="006A7E57" w:rsidRPr="00770D3B" w14:paraId="4B96AE8A" w14:textId="77777777" w:rsidTr="00A24FE9">
        <w:tc>
          <w:tcPr>
            <w:tcW w:w="5621" w:type="dxa"/>
            <w:shd w:val="clear" w:color="auto" w:fill="auto"/>
          </w:tcPr>
          <w:p w14:paraId="4947941D" w14:textId="7686ABDB" w:rsidR="006A7E57" w:rsidRPr="00733672" w:rsidRDefault="006A7E57" w:rsidP="00733672">
            <w:pPr>
              <w:pStyle w:val="TableText"/>
              <w:rPr>
                <w:b/>
                <w:bCs/>
              </w:rPr>
            </w:pPr>
            <w:r w:rsidRPr="00733672">
              <w:rPr>
                <w:b/>
                <w:bCs/>
              </w:rPr>
              <w:t>Domain</w:t>
            </w:r>
          </w:p>
        </w:tc>
        <w:tc>
          <w:tcPr>
            <w:tcW w:w="2678" w:type="dxa"/>
            <w:shd w:val="clear" w:color="auto" w:fill="auto"/>
          </w:tcPr>
          <w:p w14:paraId="5A09F8B2" w14:textId="77777777" w:rsidR="006A7E57" w:rsidRPr="00733672" w:rsidRDefault="006A7E57" w:rsidP="00733672">
            <w:pPr>
              <w:pStyle w:val="TableText"/>
              <w:rPr>
                <w:b/>
                <w:bCs/>
              </w:rPr>
            </w:pPr>
            <w:r w:rsidRPr="00733672">
              <w:rPr>
                <w:b/>
                <w:bCs/>
              </w:rPr>
              <w:t>Lab</w:t>
            </w:r>
          </w:p>
        </w:tc>
      </w:tr>
      <w:tr w:rsidR="006A7E57" w:rsidRPr="00770D3B" w14:paraId="6E112796" w14:textId="77777777" w:rsidTr="00A24FE9">
        <w:trPr>
          <w:trHeight w:val="550"/>
        </w:trPr>
        <w:tc>
          <w:tcPr>
            <w:tcW w:w="5621" w:type="dxa"/>
            <w:shd w:val="clear" w:color="auto" w:fill="auto"/>
          </w:tcPr>
          <w:p w14:paraId="6EB2B0DB" w14:textId="316CCE5A" w:rsidR="006A7E57" w:rsidRDefault="006A7E57" w:rsidP="00733672">
            <w:pPr>
              <w:pStyle w:val="TableText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2678" w:type="dxa"/>
            <w:shd w:val="clear" w:color="auto" w:fill="auto"/>
          </w:tcPr>
          <w:p w14:paraId="5837C1C2" w14:textId="77777777" w:rsidR="006A7E57" w:rsidRPr="00770D3B" w:rsidRDefault="006A7E57" w:rsidP="00733672">
            <w:pPr>
              <w:pStyle w:val="TableText"/>
            </w:pPr>
            <w:r>
              <w:t>8.1, 8.5</w:t>
            </w:r>
          </w:p>
        </w:tc>
      </w:tr>
      <w:tr w:rsidR="006A7E57" w:rsidRPr="00770D3B" w14:paraId="7A0103D7" w14:textId="77777777" w:rsidTr="00A24FE9">
        <w:trPr>
          <w:trHeight w:val="550"/>
        </w:trPr>
        <w:tc>
          <w:tcPr>
            <w:tcW w:w="5621" w:type="dxa"/>
            <w:shd w:val="clear" w:color="auto" w:fill="auto"/>
          </w:tcPr>
          <w:p w14:paraId="232885DA" w14:textId="77777777" w:rsidR="006A7E57" w:rsidRPr="00770D3B" w:rsidRDefault="006A7E57" w:rsidP="00733672">
            <w:pPr>
              <w:pStyle w:val="TableText"/>
            </w:pPr>
            <w:r w:rsidRPr="0018653D">
              <w:t>Security Architecture</w:t>
            </w:r>
          </w:p>
        </w:tc>
        <w:tc>
          <w:tcPr>
            <w:tcW w:w="2678" w:type="dxa"/>
            <w:shd w:val="clear" w:color="auto" w:fill="auto"/>
          </w:tcPr>
          <w:p w14:paraId="64A3C673" w14:textId="77777777" w:rsidR="006A7E57" w:rsidRDefault="006A7E57" w:rsidP="00733672">
            <w:pPr>
              <w:pStyle w:val="TableText"/>
            </w:pPr>
            <w:r>
              <w:t>8.1, 8.2, 8.3, 8.4, 8.5</w:t>
            </w:r>
          </w:p>
        </w:tc>
      </w:tr>
      <w:tr w:rsidR="006A7E57" w:rsidRPr="00770D3B" w14:paraId="70278E2A" w14:textId="77777777" w:rsidTr="00A24FE9">
        <w:trPr>
          <w:trHeight w:val="550"/>
        </w:trPr>
        <w:tc>
          <w:tcPr>
            <w:tcW w:w="5621" w:type="dxa"/>
            <w:shd w:val="clear" w:color="auto" w:fill="auto"/>
          </w:tcPr>
          <w:p w14:paraId="13FD35AF" w14:textId="77777777" w:rsidR="006A7E57" w:rsidRPr="00770D3B" w:rsidRDefault="006A7E57" w:rsidP="00733672">
            <w:pPr>
              <w:pStyle w:val="TableText"/>
            </w:pPr>
            <w:r w:rsidRPr="005849B6">
              <w:t>Security Operations</w:t>
            </w:r>
          </w:p>
        </w:tc>
        <w:tc>
          <w:tcPr>
            <w:tcW w:w="2678" w:type="dxa"/>
            <w:shd w:val="clear" w:color="auto" w:fill="auto"/>
          </w:tcPr>
          <w:p w14:paraId="740147AC" w14:textId="341D7F95" w:rsidR="006A7E57" w:rsidRDefault="006A7E57" w:rsidP="00733672">
            <w:pPr>
              <w:pStyle w:val="TableText"/>
            </w:pPr>
            <w:r>
              <w:t>8.2, 8.3, 8.4, 8.5</w:t>
            </w:r>
          </w:p>
        </w:tc>
      </w:tr>
    </w:tbl>
    <w:p w14:paraId="4ECEC820" w14:textId="4F3F24AC" w:rsidR="006A7E57" w:rsidRPr="00372B01" w:rsidRDefault="006A7E57" w:rsidP="000A2307">
      <w:pPr>
        <w:pStyle w:val="HeadA"/>
      </w:pPr>
      <w:r w:rsidRPr="00372B01">
        <w:t xml:space="preserve">Lab </w:t>
      </w:r>
      <w:r>
        <w:t>8.4</w:t>
      </w:r>
      <w:r w:rsidRPr="00372B01">
        <w:t xml:space="preserve"> </w:t>
      </w:r>
      <w:r w:rsidRPr="009D1B3F">
        <w:t>Set</w:t>
      </w:r>
      <w:r>
        <w:t>ting U</w:t>
      </w:r>
      <w:r w:rsidRPr="009D1B3F">
        <w:t>p and Connect</w:t>
      </w:r>
      <w:r>
        <w:t>ing</w:t>
      </w:r>
      <w:r w:rsidRPr="009D1B3F">
        <w:t xml:space="preserve"> to a VPN in Windows 11</w:t>
      </w:r>
    </w:p>
    <w:p w14:paraId="6DE05B79" w14:textId="0EDEA19B" w:rsidR="006A7E57" w:rsidRPr="000F1CBB" w:rsidRDefault="006A7E57" w:rsidP="006F7B7A">
      <w:pPr>
        <w:pStyle w:val="HeadB"/>
      </w:pPr>
      <w:r w:rsidRPr="000F1CBB">
        <w:t>Estimated Time:</w:t>
      </w:r>
      <w:r w:rsidRPr="000F1CBB">
        <w:t> </w:t>
      </w:r>
      <w:r w:rsidRPr="000F1CBB">
        <w:rPr>
          <w:b w:val="0"/>
          <w:bCs/>
        </w:rPr>
        <w:t>30 minutes</w:t>
      </w:r>
    </w:p>
    <w:p w14:paraId="532227B8" w14:textId="35A70105" w:rsidR="006A7E57" w:rsidRPr="00372B01" w:rsidRDefault="006A7E57" w:rsidP="000F1CBB">
      <w:pPr>
        <w:pStyle w:val="HeadB"/>
        <w:spacing w:before="240"/>
      </w:pPr>
      <w:r w:rsidRPr="00372B01">
        <w:t>Objectives</w:t>
      </w:r>
    </w:p>
    <w:p w14:paraId="605A93EF" w14:textId="2F29B5D0" w:rsidR="006A7E57" w:rsidRDefault="006A7E57" w:rsidP="00C47D2E">
      <w:pPr>
        <w:pStyle w:val="BasalText"/>
      </w:pPr>
      <w:r>
        <w:t xml:space="preserve">Today’s computing environment demands secure communications. To create </w:t>
      </w:r>
      <w:r w:rsidRPr="009D1B3F">
        <w:t>an encrypted connection over the Internet from a</w:t>
      </w:r>
      <w:r>
        <w:t>ny</w:t>
      </w:r>
      <w:r w:rsidRPr="009D1B3F">
        <w:t xml:space="preserve"> device to a network</w:t>
      </w:r>
      <w:r>
        <w:t>,</w:t>
      </w:r>
      <w:r w:rsidRPr="009D1B3F">
        <w:t xml:space="preserve"> </w:t>
      </w:r>
      <w:r>
        <w:t xml:space="preserve">you can use a </w:t>
      </w:r>
      <w:r w:rsidRPr="009D1B3F">
        <w:t>virtual private network</w:t>
      </w:r>
      <w:r>
        <w:t xml:space="preserve"> (VPN). Having an encrypted connection guarantees that </w:t>
      </w:r>
      <w:r w:rsidRPr="009D1B3F">
        <w:t>sensitive data is safely transmitted</w:t>
      </w:r>
      <w:r>
        <w:t xml:space="preserve">. Users can work remotely in a safer manner because the VPN prevents </w:t>
      </w:r>
      <w:r w:rsidRPr="009D1B3F">
        <w:t>unauthorized people from eavesdropping on the</w:t>
      </w:r>
      <w:r>
        <w:t>ir</w:t>
      </w:r>
      <w:r w:rsidRPr="009D1B3F">
        <w:t xml:space="preserve"> traffic</w:t>
      </w:r>
      <w:r>
        <w:t xml:space="preserve">. </w:t>
      </w:r>
      <w:r w:rsidRPr="009D1B3F">
        <w:t>VPN technology is widely used in corporate environments.</w:t>
      </w:r>
      <w:r>
        <w:t xml:space="preserve"> A VPN helps extend the office environment by allowing users to use a secure connection over the Internet. </w:t>
      </w:r>
    </w:p>
    <w:p w14:paraId="0DEA2CB7" w14:textId="32F50AA1" w:rsidR="006A7E57" w:rsidRDefault="006A7E57" w:rsidP="002023B5">
      <w:pPr>
        <w:pStyle w:val="BasalText"/>
        <w:ind w:firstLine="360"/>
      </w:pPr>
      <w:r>
        <w:t>There are two main types of VPNs: remote access and site-to-site. A remote access VPN connects any device (desktop, laptop, tablet, or smartphone) from a remote location to the corporate office in a secure manner. After the VPN connection is set, all communications between the remote computer and the corporate office are encrypted and transmitted through a private tunnel.</w:t>
      </w:r>
    </w:p>
    <w:p w14:paraId="6BC229BE" w14:textId="77777777" w:rsidR="006A7E57" w:rsidRDefault="006A7E57" w:rsidP="002023B5">
      <w:pPr>
        <w:pStyle w:val="BasalText"/>
        <w:ind w:firstLine="360"/>
      </w:pPr>
      <w:r>
        <w:t>A site-to-site VPN connects corporate offices directly to branch offices over the Internet when the geographical location of the offices is far apart (as in multi-city or multi-country locations).</w:t>
      </w:r>
    </w:p>
    <w:p w14:paraId="12C83FE2" w14:textId="77777777" w:rsidR="006A7E57" w:rsidRDefault="006A7E57" w:rsidP="002023B5">
      <w:pPr>
        <w:pStyle w:val="BasalText"/>
        <w:ind w:firstLine="360"/>
      </w:pPr>
      <w:r>
        <w:lastRenderedPageBreak/>
        <w:t>VPNs extend a network in a way that is private and secure, allowing companies to work and communicate beyond geographical barriers. VPN apps can provide VPN communication, though they might come at a cost or inconvenience if the apps malfunction. In this lab, you set up a VPN using the built-in Windows option.</w:t>
      </w:r>
    </w:p>
    <w:p w14:paraId="27477D45" w14:textId="77777777" w:rsidR="006A7E57" w:rsidRPr="002023B5" w:rsidRDefault="006A7E57" w:rsidP="002023B5">
      <w:pPr>
        <w:pStyle w:val="BasalText"/>
        <w:ind w:firstLine="360"/>
      </w:pPr>
      <w:r w:rsidRPr="002023B5">
        <w:t>After completing this lab, you will be able to do the following:</w:t>
      </w:r>
    </w:p>
    <w:p w14:paraId="7C9D946F" w14:textId="7DA58073" w:rsidR="006A7E57" w:rsidRPr="00372B01" w:rsidRDefault="006A7E57" w:rsidP="00D93662">
      <w:pPr>
        <w:pStyle w:val="BasalText"/>
        <w:numPr>
          <w:ilvl w:val="0"/>
          <w:numId w:val="72"/>
        </w:numPr>
        <w:ind w:left="1080"/>
      </w:pPr>
      <w:bookmarkStart w:id="2" w:name="_Hlk132774283"/>
      <w:r w:rsidRPr="00E572AA">
        <w:t xml:space="preserve">Create </w:t>
      </w:r>
      <w:r>
        <w:t xml:space="preserve">a secure VPN connection </w:t>
      </w:r>
      <w:r w:rsidRPr="00E572AA">
        <w:t>in Windows</w:t>
      </w:r>
      <w:r>
        <w:t xml:space="preserve"> 11</w:t>
      </w:r>
      <w:bookmarkEnd w:id="2"/>
      <w:r>
        <w:t>.</w:t>
      </w:r>
    </w:p>
    <w:p w14:paraId="44545465" w14:textId="10E8A486" w:rsidR="006A7E57" w:rsidRPr="00FE55BC" w:rsidRDefault="006A7E57" w:rsidP="00D93662">
      <w:pPr>
        <w:pStyle w:val="BasalText"/>
        <w:numPr>
          <w:ilvl w:val="0"/>
          <w:numId w:val="72"/>
        </w:numPr>
        <w:ind w:left="1080"/>
      </w:pPr>
      <w:bookmarkStart w:id="3" w:name="_Hlk132774305"/>
      <w:r w:rsidRPr="00FE55BC">
        <w:t xml:space="preserve">Identify </w:t>
      </w:r>
      <w:r>
        <w:t>the components of a VPN connection in Windows 11</w:t>
      </w:r>
      <w:bookmarkEnd w:id="3"/>
      <w:r>
        <w:t>.</w:t>
      </w:r>
    </w:p>
    <w:p w14:paraId="72367A15" w14:textId="77777777" w:rsidR="006A7E57" w:rsidRPr="00372B01" w:rsidRDefault="006A7E57" w:rsidP="000A2307">
      <w:pPr>
        <w:pStyle w:val="HeadB"/>
      </w:pPr>
      <w:r w:rsidRPr="00372B01">
        <w:t>Certification Objectives</w:t>
      </w:r>
    </w:p>
    <w:p w14:paraId="2EF67E34" w14:textId="77777777" w:rsidR="006A7E57" w:rsidRPr="00372B01" w:rsidRDefault="006A7E57" w:rsidP="00C47D2E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41544D0F" w14:textId="47FC5A22" w:rsidR="006A7E57" w:rsidRDefault="006A7E57" w:rsidP="00D93662">
      <w:pPr>
        <w:pStyle w:val="BasalText"/>
        <w:numPr>
          <w:ilvl w:val="0"/>
          <w:numId w:val="73"/>
        </w:numPr>
      </w:pPr>
      <w:bookmarkStart w:id="4" w:name="_Hlk132774332"/>
      <w:r w:rsidRPr="002740EC">
        <w:t>3.2 Given a scenario, apply security principles to secure enterprise infrastructure</w:t>
      </w:r>
      <w:r>
        <w:t>.</w:t>
      </w:r>
    </w:p>
    <w:p w14:paraId="5A1D0CD1" w14:textId="77777777" w:rsidR="006A7E57" w:rsidRDefault="006A7E57" w:rsidP="00D93662">
      <w:pPr>
        <w:pStyle w:val="BasalText"/>
        <w:numPr>
          <w:ilvl w:val="0"/>
          <w:numId w:val="73"/>
        </w:numPr>
      </w:pPr>
      <w:r>
        <w:t>4.1 Given a scenario, apply common security techniques to computing resources.</w:t>
      </w:r>
    </w:p>
    <w:p w14:paraId="486C31A7" w14:textId="1066C9AB" w:rsidR="00BB3B0F" w:rsidRPr="00670B4D" w:rsidRDefault="006A7E57" w:rsidP="0096145B">
      <w:pPr>
        <w:pStyle w:val="BasalText"/>
        <w:numPr>
          <w:ilvl w:val="0"/>
          <w:numId w:val="73"/>
        </w:numPr>
        <w:spacing w:line="240" w:lineRule="auto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r w:rsidRPr="008020E1">
        <w:t>4.5 Given a scenario, modify enterprise capabilities to enhance security</w:t>
      </w:r>
      <w:bookmarkEnd w:id="4"/>
      <w:r w:rsidRPr="008020E1">
        <w:t>.</w:t>
      </w:r>
    </w:p>
    <w:p w14:paraId="324A58F5" w14:textId="7D1C7973" w:rsidR="006A7E57" w:rsidRPr="00372B01" w:rsidRDefault="006A7E57" w:rsidP="000A2307">
      <w:pPr>
        <w:pStyle w:val="HeadB"/>
      </w:pPr>
      <w:r w:rsidRPr="00372B01">
        <w:t>Materials Required</w:t>
      </w:r>
    </w:p>
    <w:p w14:paraId="6943883E" w14:textId="2132AA33" w:rsidR="006A7E57" w:rsidRPr="00372B01" w:rsidRDefault="006A7E57" w:rsidP="00C47D2E">
      <w:pPr>
        <w:pStyle w:val="BasalText"/>
      </w:pPr>
      <w:r w:rsidRPr="00372B01">
        <w:t>This lab requires the following:</w:t>
      </w:r>
    </w:p>
    <w:p w14:paraId="5ECE992C" w14:textId="529749CD" w:rsidR="006A7E57" w:rsidRDefault="006A7E57" w:rsidP="00D93662">
      <w:pPr>
        <w:pStyle w:val="BasalText"/>
        <w:numPr>
          <w:ilvl w:val="0"/>
          <w:numId w:val="74"/>
        </w:numPr>
      </w:pPr>
      <w:r w:rsidRPr="00372B01">
        <w:t>A computer with Internet access</w:t>
      </w:r>
      <w:r>
        <w:t xml:space="preserve"> </w:t>
      </w:r>
      <w:r w:rsidRPr="00E22DC9">
        <w:t xml:space="preserve">running the </w:t>
      </w:r>
      <w:r>
        <w:t>Windows</w:t>
      </w:r>
      <w:r w:rsidRPr="00E22DC9">
        <w:t xml:space="preserve"> operating system</w:t>
      </w:r>
    </w:p>
    <w:p w14:paraId="36D72758" w14:textId="24FC3F7C" w:rsidR="006A7E57" w:rsidRDefault="006A7E57" w:rsidP="00D93662">
      <w:pPr>
        <w:pStyle w:val="BasalText"/>
        <w:numPr>
          <w:ilvl w:val="0"/>
          <w:numId w:val="74"/>
        </w:numPr>
      </w:pPr>
      <w:r>
        <w:t>A VPN server address and an account (username and password)</w:t>
      </w:r>
    </w:p>
    <w:p w14:paraId="770D2632" w14:textId="7C1C4A64" w:rsidR="006A7E57" w:rsidRPr="00C90E9B" w:rsidRDefault="006A7E57" w:rsidP="000A2307">
      <w:pPr>
        <w:pStyle w:val="HeadB"/>
      </w:pPr>
      <w:r w:rsidRPr="00C90E9B">
        <w:t>Activity</w:t>
      </w:r>
    </w:p>
    <w:p w14:paraId="4E7F3417" w14:textId="645ED011" w:rsidR="006A7E57" w:rsidRDefault="006A7E57" w:rsidP="00C47D2E">
      <w:pPr>
        <w:pStyle w:val="BasalText"/>
      </w:pPr>
      <w:r w:rsidRPr="00372B01">
        <w:t xml:space="preserve">In this lab, you </w:t>
      </w:r>
      <w:r w:rsidRPr="00F33461">
        <w:t xml:space="preserve">use </w:t>
      </w:r>
      <w:r>
        <w:t>a manual configuration for a virtual private network in</w:t>
      </w:r>
      <w:r w:rsidRPr="00F33461">
        <w:t xml:space="preserve"> Windows 1</w:t>
      </w:r>
      <w:r>
        <w:t>1</w:t>
      </w:r>
      <w:r w:rsidRPr="00372B01">
        <w:t>.</w:t>
      </w:r>
      <w:r>
        <w:t xml:space="preserve"> </w:t>
      </w:r>
    </w:p>
    <w:p w14:paraId="00FE2DCD" w14:textId="42394BE3" w:rsidR="006A7E57" w:rsidRDefault="006A7E57" w:rsidP="00D93662">
      <w:pPr>
        <w:pStyle w:val="BasalText"/>
        <w:numPr>
          <w:ilvl w:val="0"/>
          <w:numId w:val="75"/>
        </w:numPr>
      </w:pPr>
      <w:r>
        <w:t xml:space="preserve">In the Search box on the taskbar, type </w:t>
      </w:r>
      <w:r w:rsidRPr="000031A1">
        <w:rPr>
          <w:b/>
          <w:bCs/>
        </w:rPr>
        <w:t>settings</w:t>
      </w:r>
      <w:r>
        <w:t xml:space="preserve"> and then click the </w:t>
      </w:r>
      <w:r w:rsidRPr="000031A1">
        <w:rPr>
          <w:b/>
          <w:bCs/>
        </w:rPr>
        <w:t>Settings</w:t>
      </w:r>
      <w:r>
        <w:t xml:space="preserve"> app in the search results.</w:t>
      </w:r>
    </w:p>
    <w:p w14:paraId="322FC3FA" w14:textId="77777777" w:rsidR="006A7E57" w:rsidRDefault="006A7E57" w:rsidP="00D93662">
      <w:pPr>
        <w:pStyle w:val="BasalText"/>
        <w:numPr>
          <w:ilvl w:val="0"/>
          <w:numId w:val="75"/>
        </w:numPr>
      </w:pPr>
      <w:r>
        <w:t xml:space="preserve">In the left pane, click </w:t>
      </w:r>
      <w:r w:rsidRPr="000031A1">
        <w:rPr>
          <w:b/>
          <w:bCs/>
        </w:rPr>
        <w:t>Network &amp; Internet</w:t>
      </w:r>
      <w:r>
        <w:t xml:space="preserve">. </w:t>
      </w:r>
    </w:p>
    <w:p w14:paraId="6D7E11A1" w14:textId="77777777" w:rsidR="006A7E57" w:rsidRDefault="006A7E57" w:rsidP="00D93662">
      <w:pPr>
        <w:pStyle w:val="BasalText"/>
        <w:numPr>
          <w:ilvl w:val="0"/>
          <w:numId w:val="75"/>
        </w:numPr>
      </w:pPr>
      <w:r>
        <w:t xml:space="preserve">In the right pane, click the </w:t>
      </w:r>
      <w:r w:rsidRPr="000031A1">
        <w:rPr>
          <w:b/>
          <w:bCs/>
        </w:rPr>
        <w:t>VPN</w:t>
      </w:r>
      <w:r>
        <w:t xml:space="preserve"> option.</w:t>
      </w:r>
    </w:p>
    <w:p w14:paraId="18774198" w14:textId="77777777" w:rsidR="006A7E57" w:rsidRDefault="006A7E57" w:rsidP="00D93662">
      <w:pPr>
        <w:pStyle w:val="BasalText"/>
        <w:numPr>
          <w:ilvl w:val="0"/>
          <w:numId w:val="75"/>
        </w:numPr>
      </w:pPr>
      <w:r w:rsidRPr="008020E1">
        <w:t xml:space="preserve">In the VPN connections </w:t>
      </w:r>
      <w:r>
        <w:t>section</w:t>
      </w:r>
      <w:r w:rsidRPr="008020E1">
        <w:t xml:space="preserve">, click the </w:t>
      </w:r>
      <w:r w:rsidRPr="000031A1">
        <w:rPr>
          <w:b/>
          <w:bCs/>
        </w:rPr>
        <w:t>Add VPN</w:t>
      </w:r>
      <w:r w:rsidRPr="008020E1">
        <w:t xml:space="preserve"> button.</w:t>
      </w:r>
    </w:p>
    <w:p w14:paraId="321C15E6" w14:textId="77777777" w:rsidR="006A7E57" w:rsidRDefault="006A7E57" w:rsidP="00D93662">
      <w:pPr>
        <w:pStyle w:val="BasalText"/>
        <w:numPr>
          <w:ilvl w:val="0"/>
          <w:numId w:val="75"/>
        </w:numPr>
      </w:pPr>
      <w:r>
        <w:t xml:space="preserve">Click the </w:t>
      </w:r>
      <w:r w:rsidRPr="000031A1">
        <w:rPr>
          <w:b/>
          <w:bCs/>
        </w:rPr>
        <w:t>VPN provider</w:t>
      </w:r>
      <w:r>
        <w:t xml:space="preserve"> arrow, and then select </w:t>
      </w:r>
      <w:r w:rsidRPr="000031A1">
        <w:rPr>
          <w:b/>
          <w:bCs/>
        </w:rPr>
        <w:t>Windows (built-in)</w:t>
      </w:r>
      <w:r>
        <w:t>.</w:t>
      </w:r>
    </w:p>
    <w:p w14:paraId="7A80DC70" w14:textId="77777777" w:rsidR="006A7E57" w:rsidRDefault="006A7E57" w:rsidP="00D93662">
      <w:pPr>
        <w:pStyle w:val="BasalText"/>
        <w:numPr>
          <w:ilvl w:val="0"/>
          <w:numId w:val="75"/>
        </w:numPr>
      </w:pPr>
      <w:r>
        <w:lastRenderedPageBreak/>
        <w:t>In the Connection name box, type the name for this connection (i.e., My VPN Connection).</w:t>
      </w:r>
    </w:p>
    <w:p w14:paraId="3C95A442" w14:textId="77777777" w:rsidR="006A7E57" w:rsidRDefault="006A7E57" w:rsidP="00D93662">
      <w:pPr>
        <w:pStyle w:val="BasalText"/>
        <w:numPr>
          <w:ilvl w:val="0"/>
          <w:numId w:val="75"/>
        </w:numPr>
      </w:pPr>
      <w:r>
        <w:t xml:space="preserve">In the Server name or address box, enter the address of the VPN server. You can use the IP address, such as 145.12.46.127, or the domain name, such as </w:t>
      </w:r>
      <w:r w:rsidRPr="00C45166">
        <w:t>www.vpnserver.com</w:t>
      </w:r>
      <w:r>
        <w:t>.</w:t>
      </w:r>
    </w:p>
    <w:p w14:paraId="53CB3D49" w14:textId="77777777" w:rsidR="006A7E57" w:rsidRDefault="006A7E57" w:rsidP="00D93662">
      <w:pPr>
        <w:pStyle w:val="BasalText"/>
        <w:numPr>
          <w:ilvl w:val="0"/>
          <w:numId w:val="75"/>
        </w:numPr>
      </w:pPr>
      <w:r>
        <w:t xml:space="preserve">Click the </w:t>
      </w:r>
      <w:r w:rsidRPr="000031A1">
        <w:rPr>
          <w:b/>
          <w:bCs/>
        </w:rPr>
        <w:t>VPN Type</w:t>
      </w:r>
      <w:r>
        <w:t xml:space="preserve"> arrow and then select </w:t>
      </w:r>
      <w:r w:rsidRPr="000031A1">
        <w:rPr>
          <w:b/>
          <w:bCs/>
        </w:rPr>
        <w:t>Automatic</w:t>
      </w:r>
      <w:r>
        <w:t xml:space="preserve">. </w:t>
      </w:r>
    </w:p>
    <w:p w14:paraId="36FAF409" w14:textId="77777777" w:rsidR="006A7E57" w:rsidRDefault="006A7E57" w:rsidP="00B477EE">
      <w:pPr>
        <w:pStyle w:val="BasalText"/>
        <w:ind w:left="720"/>
      </w:pPr>
      <w:r>
        <w:t>If you need a specific type, you can select it from the other options. If you are applying this to a specific provider, their settings will determine the type.</w:t>
      </w:r>
    </w:p>
    <w:p w14:paraId="5470C0EE" w14:textId="77777777" w:rsidR="006A7E57" w:rsidRDefault="006A7E57" w:rsidP="00D93662">
      <w:pPr>
        <w:pStyle w:val="BasalText"/>
        <w:numPr>
          <w:ilvl w:val="0"/>
          <w:numId w:val="75"/>
        </w:numPr>
      </w:pPr>
      <w:r>
        <w:t xml:space="preserve">Confirm the username and password for the VPN connection and then click the </w:t>
      </w:r>
      <w:r w:rsidRPr="000031A1">
        <w:rPr>
          <w:b/>
          <w:bCs/>
        </w:rPr>
        <w:t>Save</w:t>
      </w:r>
      <w:r>
        <w:t xml:space="preserve"> button. Figure 8-5 displays the complete settings.</w:t>
      </w:r>
    </w:p>
    <w:p w14:paraId="72317415" w14:textId="6A403CFF" w:rsidR="002023B5" w:rsidRDefault="002023B5" w:rsidP="002023B5">
      <w:pPr>
        <w:pStyle w:val="BasalText"/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D71010B" wp14:editId="705A2AEF">
            <wp:extent cx="3621024" cy="7123176"/>
            <wp:effectExtent l="0" t="0" r="0" b="1905"/>
            <wp:docPr id="23" name="Picture 23" descr="The interface in which a V P N connection is added in Windows 11. The connection name, V P N type, user name and password need to be suppli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he interface in which a V P N connection is added in Windows 11. The connection name, V P N type, user name and password need to be supplied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712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4521" w14:textId="244E2920" w:rsidR="006A7E57" w:rsidRDefault="006A7E57" w:rsidP="002023B5">
      <w:pPr>
        <w:pStyle w:val="BasalText"/>
        <w:ind w:left="720"/>
        <w:rPr>
          <w:b/>
          <w:bCs/>
        </w:rPr>
      </w:pPr>
      <w:r>
        <w:rPr>
          <w:b/>
          <w:bCs/>
        </w:rPr>
        <w:t>Figure 8-5</w:t>
      </w:r>
    </w:p>
    <w:p w14:paraId="08E1A4F8" w14:textId="77777777" w:rsidR="003E6901" w:rsidRDefault="003E6901" w:rsidP="003E6901">
      <w:pPr>
        <w:rPr>
          <w:rFonts w:asciiTheme="minorHAnsi" w:hAnsiTheme="minorHAnsi" w:cstheme="minorHAnsi"/>
        </w:rPr>
        <w:sectPr w:rsidR="003E6901" w:rsidSect="00CE0C2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658C6A78" w14:textId="5D1850D3" w:rsidR="003E6901" w:rsidRPr="003E6901" w:rsidRDefault="003E6901" w:rsidP="003E6901">
      <w:pPr>
        <w:rPr>
          <w:rFonts w:asciiTheme="minorHAnsi" w:hAnsiTheme="minorHAnsi" w:cstheme="minorHAnsi"/>
        </w:rPr>
      </w:pPr>
    </w:p>
    <w:p w14:paraId="79B6AE38" w14:textId="77777777" w:rsidR="006A7E57" w:rsidRDefault="006A7E57" w:rsidP="00D93662">
      <w:pPr>
        <w:pStyle w:val="BasalText"/>
        <w:numPr>
          <w:ilvl w:val="0"/>
          <w:numId w:val="75"/>
        </w:numPr>
      </w:pPr>
      <w:r>
        <w:lastRenderedPageBreak/>
        <w:t xml:space="preserve">After you create the connection and it appears on the VPN settings page, click </w:t>
      </w:r>
      <w:r w:rsidRPr="000031A1">
        <w:rPr>
          <w:b/>
          <w:bCs/>
        </w:rPr>
        <w:t>Connect</w:t>
      </w:r>
      <w:r>
        <w:t xml:space="preserve"> to verify and connect to the VPN server you added. Once connected, you can access information from the remote server, whether it is at work or school. </w:t>
      </w:r>
    </w:p>
    <w:p w14:paraId="70469320" w14:textId="77777777" w:rsidR="006A7E57" w:rsidRDefault="006A7E57" w:rsidP="00360898">
      <w:pPr>
        <w:pStyle w:val="BasalText"/>
        <w:ind w:left="720"/>
      </w:pPr>
      <w:r>
        <w:t xml:space="preserve">If you don’t have a VPN server, ask your instructor for one at school that you can connect to and test. </w:t>
      </w:r>
    </w:p>
    <w:p w14:paraId="5E872B55" w14:textId="77777777" w:rsidR="006A7E57" w:rsidRDefault="006A7E57" w:rsidP="00D93662">
      <w:pPr>
        <w:pStyle w:val="BasalText"/>
        <w:numPr>
          <w:ilvl w:val="0"/>
          <w:numId w:val="75"/>
        </w:numPr>
      </w:pPr>
      <w:r>
        <w:t xml:space="preserve">In the Settings app, click </w:t>
      </w:r>
      <w:r w:rsidRPr="000031A1">
        <w:rPr>
          <w:b/>
          <w:bCs/>
        </w:rPr>
        <w:t>Network &amp; Internet</w:t>
      </w:r>
      <w:r>
        <w:t>.</w:t>
      </w:r>
    </w:p>
    <w:p w14:paraId="02964DB3" w14:textId="77777777" w:rsidR="006A7E57" w:rsidRDefault="006A7E57" w:rsidP="00D93662">
      <w:pPr>
        <w:pStyle w:val="BasalText"/>
        <w:numPr>
          <w:ilvl w:val="0"/>
          <w:numId w:val="75"/>
        </w:numPr>
      </w:pPr>
      <w:r>
        <w:t xml:space="preserve">Click </w:t>
      </w:r>
      <w:r w:rsidRPr="000031A1">
        <w:rPr>
          <w:b/>
          <w:bCs/>
        </w:rPr>
        <w:t>VPN</w:t>
      </w:r>
      <w:r>
        <w:t xml:space="preserve"> and then click </w:t>
      </w:r>
      <w:r w:rsidRPr="000031A1">
        <w:rPr>
          <w:b/>
          <w:bCs/>
        </w:rPr>
        <w:t>Disconnect</w:t>
      </w:r>
      <w:r>
        <w:t xml:space="preserve"> next to the connection you created. </w:t>
      </w:r>
    </w:p>
    <w:p w14:paraId="5B2F7C21" w14:textId="2ECC3FFB" w:rsidR="006A7E57" w:rsidRPr="00372B01" w:rsidRDefault="006A7E57" w:rsidP="00B477EE">
      <w:pPr>
        <w:pStyle w:val="BasalText"/>
        <w:ind w:left="360" w:firstLine="360"/>
      </w:pPr>
      <w:r>
        <w:t>Disconnecting is important in case your VPN application stops working.</w:t>
      </w:r>
    </w:p>
    <w:bookmarkEnd w:id="0"/>
    <w:bookmarkEnd w:id="1"/>
    <w:p w14:paraId="1F0360BB" w14:textId="368054B1" w:rsidR="006A7E57" w:rsidRDefault="006A7E57">
      <w:pPr>
        <w:spacing w:line="240" w:lineRule="auto"/>
        <w:rPr>
          <w:rFonts w:asciiTheme="minorHAnsi" w:hAnsiTheme="minorHAnsi" w:cstheme="minorHAnsi"/>
        </w:rPr>
      </w:pPr>
    </w:p>
    <w:sectPr w:rsidR="006A7E57" w:rsidSect="00CE0C26">
      <w:footerReference w:type="default" r:id="rId15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70EF5" w14:textId="77777777" w:rsidR="00DA401C" w:rsidRDefault="00DA401C">
      <w:pPr>
        <w:spacing w:line="240" w:lineRule="auto"/>
      </w:pPr>
      <w:r>
        <w:separator/>
      </w:r>
    </w:p>
  </w:endnote>
  <w:endnote w:type="continuationSeparator" w:id="0">
    <w:p w14:paraId="60CC8CA0" w14:textId="77777777" w:rsidR="00DA401C" w:rsidRDefault="00DA4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charset w:val="00"/>
    <w:family w:val="auto"/>
    <w:pitch w:val="variable"/>
    <w:sig w:usb0="E00002FF" w:usb1="5000205A" w:usb2="00000000" w:usb3="00000000" w:csb0="0000019F" w:csb1="00000000"/>
  </w:font>
  <w:font w:name="Univers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452B7" w14:textId="77777777" w:rsidR="00D24604" w:rsidRDefault="00D246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D6E49" w14:textId="77777777" w:rsidR="00CE0C26" w:rsidRDefault="00CE0C26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  <w:p w14:paraId="53ACECF1" w14:textId="014290FC" w:rsidR="00CE0C26" w:rsidRPr="00676C99" w:rsidRDefault="00CE0C26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  <w:r w:rsidRPr="00364832">
      <w:rPr>
        <w:rFonts w:asciiTheme="minorHAnsi" w:hAnsiTheme="minorHAnsi" w:cstheme="minorHAnsi"/>
        <w:sz w:val="18"/>
        <w:szCs w:val="18"/>
      </w:rPr>
      <w:t xml:space="preserve">Lab </w:t>
    </w:r>
    <w:r>
      <w:rPr>
        <w:rFonts w:asciiTheme="minorHAnsi" w:hAnsiTheme="minorHAnsi" w:cstheme="minorHAnsi"/>
        <w:sz w:val="18"/>
        <w:szCs w:val="18"/>
      </w:rPr>
      <w:t>8</w:t>
    </w:r>
    <w:r w:rsidRPr="00364832">
      <w:rPr>
        <w:rFonts w:asciiTheme="minorHAnsi" w:hAnsiTheme="minorHAnsi" w:cstheme="minorHAnsi"/>
        <w:sz w:val="18"/>
        <w:szCs w:val="18"/>
      </w:rPr>
      <w:t>-</w:t>
    </w:r>
    <w:r>
      <w:rPr>
        <w:rFonts w:asciiTheme="minorHAnsi" w:hAnsiTheme="minorHAnsi" w:cstheme="minorHAnsi"/>
        <w:sz w:val="18"/>
        <w:szCs w:val="18"/>
      </w:rPr>
      <w:t>4</w:t>
    </w:r>
    <w:r w:rsidRPr="00364832">
      <w:rPr>
        <w:rFonts w:asciiTheme="minorHAnsi" w:hAnsiTheme="minorHAnsi" w:cstheme="minorHAnsi"/>
        <w:sz w:val="18"/>
        <w:szCs w:val="18"/>
      </w:rPr>
      <w:t xml:space="preserve"> </w:t>
    </w:r>
    <w:sdt>
      <w:sdtPr>
        <w:id w:val="1700280368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HAnsi"/>
          <w:sz w:val="18"/>
          <w:szCs w:val="18"/>
        </w:rPr>
      </w:sdtEndPr>
      <w:sdtContent>
        <w:sdt>
          <w:sdtPr>
            <w:rPr>
              <w:rFonts w:asciiTheme="minorHAnsi" w:hAnsiTheme="minorHAnsi" w:cstheme="minorHAnsi"/>
              <w:sz w:val="18"/>
              <w:szCs w:val="18"/>
            </w:rPr>
            <w:id w:val="-311555270"/>
            <w:docPartObj>
              <w:docPartGallery w:val="Page Numbers (Top of Page)"/>
              <w:docPartUnique/>
            </w:docPartObj>
          </w:sdtPr>
          <w:sdtEndPr/>
          <w:sdtContent>
            <w:r w:rsidRPr="00CE0C26">
              <w:rPr>
                <w:rFonts w:asciiTheme="minorHAnsi" w:hAnsiTheme="minorHAnsi" w:cstheme="minorHAnsi"/>
                <w:sz w:val="18"/>
                <w:szCs w:val="18"/>
              </w:rPr>
              <w:t>Setting Up and Connecting to a VPN in Windows 11</w:t>
            </w:r>
            <w:r w:rsidRPr="00F3454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8A39E" w14:textId="77777777" w:rsidR="00D24604" w:rsidRDefault="00D2460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F26E1" w14:textId="77777777" w:rsidR="003E6901" w:rsidRDefault="003E6901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  <w:p w14:paraId="225360C7" w14:textId="1387F689" w:rsidR="003E6901" w:rsidRPr="00676C99" w:rsidRDefault="002D5917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  <w:sdt>
      <w:sdtPr>
        <w:id w:val="-986546775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HAnsi"/>
          <w:sz w:val="18"/>
          <w:szCs w:val="18"/>
        </w:rPr>
      </w:sdtEndPr>
      <w:sdtContent>
        <w:sdt>
          <w:sdtPr>
            <w:rPr>
              <w:rFonts w:asciiTheme="minorHAnsi" w:hAnsiTheme="minorHAnsi" w:cstheme="minorHAnsi"/>
              <w:sz w:val="18"/>
              <w:szCs w:val="18"/>
            </w:rPr>
            <w:id w:val="378204659"/>
            <w:docPartObj>
              <w:docPartGallery w:val="Page Numbers (Top of Page)"/>
              <w:docPartUnique/>
            </w:docPartObj>
          </w:sdtPr>
          <w:sdtEndPr/>
          <w:sdtContent>
            <w:r w:rsidR="00D24604"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 w:rsidR="00D24604">
              <w:rPr>
                <w:rFonts w:asciiTheme="minorHAnsi" w:hAnsiTheme="minorHAnsi" w:cstheme="minorHAnsi"/>
                <w:sz w:val="18"/>
                <w:szCs w:val="18"/>
              </w:rPr>
              <w:t>8</w:t>
            </w:r>
            <w:r w:rsidR="00D24604"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="00D24604">
              <w:rPr>
                <w:rFonts w:asciiTheme="minorHAnsi" w:hAnsiTheme="minorHAnsi" w:cstheme="minorHAnsi"/>
                <w:sz w:val="18"/>
                <w:szCs w:val="18"/>
              </w:rPr>
              <w:t>4</w:t>
            </w:r>
            <w:r w:rsidR="00D24604"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D24604" w:rsidRPr="00CE0C26">
              <w:rPr>
                <w:rFonts w:asciiTheme="minorHAnsi" w:hAnsiTheme="minorHAnsi" w:cstheme="minorHAnsi"/>
                <w:sz w:val="18"/>
                <w:szCs w:val="18"/>
              </w:rPr>
              <w:t>Setting Up and Connecting to a VPN in Windows 11</w:t>
            </w:r>
            <w:r w:rsidR="003E6901" w:rsidRPr="00F3454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3E6901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3E6901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0EA3E" w14:textId="77777777" w:rsidR="00DA401C" w:rsidRDefault="00DA401C">
      <w:pPr>
        <w:spacing w:line="240" w:lineRule="auto"/>
      </w:pPr>
      <w:r>
        <w:separator/>
      </w:r>
    </w:p>
  </w:footnote>
  <w:footnote w:type="continuationSeparator" w:id="0">
    <w:p w14:paraId="73B81C63" w14:textId="77777777" w:rsidR="00DA401C" w:rsidRDefault="00DA40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E750F" w14:textId="77777777" w:rsidR="00D24604" w:rsidRDefault="00D246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67F74" w14:textId="77777777" w:rsidR="00D24604" w:rsidRDefault="00D246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C9031" w14:textId="77777777" w:rsidR="00D24604" w:rsidRDefault="00D246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77E7"/>
    <w:multiLevelType w:val="hybridMultilevel"/>
    <w:tmpl w:val="71DC6C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259"/>
    <w:multiLevelType w:val="hybridMultilevel"/>
    <w:tmpl w:val="6B2263B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605F4"/>
    <w:multiLevelType w:val="hybridMultilevel"/>
    <w:tmpl w:val="2F566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4" w15:restartNumberingAfterBreak="0">
    <w:nsid w:val="0A162AB3"/>
    <w:multiLevelType w:val="hybridMultilevel"/>
    <w:tmpl w:val="88025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F2C09"/>
    <w:multiLevelType w:val="hybridMultilevel"/>
    <w:tmpl w:val="0CD21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367E2"/>
    <w:multiLevelType w:val="hybridMultilevel"/>
    <w:tmpl w:val="455EA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9038D"/>
    <w:multiLevelType w:val="hybridMultilevel"/>
    <w:tmpl w:val="C8084F4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284909"/>
    <w:multiLevelType w:val="hybridMultilevel"/>
    <w:tmpl w:val="22BCE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980FFD"/>
    <w:multiLevelType w:val="hybridMultilevel"/>
    <w:tmpl w:val="3066227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11" w15:restartNumberingAfterBreak="0">
    <w:nsid w:val="101E70B6"/>
    <w:multiLevelType w:val="hybridMultilevel"/>
    <w:tmpl w:val="76D8C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960EC2"/>
    <w:multiLevelType w:val="hybridMultilevel"/>
    <w:tmpl w:val="934C3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312C73"/>
    <w:multiLevelType w:val="hybridMultilevel"/>
    <w:tmpl w:val="C64A9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393388"/>
    <w:multiLevelType w:val="hybridMultilevel"/>
    <w:tmpl w:val="46CA04D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6C6676E"/>
    <w:multiLevelType w:val="hybridMultilevel"/>
    <w:tmpl w:val="6B76E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8E2B0A"/>
    <w:multiLevelType w:val="hybridMultilevel"/>
    <w:tmpl w:val="9ADC5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BD3EFA"/>
    <w:multiLevelType w:val="hybridMultilevel"/>
    <w:tmpl w:val="79A88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B668CC"/>
    <w:multiLevelType w:val="hybridMultilevel"/>
    <w:tmpl w:val="748CA4E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A970A3"/>
    <w:multiLevelType w:val="hybridMultilevel"/>
    <w:tmpl w:val="FCE0C28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066234"/>
    <w:multiLevelType w:val="hybridMultilevel"/>
    <w:tmpl w:val="6AD27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1B444C"/>
    <w:multiLevelType w:val="hybridMultilevel"/>
    <w:tmpl w:val="A2842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A1430F"/>
    <w:multiLevelType w:val="hybridMultilevel"/>
    <w:tmpl w:val="8F182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AD264D"/>
    <w:multiLevelType w:val="hybridMultilevel"/>
    <w:tmpl w:val="318638B0"/>
    <w:lvl w:ilvl="0" w:tplc="37E82DF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CA5009"/>
    <w:multiLevelType w:val="hybridMultilevel"/>
    <w:tmpl w:val="4F2A82C8"/>
    <w:lvl w:ilvl="0" w:tplc="41802094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43092F"/>
    <w:multiLevelType w:val="hybridMultilevel"/>
    <w:tmpl w:val="FB881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9774EE"/>
    <w:multiLevelType w:val="hybridMultilevel"/>
    <w:tmpl w:val="1F7AE0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2827CE"/>
    <w:multiLevelType w:val="hybridMultilevel"/>
    <w:tmpl w:val="73364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EA21BC"/>
    <w:multiLevelType w:val="hybridMultilevel"/>
    <w:tmpl w:val="DFD0F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0C010F"/>
    <w:multiLevelType w:val="hybridMultilevel"/>
    <w:tmpl w:val="72EE8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434011"/>
    <w:multiLevelType w:val="hybridMultilevel"/>
    <w:tmpl w:val="39AAAF1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9CE790E"/>
    <w:multiLevelType w:val="hybridMultilevel"/>
    <w:tmpl w:val="9F50513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A6450A"/>
    <w:multiLevelType w:val="hybridMultilevel"/>
    <w:tmpl w:val="AA5AAA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34096B"/>
    <w:multiLevelType w:val="hybridMultilevel"/>
    <w:tmpl w:val="DD908E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01E37F1"/>
    <w:multiLevelType w:val="hybridMultilevel"/>
    <w:tmpl w:val="8FF05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36" w15:restartNumberingAfterBreak="0">
    <w:nsid w:val="309159B1"/>
    <w:multiLevelType w:val="hybridMultilevel"/>
    <w:tmpl w:val="51BC2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8" w15:restartNumberingAfterBreak="0">
    <w:nsid w:val="321A409B"/>
    <w:multiLevelType w:val="hybridMultilevel"/>
    <w:tmpl w:val="9560033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30A3263"/>
    <w:multiLevelType w:val="hybridMultilevel"/>
    <w:tmpl w:val="7952A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332A0985"/>
    <w:multiLevelType w:val="hybridMultilevel"/>
    <w:tmpl w:val="AAA04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6B737CB"/>
    <w:multiLevelType w:val="hybridMultilevel"/>
    <w:tmpl w:val="4F7831A2"/>
    <w:lvl w:ilvl="0" w:tplc="D56C2CE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78402ED"/>
    <w:multiLevelType w:val="hybridMultilevel"/>
    <w:tmpl w:val="ECC4D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9D0A82"/>
    <w:multiLevelType w:val="hybridMultilevel"/>
    <w:tmpl w:val="9FECBA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A72559F"/>
    <w:multiLevelType w:val="hybridMultilevel"/>
    <w:tmpl w:val="D7742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47" w15:restartNumberingAfterBreak="0">
    <w:nsid w:val="3C513A1E"/>
    <w:multiLevelType w:val="hybridMultilevel"/>
    <w:tmpl w:val="82D83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040FF4"/>
    <w:multiLevelType w:val="hybridMultilevel"/>
    <w:tmpl w:val="7A3237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F902983"/>
    <w:multiLevelType w:val="hybridMultilevel"/>
    <w:tmpl w:val="65063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FA72578"/>
    <w:multiLevelType w:val="hybridMultilevel"/>
    <w:tmpl w:val="4CB650B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w15:restartNumberingAfterBreak="0">
    <w:nsid w:val="42A164AD"/>
    <w:multiLevelType w:val="hybridMultilevel"/>
    <w:tmpl w:val="3A3A3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4332473"/>
    <w:multiLevelType w:val="hybridMultilevel"/>
    <w:tmpl w:val="307C62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CD3DAB"/>
    <w:multiLevelType w:val="hybridMultilevel"/>
    <w:tmpl w:val="F1C0EB7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58B1788"/>
    <w:multiLevelType w:val="hybridMultilevel"/>
    <w:tmpl w:val="8A265DB2"/>
    <w:lvl w:ilvl="0" w:tplc="CAA23E5C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7280132"/>
    <w:multiLevelType w:val="hybridMultilevel"/>
    <w:tmpl w:val="21DA1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5320"/>
    <w:multiLevelType w:val="hybridMultilevel"/>
    <w:tmpl w:val="6C464072"/>
    <w:lvl w:ilvl="0" w:tplc="D4FEADA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DA90F77"/>
    <w:multiLevelType w:val="hybridMultilevel"/>
    <w:tmpl w:val="FE6E4764"/>
    <w:lvl w:ilvl="0" w:tplc="1612FE6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25666D8"/>
    <w:multiLevelType w:val="hybridMultilevel"/>
    <w:tmpl w:val="6180F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3622BD8"/>
    <w:multiLevelType w:val="hybridMultilevel"/>
    <w:tmpl w:val="49B4E418"/>
    <w:lvl w:ilvl="0" w:tplc="482C2B9C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59097337"/>
    <w:multiLevelType w:val="hybridMultilevel"/>
    <w:tmpl w:val="95C060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92A5647"/>
    <w:multiLevelType w:val="hybridMultilevel"/>
    <w:tmpl w:val="69789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BA87D3F"/>
    <w:multiLevelType w:val="hybridMultilevel"/>
    <w:tmpl w:val="3A681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BAA60B1"/>
    <w:multiLevelType w:val="hybridMultilevel"/>
    <w:tmpl w:val="58F8964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F661746"/>
    <w:multiLevelType w:val="hybridMultilevel"/>
    <w:tmpl w:val="0498A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0FF5C1B"/>
    <w:multiLevelType w:val="hybridMultilevel"/>
    <w:tmpl w:val="80280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1C50C76"/>
    <w:multiLevelType w:val="hybridMultilevel"/>
    <w:tmpl w:val="9F202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3F45926"/>
    <w:multiLevelType w:val="hybridMultilevel"/>
    <w:tmpl w:val="8B5E2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63668F8"/>
    <w:multiLevelType w:val="hybridMultilevel"/>
    <w:tmpl w:val="8E0CCB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AD72E5"/>
    <w:multiLevelType w:val="hybridMultilevel"/>
    <w:tmpl w:val="01F446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A081153"/>
    <w:multiLevelType w:val="hybridMultilevel"/>
    <w:tmpl w:val="7DCC58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A0F174B"/>
    <w:multiLevelType w:val="hybridMultilevel"/>
    <w:tmpl w:val="BDB0C14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B9F7883"/>
    <w:multiLevelType w:val="hybridMultilevel"/>
    <w:tmpl w:val="7CDEC9E4"/>
    <w:lvl w:ilvl="0" w:tplc="5816BB9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EDE1A60"/>
    <w:multiLevelType w:val="hybridMultilevel"/>
    <w:tmpl w:val="36141C3A"/>
    <w:lvl w:ilvl="0" w:tplc="051A1CA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F68438E"/>
    <w:multiLevelType w:val="hybridMultilevel"/>
    <w:tmpl w:val="C70EF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0AD6240"/>
    <w:multiLevelType w:val="hybridMultilevel"/>
    <w:tmpl w:val="0AF6034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0DF5EAA"/>
    <w:multiLevelType w:val="hybridMultilevel"/>
    <w:tmpl w:val="DB7CD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3694492"/>
    <w:multiLevelType w:val="hybridMultilevel"/>
    <w:tmpl w:val="D2FED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3E61033"/>
    <w:multiLevelType w:val="hybridMultilevel"/>
    <w:tmpl w:val="5FBE6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4233A87"/>
    <w:multiLevelType w:val="hybridMultilevel"/>
    <w:tmpl w:val="325EC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795717D"/>
    <w:multiLevelType w:val="hybridMultilevel"/>
    <w:tmpl w:val="2BA4B97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92E2FBF"/>
    <w:multiLevelType w:val="hybridMultilevel"/>
    <w:tmpl w:val="F1445E78"/>
    <w:lvl w:ilvl="0" w:tplc="AA307CB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9DF3C41"/>
    <w:multiLevelType w:val="hybridMultilevel"/>
    <w:tmpl w:val="89ACFD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AC64CB3"/>
    <w:multiLevelType w:val="hybridMultilevel"/>
    <w:tmpl w:val="4976C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B373B46"/>
    <w:multiLevelType w:val="hybridMultilevel"/>
    <w:tmpl w:val="60144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B6E0F21"/>
    <w:multiLevelType w:val="hybridMultilevel"/>
    <w:tmpl w:val="3348C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C337941"/>
    <w:multiLevelType w:val="hybridMultilevel"/>
    <w:tmpl w:val="149C06A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CBB7264"/>
    <w:multiLevelType w:val="hybridMultilevel"/>
    <w:tmpl w:val="7056FC3A"/>
    <w:lvl w:ilvl="0" w:tplc="CE2855A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EEB4B07"/>
    <w:multiLevelType w:val="hybridMultilevel"/>
    <w:tmpl w:val="47E8E1A2"/>
    <w:lvl w:ilvl="0" w:tplc="B204E030">
      <w:start w:val="1"/>
      <w:numFmt w:val="lowerLetter"/>
      <w:pStyle w:val="MULT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5022909">
    <w:abstractNumId w:val="40"/>
  </w:num>
  <w:num w:numId="2" w16cid:durableId="464545467">
    <w:abstractNumId w:val="10"/>
  </w:num>
  <w:num w:numId="3" w16cid:durableId="443227845">
    <w:abstractNumId w:val="61"/>
  </w:num>
  <w:num w:numId="4" w16cid:durableId="1406999133">
    <w:abstractNumId w:val="3"/>
  </w:num>
  <w:num w:numId="5" w16cid:durableId="1556621914">
    <w:abstractNumId w:val="35"/>
  </w:num>
  <w:num w:numId="6" w16cid:durableId="623579930">
    <w:abstractNumId w:val="51"/>
  </w:num>
  <w:num w:numId="7" w16cid:durableId="1709447523">
    <w:abstractNumId w:val="46"/>
  </w:num>
  <w:num w:numId="8" w16cid:durableId="1136799515">
    <w:abstractNumId w:val="37"/>
  </w:num>
  <w:num w:numId="9" w16cid:durableId="1457481140">
    <w:abstractNumId w:val="90"/>
  </w:num>
  <w:num w:numId="10" w16cid:durableId="1936205097">
    <w:abstractNumId w:val="49"/>
  </w:num>
  <w:num w:numId="11" w16cid:durableId="1895190740">
    <w:abstractNumId w:val="41"/>
  </w:num>
  <w:num w:numId="12" w16cid:durableId="520171534">
    <w:abstractNumId w:val="27"/>
  </w:num>
  <w:num w:numId="13" w16cid:durableId="1934782348">
    <w:abstractNumId w:val="21"/>
  </w:num>
  <w:num w:numId="14" w16cid:durableId="642127829">
    <w:abstractNumId w:val="26"/>
  </w:num>
  <w:num w:numId="15" w16cid:durableId="1170759315">
    <w:abstractNumId w:val="36"/>
  </w:num>
  <w:num w:numId="16" w16cid:durableId="1627665263">
    <w:abstractNumId w:val="33"/>
  </w:num>
  <w:num w:numId="17" w16cid:durableId="429786357">
    <w:abstractNumId w:val="85"/>
  </w:num>
  <w:num w:numId="18" w16cid:durableId="876312070">
    <w:abstractNumId w:val="64"/>
  </w:num>
  <w:num w:numId="19" w16cid:durableId="1098215128">
    <w:abstractNumId w:val="45"/>
  </w:num>
  <w:num w:numId="20" w16cid:durableId="885332095">
    <w:abstractNumId w:val="84"/>
  </w:num>
  <w:num w:numId="21" w16cid:durableId="901870970">
    <w:abstractNumId w:val="29"/>
  </w:num>
  <w:num w:numId="22" w16cid:durableId="650405135">
    <w:abstractNumId w:val="59"/>
  </w:num>
  <w:num w:numId="23" w16cid:durableId="706641549">
    <w:abstractNumId w:val="80"/>
  </w:num>
  <w:num w:numId="24" w16cid:durableId="1245720653">
    <w:abstractNumId w:val="44"/>
  </w:num>
  <w:num w:numId="25" w16cid:durableId="441808856">
    <w:abstractNumId w:val="52"/>
  </w:num>
  <w:num w:numId="26" w16cid:durableId="433981858">
    <w:abstractNumId w:val="5"/>
  </w:num>
  <w:num w:numId="27" w16cid:durableId="1229531353">
    <w:abstractNumId w:val="17"/>
  </w:num>
  <w:num w:numId="28" w16cid:durableId="672682873">
    <w:abstractNumId w:val="68"/>
  </w:num>
  <w:num w:numId="29" w16cid:durableId="1332100908">
    <w:abstractNumId w:val="39"/>
  </w:num>
  <w:num w:numId="30" w16cid:durableId="1039017267">
    <w:abstractNumId w:val="22"/>
  </w:num>
  <w:num w:numId="31" w16cid:durableId="1929926380">
    <w:abstractNumId w:val="2"/>
  </w:num>
  <w:num w:numId="32" w16cid:durableId="2014187431">
    <w:abstractNumId w:val="67"/>
  </w:num>
  <w:num w:numId="33" w16cid:durableId="583102063">
    <w:abstractNumId w:val="4"/>
  </w:num>
  <w:num w:numId="34" w16cid:durableId="1508210724">
    <w:abstractNumId w:val="20"/>
  </w:num>
  <w:num w:numId="35" w16cid:durableId="1439177210">
    <w:abstractNumId w:val="74"/>
  </w:num>
  <w:num w:numId="36" w16cid:durableId="950625923">
    <w:abstractNumId w:val="0"/>
  </w:num>
  <w:num w:numId="37" w16cid:durableId="1412847945">
    <w:abstractNumId w:val="18"/>
  </w:num>
  <w:num w:numId="38" w16cid:durableId="1485396688">
    <w:abstractNumId w:val="58"/>
  </w:num>
  <w:num w:numId="39" w16cid:durableId="1469859763">
    <w:abstractNumId w:val="57"/>
  </w:num>
  <w:num w:numId="40" w16cid:durableId="1537237942">
    <w:abstractNumId w:val="54"/>
  </w:num>
  <w:num w:numId="41" w16cid:durableId="85811327">
    <w:abstractNumId w:val="1"/>
  </w:num>
  <w:num w:numId="42" w16cid:durableId="676888138">
    <w:abstractNumId w:val="42"/>
  </w:num>
  <w:num w:numId="43" w16cid:durableId="28386290">
    <w:abstractNumId w:val="32"/>
  </w:num>
  <w:num w:numId="44" w16cid:durableId="2000384381">
    <w:abstractNumId w:val="75"/>
  </w:num>
  <w:num w:numId="45" w16cid:durableId="1037969778">
    <w:abstractNumId w:val="31"/>
  </w:num>
  <w:num w:numId="46" w16cid:durableId="1464927268">
    <w:abstractNumId w:val="89"/>
  </w:num>
  <w:num w:numId="47" w16cid:durableId="1089083746">
    <w:abstractNumId w:val="30"/>
  </w:num>
  <w:num w:numId="48" w16cid:durableId="2013794209">
    <w:abstractNumId w:val="24"/>
  </w:num>
  <w:num w:numId="49" w16cid:durableId="254939717">
    <w:abstractNumId w:val="65"/>
  </w:num>
  <w:num w:numId="50" w16cid:durableId="476068296">
    <w:abstractNumId w:val="23"/>
  </w:num>
  <w:num w:numId="51" w16cid:durableId="318197989">
    <w:abstractNumId w:val="73"/>
  </w:num>
  <w:num w:numId="52" w16cid:durableId="599290305">
    <w:abstractNumId w:val="83"/>
  </w:num>
  <w:num w:numId="53" w16cid:durableId="2078627754">
    <w:abstractNumId w:val="55"/>
  </w:num>
  <w:num w:numId="54" w16cid:durableId="719482457">
    <w:abstractNumId w:val="60"/>
  </w:num>
  <w:num w:numId="55" w16cid:durableId="2123722860">
    <w:abstractNumId w:val="56"/>
  </w:num>
  <w:num w:numId="56" w16cid:durableId="1098603711">
    <w:abstractNumId w:val="25"/>
  </w:num>
  <w:num w:numId="57" w16cid:durableId="1934167866">
    <w:abstractNumId w:val="43"/>
  </w:num>
  <w:num w:numId="58" w16cid:durableId="884292777">
    <w:abstractNumId w:val="13"/>
  </w:num>
  <w:num w:numId="59" w16cid:durableId="1740712821">
    <w:abstractNumId w:val="81"/>
  </w:num>
  <w:num w:numId="60" w16cid:durableId="1208374324">
    <w:abstractNumId w:val="62"/>
  </w:num>
  <w:num w:numId="61" w16cid:durableId="1144395568">
    <w:abstractNumId w:val="34"/>
  </w:num>
  <w:num w:numId="62" w16cid:durableId="675033726">
    <w:abstractNumId w:val="16"/>
  </w:num>
  <w:num w:numId="63" w16cid:durableId="63796524">
    <w:abstractNumId w:val="47"/>
  </w:num>
  <w:num w:numId="64" w16cid:durableId="1293705056">
    <w:abstractNumId w:val="28"/>
  </w:num>
  <w:num w:numId="65" w16cid:durableId="976302652">
    <w:abstractNumId w:val="76"/>
  </w:num>
  <w:num w:numId="66" w16cid:durableId="1376811015">
    <w:abstractNumId w:val="72"/>
  </w:num>
  <w:num w:numId="67" w16cid:durableId="2137402822">
    <w:abstractNumId w:val="79"/>
  </w:num>
  <w:num w:numId="68" w16cid:durableId="1565752998">
    <w:abstractNumId w:val="63"/>
  </w:num>
  <w:num w:numId="69" w16cid:durableId="1260991294">
    <w:abstractNumId w:val="86"/>
  </w:num>
  <w:num w:numId="70" w16cid:durableId="119424731">
    <w:abstractNumId w:val="78"/>
  </w:num>
  <w:num w:numId="71" w16cid:durableId="2090344689">
    <w:abstractNumId w:val="8"/>
  </w:num>
  <w:num w:numId="72" w16cid:durableId="64496495">
    <w:abstractNumId w:val="15"/>
  </w:num>
  <w:num w:numId="73" w16cid:durableId="1352956086">
    <w:abstractNumId w:val="69"/>
  </w:num>
  <w:num w:numId="74" w16cid:durableId="1948390541">
    <w:abstractNumId w:val="87"/>
  </w:num>
  <w:num w:numId="75" w16cid:durableId="1690983645">
    <w:abstractNumId w:val="70"/>
  </w:num>
  <w:num w:numId="76" w16cid:durableId="1105731466">
    <w:abstractNumId w:val="12"/>
  </w:num>
  <w:num w:numId="77" w16cid:durableId="1689018755">
    <w:abstractNumId w:val="6"/>
  </w:num>
  <w:num w:numId="78" w16cid:durableId="1783105755">
    <w:abstractNumId w:val="66"/>
  </w:num>
  <w:num w:numId="79" w16cid:durableId="1463763564">
    <w:abstractNumId w:val="48"/>
  </w:num>
  <w:num w:numId="80" w16cid:durableId="1287469157">
    <w:abstractNumId w:val="11"/>
  </w:num>
  <w:num w:numId="81" w16cid:durableId="524902634">
    <w:abstractNumId w:val="53"/>
  </w:num>
  <w:num w:numId="82" w16cid:durableId="1180509795">
    <w:abstractNumId w:val="77"/>
  </w:num>
  <w:num w:numId="83" w16cid:durableId="258102238">
    <w:abstractNumId w:val="38"/>
  </w:num>
  <w:num w:numId="84" w16cid:durableId="992444018">
    <w:abstractNumId w:val="14"/>
  </w:num>
  <w:num w:numId="85" w16cid:durableId="790590448">
    <w:abstractNumId w:val="82"/>
  </w:num>
  <w:num w:numId="86" w16cid:durableId="713889469">
    <w:abstractNumId w:val="50"/>
  </w:num>
  <w:num w:numId="87" w16cid:durableId="550968323">
    <w:abstractNumId w:val="19"/>
  </w:num>
  <w:num w:numId="88" w16cid:durableId="1905485244">
    <w:abstractNumId w:val="88"/>
  </w:num>
  <w:num w:numId="89" w16cid:durableId="289942062">
    <w:abstractNumId w:val="9"/>
  </w:num>
  <w:num w:numId="90" w16cid:durableId="1245458711">
    <w:abstractNumId w:val="71"/>
  </w:num>
  <w:num w:numId="91" w16cid:durableId="2029091381">
    <w:abstractNumId w:val="7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3E3F"/>
    <w:rsid w:val="00011AE7"/>
    <w:rsid w:val="00013474"/>
    <w:rsid w:val="0001389F"/>
    <w:rsid w:val="00014E24"/>
    <w:rsid w:val="00020936"/>
    <w:rsid w:val="00020D9A"/>
    <w:rsid w:val="00024B3D"/>
    <w:rsid w:val="00027CEF"/>
    <w:rsid w:val="000305E5"/>
    <w:rsid w:val="00032EAC"/>
    <w:rsid w:val="000356A8"/>
    <w:rsid w:val="00041986"/>
    <w:rsid w:val="00044E1E"/>
    <w:rsid w:val="00050340"/>
    <w:rsid w:val="000619F1"/>
    <w:rsid w:val="00067FD2"/>
    <w:rsid w:val="000802C6"/>
    <w:rsid w:val="000803F5"/>
    <w:rsid w:val="00082706"/>
    <w:rsid w:val="000860B0"/>
    <w:rsid w:val="00092A54"/>
    <w:rsid w:val="0009345B"/>
    <w:rsid w:val="00093803"/>
    <w:rsid w:val="00094D14"/>
    <w:rsid w:val="0009643F"/>
    <w:rsid w:val="000A10AC"/>
    <w:rsid w:val="000A2307"/>
    <w:rsid w:val="000A3C38"/>
    <w:rsid w:val="000A5D96"/>
    <w:rsid w:val="000B094B"/>
    <w:rsid w:val="000B14E5"/>
    <w:rsid w:val="000B4624"/>
    <w:rsid w:val="000C4F29"/>
    <w:rsid w:val="000C63E1"/>
    <w:rsid w:val="000C6641"/>
    <w:rsid w:val="000D12A6"/>
    <w:rsid w:val="000D3364"/>
    <w:rsid w:val="000D5B21"/>
    <w:rsid w:val="000D6143"/>
    <w:rsid w:val="000E2FC0"/>
    <w:rsid w:val="000F1061"/>
    <w:rsid w:val="000F1CBB"/>
    <w:rsid w:val="00106E51"/>
    <w:rsid w:val="001079D5"/>
    <w:rsid w:val="00110973"/>
    <w:rsid w:val="001123A7"/>
    <w:rsid w:val="00114170"/>
    <w:rsid w:val="00122AC1"/>
    <w:rsid w:val="00127084"/>
    <w:rsid w:val="00127788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1DC8"/>
    <w:rsid w:val="0014596C"/>
    <w:rsid w:val="00147BC4"/>
    <w:rsid w:val="0015073B"/>
    <w:rsid w:val="00154B1D"/>
    <w:rsid w:val="001572F7"/>
    <w:rsid w:val="0016158B"/>
    <w:rsid w:val="00164F4F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5B37"/>
    <w:rsid w:val="001C69A2"/>
    <w:rsid w:val="001D7909"/>
    <w:rsid w:val="001E1AE8"/>
    <w:rsid w:val="001E2A7B"/>
    <w:rsid w:val="001E535B"/>
    <w:rsid w:val="001F2844"/>
    <w:rsid w:val="001F4C6A"/>
    <w:rsid w:val="001F5249"/>
    <w:rsid w:val="00201333"/>
    <w:rsid w:val="002023B5"/>
    <w:rsid w:val="002137F9"/>
    <w:rsid w:val="002153E5"/>
    <w:rsid w:val="0023382B"/>
    <w:rsid w:val="0023561B"/>
    <w:rsid w:val="0024149F"/>
    <w:rsid w:val="0024599C"/>
    <w:rsid w:val="00252895"/>
    <w:rsid w:val="0025677C"/>
    <w:rsid w:val="00265C29"/>
    <w:rsid w:val="00275E59"/>
    <w:rsid w:val="00276AAB"/>
    <w:rsid w:val="002812DC"/>
    <w:rsid w:val="00281CAE"/>
    <w:rsid w:val="00284217"/>
    <w:rsid w:val="002853B1"/>
    <w:rsid w:val="002867B7"/>
    <w:rsid w:val="00291E08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5917"/>
    <w:rsid w:val="002D63D4"/>
    <w:rsid w:val="002D6575"/>
    <w:rsid w:val="002D6ADC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565C"/>
    <w:rsid w:val="00307CD2"/>
    <w:rsid w:val="00317950"/>
    <w:rsid w:val="00323C13"/>
    <w:rsid w:val="00331982"/>
    <w:rsid w:val="003333BF"/>
    <w:rsid w:val="003347C8"/>
    <w:rsid w:val="00343257"/>
    <w:rsid w:val="00346292"/>
    <w:rsid w:val="00355074"/>
    <w:rsid w:val="003554D9"/>
    <w:rsid w:val="00360898"/>
    <w:rsid w:val="00363F07"/>
    <w:rsid w:val="00364E93"/>
    <w:rsid w:val="00370971"/>
    <w:rsid w:val="0037599E"/>
    <w:rsid w:val="003856B1"/>
    <w:rsid w:val="00386406"/>
    <w:rsid w:val="00386422"/>
    <w:rsid w:val="00386964"/>
    <w:rsid w:val="00387B67"/>
    <w:rsid w:val="003A24DA"/>
    <w:rsid w:val="003A2530"/>
    <w:rsid w:val="003A3C14"/>
    <w:rsid w:val="003B6E93"/>
    <w:rsid w:val="003B7380"/>
    <w:rsid w:val="003B74FD"/>
    <w:rsid w:val="003C3708"/>
    <w:rsid w:val="003C5D54"/>
    <w:rsid w:val="003D2B17"/>
    <w:rsid w:val="003D6D56"/>
    <w:rsid w:val="003D6F65"/>
    <w:rsid w:val="003E02EE"/>
    <w:rsid w:val="003E35F9"/>
    <w:rsid w:val="003E5534"/>
    <w:rsid w:val="003E580D"/>
    <w:rsid w:val="003E6901"/>
    <w:rsid w:val="003E6E83"/>
    <w:rsid w:val="003E77E3"/>
    <w:rsid w:val="003F62D5"/>
    <w:rsid w:val="00405A92"/>
    <w:rsid w:val="00407B86"/>
    <w:rsid w:val="004232A3"/>
    <w:rsid w:val="004266A5"/>
    <w:rsid w:val="004324C5"/>
    <w:rsid w:val="00435B96"/>
    <w:rsid w:val="00435D15"/>
    <w:rsid w:val="00435DB9"/>
    <w:rsid w:val="00437E2E"/>
    <w:rsid w:val="00456F50"/>
    <w:rsid w:val="00456F66"/>
    <w:rsid w:val="0046169D"/>
    <w:rsid w:val="004628A3"/>
    <w:rsid w:val="00462D81"/>
    <w:rsid w:val="00466410"/>
    <w:rsid w:val="00466832"/>
    <w:rsid w:val="00466AC2"/>
    <w:rsid w:val="00471BA6"/>
    <w:rsid w:val="00472411"/>
    <w:rsid w:val="00473B5D"/>
    <w:rsid w:val="00481CEE"/>
    <w:rsid w:val="004829AD"/>
    <w:rsid w:val="004838FA"/>
    <w:rsid w:val="004868FD"/>
    <w:rsid w:val="00487EFB"/>
    <w:rsid w:val="00491E56"/>
    <w:rsid w:val="004A52D2"/>
    <w:rsid w:val="004A5678"/>
    <w:rsid w:val="004A6C4B"/>
    <w:rsid w:val="004A72F9"/>
    <w:rsid w:val="004A762E"/>
    <w:rsid w:val="004B1187"/>
    <w:rsid w:val="004B208A"/>
    <w:rsid w:val="004B2F7E"/>
    <w:rsid w:val="004C4E50"/>
    <w:rsid w:val="004C6745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457A"/>
    <w:rsid w:val="00547EFC"/>
    <w:rsid w:val="005508FD"/>
    <w:rsid w:val="00552C4D"/>
    <w:rsid w:val="00557919"/>
    <w:rsid w:val="00562734"/>
    <w:rsid w:val="005670DC"/>
    <w:rsid w:val="005671EC"/>
    <w:rsid w:val="005727D2"/>
    <w:rsid w:val="005811C7"/>
    <w:rsid w:val="00583A09"/>
    <w:rsid w:val="00590C66"/>
    <w:rsid w:val="00592C6E"/>
    <w:rsid w:val="005A07F9"/>
    <w:rsid w:val="005A2579"/>
    <w:rsid w:val="005A3F03"/>
    <w:rsid w:val="005A7FF7"/>
    <w:rsid w:val="005B03C7"/>
    <w:rsid w:val="005B0C19"/>
    <w:rsid w:val="005C27E8"/>
    <w:rsid w:val="005C32CF"/>
    <w:rsid w:val="005C71CC"/>
    <w:rsid w:val="005C74FF"/>
    <w:rsid w:val="005C7A08"/>
    <w:rsid w:val="005E0038"/>
    <w:rsid w:val="005F2D1A"/>
    <w:rsid w:val="005F5586"/>
    <w:rsid w:val="005F5DEA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606A2"/>
    <w:rsid w:val="0066691D"/>
    <w:rsid w:val="00667889"/>
    <w:rsid w:val="00667F42"/>
    <w:rsid w:val="00670B4D"/>
    <w:rsid w:val="00673257"/>
    <w:rsid w:val="00673D6E"/>
    <w:rsid w:val="00675D2D"/>
    <w:rsid w:val="00676C99"/>
    <w:rsid w:val="00677632"/>
    <w:rsid w:val="006777A2"/>
    <w:rsid w:val="0067798A"/>
    <w:rsid w:val="00684398"/>
    <w:rsid w:val="006934DB"/>
    <w:rsid w:val="00697104"/>
    <w:rsid w:val="006A4A57"/>
    <w:rsid w:val="006A6CBF"/>
    <w:rsid w:val="006A7B57"/>
    <w:rsid w:val="006A7E57"/>
    <w:rsid w:val="006A7F9D"/>
    <w:rsid w:val="006B0C64"/>
    <w:rsid w:val="006B18B8"/>
    <w:rsid w:val="006B2AB0"/>
    <w:rsid w:val="006B65C8"/>
    <w:rsid w:val="006C1333"/>
    <w:rsid w:val="006C2AD0"/>
    <w:rsid w:val="006C61FE"/>
    <w:rsid w:val="006C6B0A"/>
    <w:rsid w:val="006D12B8"/>
    <w:rsid w:val="006D4340"/>
    <w:rsid w:val="006D4921"/>
    <w:rsid w:val="006E18C3"/>
    <w:rsid w:val="006E2143"/>
    <w:rsid w:val="006E31DE"/>
    <w:rsid w:val="006E57E9"/>
    <w:rsid w:val="006F022F"/>
    <w:rsid w:val="006F3DD3"/>
    <w:rsid w:val="006F48D7"/>
    <w:rsid w:val="006F7B7A"/>
    <w:rsid w:val="006F7CE0"/>
    <w:rsid w:val="007029F6"/>
    <w:rsid w:val="00705240"/>
    <w:rsid w:val="0070564A"/>
    <w:rsid w:val="00720ABD"/>
    <w:rsid w:val="007225AE"/>
    <w:rsid w:val="0072511A"/>
    <w:rsid w:val="00725E57"/>
    <w:rsid w:val="00727AEE"/>
    <w:rsid w:val="00733672"/>
    <w:rsid w:val="0074137E"/>
    <w:rsid w:val="00753FB2"/>
    <w:rsid w:val="00764DD7"/>
    <w:rsid w:val="00766904"/>
    <w:rsid w:val="0077297A"/>
    <w:rsid w:val="00772F42"/>
    <w:rsid w:val="00783537"/>
    <w:rsid w:val="00787C7C"/>
    <w:rsid w:val="00793DC5"/>
    <w:rsid w:val="007A34C0"/>
    <w:rsid w:val="007A3B09"/>
    <w:rsid w:val="007A41D3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807455"/>
    <w:rsid w:val="00812CAD"/>
    <w:rsid w:val="00813952"/>
    <w:rsid w:val="0081630D"/>
    <w:rsid w:val="00821785"/>
    <w:rsid w:val="00834ED0"/>
    <w:rsid w:val="008402BA"/>
    <w:rsid w:val="008413A8"/>
    <w:rsid w:val="008468E4"/>
    <w:rsid w:val="00853D98"/>
    <w:rsid w:val="008569BD"/>
    <w:rsid w:val="008650E3"/>
    <w:rsid w:val="00865445"/>
    <w:rsid w:val="00870949"/>
    <w:rsid w:val="008718E9"/>
    <w:rsid w:val="008734D9"/>
    <w:rsid w:val="008808E9"/>
    <w:rsid w:val="0088376E"/>
    <w:rsid w:val="008857DC"/>
    <w:rsid w:val="0089155B"/>
    <w:rsid w:val="0089276A"/>
    <w:rsid w:val="008964F2"/>
    <w:rsid w:val="008A1566"/>
    <w:rsid w:val="008A2865"/>
    <w:rsid w:val="008A350B"/>
    <w:rsid w:val="008A40F8"/>
    <w:rsid w:val="008A6086"/>
    <w:rsid w:val="008B0134"/>
    <w:rsid w:val="008B0ADA"/>
    <w:rsid w:val="008B2092"/>
    <w:rsid w:val="008B2C0A"/>
    <w:rsid w:val="008B2FF8"/>
    <w:rsid w:val="008B5C5B"/>
    <w:rsid w:val="008B7D9B"/>
    <w:rsid w:val="008D0BBC"/>
    <w:rsid w:val="008D1028"/>
    <w:rsid w:val="008D4990"/>
    <w:rsid w:val="008E3524"/>
    <w:rsid w:val="008E56C2"/>
    <w:rsid w:val="008F1E41"/>
    <w:rsid w:val="008F473F"/>
    <w:rsid w:val="00900EB7"/>
    <w:rsid w:val="00901D6E"/>
    <w:rsid w:val="00906D83"/>
    <w:rsid w:val="0091221E"/>
    <w:rsid w:val="0091507B"/>
    <w:rsid w:val="0091545F"/>
    <w:rsid w:val="009169CF"/>
    <w:rsid w:val="00926705"/>
    <w:rsid w:val="00934205"/>
    <w:rsid w:val="00937C23"/>
    <w:rsid w:val="009405A4"/>
    <w:rsid w:val="00942262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2335"/>
    <w:rsid w:val="00983DDC"/>
    <w:rsid w:val="00986FF3"/>
    <w:rsid w:val="00990AC1"/>
    <w:rsid w:val="0099256E"/>
    <w:rsid w:val="00994036"/>
    <w:rsid w:val="009A2EAE"/>
    <w:rsid w:val="009B1838"/>
    <w:rsid w:val="009B2663"/>
    <w:rsid w:val="009B558D"/>
    <w:rsid w:val="009B5A94"/>
    <w:rsid w:val="009B70B8"/>
    <w:rsid w:val="009C50A4"/>
    <w:rsid w:val="009C7E2B"/>
    <w:rsid w:val="009D6009"/>
    <w:rsid w:val="009F3D9A"/>
    <w:rsid w:val="009F3E52"/>
    <w:rsid w:val="009F5B9B"/>
    <w:rsid w:val="00A00516"/>
    <w:rsid w:val="00A015D0"/>
    <w:rsid w:val="00A04219"/>
    <w:rsid w:val="00A071CF"/>
    <w:rsid w:val="00A07EBB"/>
    <w:rsid w:val="00A11D8C"/>
    <w:rsid w:val="00A2225C"/>
    <w:rsid w:val="00A253D4"/>
    <w:rsid w:val="00A3045B"/>
    <w:rsid w:val="00A329A5"/>
    <w:rsid w:val="00A3351B"/>
    <w:rsid w:val="00A355C3"/>
    <w:rsid w:val="00A36DC9"/>
    <w:rsid w:val="00A418A8"/>
    <w:rsid w:val="00A423FA"/>
    <w:rsid w:val="00A43471"/>
    <w:rsid w:val="00A571C6"/>
    <w:rsid w:val="00A6097D"/>
    <w:rsid w:val="00A71878"/>
    <w:rsid w:val="00A71CBD"/>
    <w:rsid w:val="00A72224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148D8"/>
    <w:rsid w:val="00B2073F"/>
    <w:rsid w:val="00B20C4C"/>
    <w:rsid w:val="00B22217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37B"/>
    <w:rsid w:val="00B40F21"/>
    <w:rsid w:val="00B437B3"/>
    <w:rsid w:val="00B4573B"/>
    <w:rsid w:val="00B477EE"/>
    <w:rsid w:val="00B5085E"/>
    <w:rsid w:val="00B52943"/>
    <w:rsid w:val="00B55DE8"/>
    <w:rsid w:val="00B55ECA"/>
    <w:rsid w:val="00B55F60"/>
    <w:rsid w:val="00B65166"/>
    <w:rsid w:val="00B65BB7"/>
    <w:rsid w:val="00B76141"/>
    <w:rsid w:val="00B764F1"/>
    <w:rsid w:val="00B81FE1"/>
    <w:rsid w:val="00B83EBB"/>
    <w:rsid w:val="00B84BE7"/>
    <w:rsid w:val="00B85302"/>
    <w:rsid w:val="00B919C0"/>
    <w:rsid w:val="00B94DF1"/>
    <w:rsid w:val="00B95D14"/>
    <w:rsid w:val="00B96BBC"/>
    <w:rsid w:val="00BB09B8"/>
    <w:rsid w:val="00BB3B0F"/>
    <w:rsid w:val="00BB4A5C"/>
    <w:rsid w:val="00BB5A76"/>
    <w:rsid w:val="00BB737D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173D"/>
    <w:rsid w:val="00BF1D1D"/>
    <w:rsid w:val="00BF4683"/>
    <w:rsid w:val="00C10687"/>
    <w:rsid w:val="00C30DCD"/>
    <w:rsid w:val="00C34BE4"/>
    <w:rsid w:val="00C34F8E"/>
    <w:rsid w:val="00C36077"/>
    <w:rsid w:val="00C36FE0"/>
    <w:rsid w:val="00C411F3"/>
    <w:rsid w:val="00C45CE9"/>
    <w:rsid w:val="00C463DA"/>
    <w:rsid w:val="00C47D2E"/>
    <w:rsid w:val="00C50E93"/>
    <w:rsid w:val="00C52F37"/>
    <w:rsid w:val="00C53C76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83BD0"/>
    <w:rsid w:val="00C85770"/>
    <w:rsid w:val="00C868E5"/>
    <w:rsid w:val="00CA000B"/>
    <w:rsid w:val="00CA0842"/>
    <w:rsid w:val="00CA5C50"/>
    <w:rsid w:val="00CB2FC7"/>
    <w:rsid w:val="00CB3BFA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0C26"/>
    <w:rsid w:val="00CE2746"/>
    <w:rsid w:val="00CE3F50"/>
    <w:rsid w:val="00CE755E"/>
    <w:rsid w:val="00CF157D"/>
    <w:rsid w:val="00CF216A"/>
    <w:rsid w:val="00CF4712"/>
    <w:rsid w:val="00D02469"/>
    <w:rsid w:val="00D06232"/>
    <w:rsid w:val="00D111A7"/>
    <w:rsid w:val="00D14E3A"/>
    <w:rsid w:val="00D16634"/>
    <w:rsid w:val="00D217B4"/>
    <w:rsid w:val="00D24604"/>
    <w:rsid w:val="00D437A0"/>
    <w:rsid w:val="00D47013"/>
    <w:rsid w:val="00D571CA"/>
    <w:rsid w:val="00D62F16"/>
    <w:rsid w:val="00D672CC"/>
    <w:rsid w:val="00D7270B"/>
    <w:rsid w:val="00D73D79"/>
    <w:rsid w:val="00D748E4"/>
    <w:rsid w:val="00D75BEE"/>
    <w:rsid w:val="00D76004"/>
    <w:rsid w:val="00D820A2"/>
    <w:rsid w:val="00D824AE"/>
    <w:rsid w:val="00D824D0"/>
    <w:rsid w:val="00D90C95"/>
    <w:rsid w:val="00D924FA"/>
    <w:rsid w:val="00D93662"/>
    <w:rsid w:val="00D96EB7"/>
    <w:rsid w:val="00DA2984"/>
    <w:rsid w:val="00DA34B3"/>
    <w:rsid w:val="00DA401C"/>
    <w:rsid w:val="00DA63EB"/>
    <w:rsid w:val="00DB3DDF"/>
    <w:rsid w:val="00DB4696"/>
    <w:rsid w:val="00DC2A68"/>
    <w:rsid w:val="00DC7A42"/>
    <w:rsid w:val="00DD589E"/>
    <w:rsid w:val="00DE7823"/>
    <w:rsid w:val="00DF6E85"/>
    <w:rsid w:val="00E0105C"/>
    <w:rsid w:val="00E10408"/>
    <w:rsid w:val="00E15575"/>
    <w:rsid w:val="00E16C63"/>
    <w:rsid w:val="00E173E6"/>
    <w:rsid w:val="00E20F0B"/>
    <w:rsid w:val="00E21C2D"/>
    <w:rsid w:val="00E23AB9"/>
    <w:rsid w:val="00E250FC"/>
    <w:rsid w:val="00E2680C"/>
    <w:rsid w:val="00E31A29"/>
    <w:rsid w:val="00E33351"/>
    <w:rsid w:val="00E40DF7"/>
    <w:rsid w:val="00E40E0B"/>
    <w:rsid w:val="00E46587"/>
    <w:rsid w:val="00E52539"/>
    <w:rsid w:val="00E528F9"/>
    <w:rsid w:val="00E53868"/>
    <w:rsid w:val="00E54EF0"/>
    <w:rsid w:val="00E5652E"/>
    <w:rsid w:val="00E5718B"/>
    <w:rsid w:val="00E70CFF"/>
    <w:rsid w:val="00E74FBB"/>
    <w:rsid w:val="00E76D0B"/>
    <w:rsid w:val="00E8194F"/>
    <w:rsid w:val="00E83B17"/>
    <w:rsid w:val="00E87C19"/>
    <w:rsid w:val="00E953B8"/>
    <w:rsid w:val="00E97C49"/>
    <w:rsid w:val="00EA09D6"/>
    <w:rsid w:val="00EA612E"/>
    <w:rsid w:val="00EA7456"/>
    <w:rsid w:val="00EB087A"/>
    <w:rsid w:val="00EC0B68"/>
    <w:rsid w:val="00EC36C1"/>
    <w:rsid w:val="00ED3DB6"/>
    <w:rsid w:val="00ED4D25"/>
    <w:rsid w:val="00ED733C"/>
    <w:rsid w:val="00EE16E3"/>
    <w:rsid w:val="00EE744B"/>
    <w:rsid w:val="00EE7823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AC1"/>
    <w:rsid w:val="00F17EF7"/>
    <w:rsid w:val="00F210AB"/>
    <w:rsid w:val="00F21AAF"/>
    <w:rsid w:val="00F21B12"/>
    <w:rsid w:val="00F22718"/>
    <w:rsid w:val="00F31B4E"/>
    <w:rsid w:val="00F31CB1"/>
    <w:rsid w:val="00F34545"/>
    <w:rsid w:val="00F3739D"/>
    <w:rsid w:val="00F41D46"/>
    <w:rsid w:val="00F5520C"/>
    <w:rsid w:val="00F6206E"/>
    <w:rsid w:val="00F65E7C"/>
    <w:rsid w:val="00F672A4"/>
    <w:rsid w:val="00F73155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3A6C"/>
    <w:rsid w:val="00FC52A8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127788"/>
    <w:pPr>
      <w:keepNext/>
      <w:spacing w:before="120" w:after="120" w:line="276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uiPriority w:val="99"/>
    <w:qFormat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127788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09643F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HT">
    <w:name w:val="CHT"/>
    <w:basedOn w:val="Normal"/>
    <w:uiPriority w:val="99"/>
    <w:rsid w:val="0009643F"/>
    <w:pPr>
      <w:widowControl w:val="0"/>
      <w:autoSpaceDE w:val="0"/>
      <w:autoSpaceDN w:val="0"/>
      <w:adjustRightInd w:val="0"/>
      <w:spacing w:before="200" w:line="580" w:lineRule="atLeast"/>
      <w:jc w:val="center"/>
      <w:textAlignment w:val="center"/>
    </w:pPr>
    <w:rPr>
      <w:rFonts w:ascii="GnuolaneRg-Bold" w:hAnsi="GnuolaneRg-Bold" w:cs="GnuolaneRg-Bold"/>
      <w:b/>
      <w:bCs/>
      <w:smallCaps/>
      <w:color w:val="000000"/>
      <w:spacing w:val="26"/>
      <w:sz w:val="52"/>
      <w:szCs w:val="52"/>
      <w:lang w:eastAsia="en-US"/>
    </w:rPr>
  </w:style>
  <w:style w:type="paragraph" w:customStyle="1" w:styleId="COOT">
    <w:name w:val="COO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09643F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09643F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09643F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09643F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09643F"/>
    <w:pPr>
      <w:widowControl w:val="0"/>
      <w:numPr>
        <w:numId w:val="8"/>
      </w:numPr>
      <w:autoSpaceDE w:val="0"/>
      <w:autoSpaceDN w:val="0"/>
      <w:adjustRightInd w:val="0"/>
      <w:spacing w:before="60"/>
      <w:ind w:left="605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09643F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paragraph" w:customStyle="1" w:styleId="MULT">
    <w:name w:val="MULT"/>
    <w:basedOn w:val="Normal"/>
    <w:uiPriority w:val="99"/>
    <w:rsid w:val="0009643F"/>
    <w:pPr>
      <w:widowControl w:val="0"/>
      <w:tabs>
        <w:tab w:val="right" w:pos="1000"/>
      </w:tabs>
      <w:autoSpaceDE w:val="0"/>
      <w:autoSpaceDN w:val="0"/>
      <w:adjustRightInd w:val="0"/>
      <w:spacing w:line="260" w:lineRule="atLeast"/>
      <w:ind w:left="1080" w:hanging="8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MULTA">
    <w:name w:val="MULTA"/>
    <w:basedOn w:val="NLMID"/>
    <w:uiPriority w:val="99"/>
    <w:rsid w:val="0009643F"/>
    <w:pPr>
      <w:numPr>
        <w:numId w:val="9"/>
      </w:numPr>
    </w:pPr>
  </w:style>
  <w:style w:type="paragraph" w:customStyle="1" w:styleId="NoParagraphStyle">
    <w:name w:val="[No Paragraph Style]"/>
    <w:rsid w:val="00B764F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B764F1"/>
  </w:style>
  <w:style w:type="paragraph" w:customStyle="1" w:styleId="COOBLAST">
    <w:name w:val="COOB_LAST"/>
    <w:basedOn w:val="NoParagraphStyle"/>
    <w:uiPriority w:val="99"/>
    <w:rsid w:val="00B764F1"/>
    <w:pPr>
      <w:pBdr>
        <w:bottom w:val="single" w:sz="4" w:space="7" w:color="000000"/>
      </w:pBdr>
      <w:tabs>
        <w:tab w:val="left" w:pos="6500"/>
      </w:tabs>
      <w:spacing w:after="60" w:line="200" w:lineRule="atLeast"/>
      <w:ind w:left="240"/>
    </w:pPr>
    <w:rPr>
      <w:rFonts w:ascii="Rooney-Regular" w:hAnsi="Rooney-Regular" w:cs="Rooney-Regular"/>
      <w:sz w:val="16"/>
      <w:szCs w:val="16"/>
    </w:rPr>
  </w:style>
  <w:style w:type="paragraph" w:customStyle="1" w:styleId="NLFIRST">
    <w:name w:val="NL_FIRST"/>
    <w:basedOn w:val="NoParagraphStyle"/>
    <w:next w:val="NLMID"/>
    <w:uiPriority w:val="99"/>
    <w:qFormat/>
    <w:rsid w:val="00B764F1"/>
    <w:pPr>
      <w:tabs>
        <w:tab w:val="left" w:pos="360"/>
      </w:tabs>
      <w:spacing w:before="80" w:line="480" w:lineRule="auto"/>
      <w:ind w:left="634" w:hanging="360"/>
      <w:jc w:val="both"/>
    </w:pPr>
    <w:rPr>
      <w:rFonts w:ascii="Times" w:hAnsi="Times" w:cs="Times"/>
      <w:color w:val="auto"/>
      <w:szCs w:val="19"/>
    </w:rPr>
  </w:style>
  <w:style w:type="paragraph" w:customStyle="1" w:styleId="MULTfirst">
    <w:name w:val="MULT_first"/>
    <w:basedOn w:val="NoParagraphStyle"/>
    <w:uiPriority w:val="99"/>
    <w:rsid w:val="00B764F1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TAB">
    <w:name w:val="TAB"/>
    <w:basedOn w:val="NoParagraphStyle"/>
    <w:uiPriority w:val="99"/>
    <w:rsid w:val="00B764F1"/>
    <w:pPr>
      <w:spacing w:before="140" w:after="40" w:line="365" w:lineRule="atLeast"/>
      <w:jc w:val="right"/>
    </w:pPr>
    <w:rPr>
      <w:rFonts w:ascii="FrutigerLTStd-Black" w:hAnsi="FrutigerLTStd-Black" w:cs="FrutigerLTStd-Black"/>
      <w:color w:val="FFFFFF"/>
    </w:rPr>
  </w:style>
  <w:style w:type="paragraph" w:customStyle="1" w:styleId="D-FOLIO">
    <w:name w:val="D-FOLIO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RHV">
    <w:name w:val="RHV"/>
    <w:basedOn w:val="NoParagraphStyle"/>
    <w:uiPriority w:val="99"/>
    <w:rsid w:val="00B764F1"/>
    <w:pPr>
      <w:tabs>
        <w:tab w:val="left" w:pos="1263"/>
        <w:tab w:val="left" w:pos="2280"/>
        <w:tab w:val="left" w:pos="3240"/>
      </w:tabs>
    </w:pPr>
    <w:rPr>
      <w:rFonts w:ascii="Univers-Light" w:hAnsi="Univers-Light" w:cs="Univers-Light"/>
      <w:sz w:val="17"/>
      <w:szCs w:val="17"/>
    </w:rPr>
  </w:style>
  <w:style w:type="paragraph" w:customStyle="1" w:styleId="FOLIO-L">
    <w:name w:val="FOLIO-L"/>
    <w:basedOn w:val="NoParagraphStyle"/>
    <w:uiPriority w:val="99"/>
    <w:rsid w:val="00B764F1"/>
    <w:pPr>
      <w:tabs>
        <w:tab w:val="left" w:pos="2280"/>
        <w:tab w:val="left" w:pos="3240"/>
      </w:tabs>
    </w:pPr>
    <w:rPr>
      <w:rFonts w:ascii="Univers-Bold" w:hAnsi="Univers-Bold" w:cs="Univers-Bold"/>
      <w:b/>
      <w:bCs/>
      <w:sz w:val="17"/>
      <w:szCs w:val="17"/>
    </w:rPr>
  </w:style>
  <w:style w:type="paragraph" w:customStyle="1" w:styleId="RHR">
    <w:name w:val="RHR"/>
    <w:basedOn w:val="NoParagraphStyle"/>
    <w:uiPriority w:val="99"/>
    <w:rsid w:val="00B764F1"/>
    <w:pPr>
      <w:tabs>
        <w:tab w:val="left" w:pos="2280"/>
        <w:tab w:val="left" w:pos="3240"/>
      </w:tabs>
      <w:jc w:val="right"/>
    </w:pPr>
    <w:rPr>
      <w:rFonts w:ascii="Univers-Light" w:hAnsi="Univers-Light" w:cs="Univers-Light"/>
      <w:sz w:val="17"/>
      <w:szCs w:val="17"/>
    </w:rPr>
  </w:style>
  <w:style w:type="paragraph" w:customStyle="1" w:styleId="FOLIO-R">
    <w:name w:val="FOLIO-R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B1T">
    <w:name w:val="B1T"/>
    <w:basedOn w:val="NoParagraphStyle"/>
    <w:uiPriority w:val="99"/>
    <w:rsid w:val="00B764F1"/>
    <w:pPr>
      <w:suppressAutoHyphens/>
      <w:spacing w:before="48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1TX1">
    <w:name w:val="B1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B2T">
    <w:name w:val="B2T"/>
    <w:basedOn w:val="NoParagraphStyle"/>
    <w:uiPriority w:val="99"/>
    <w:rsid w:val="00B764F1"/>
    <w:pPr>
      <w:suppressAutoHyphens/>
      <w:spacing w:before="72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2TX1">
    <w:name w:val="B2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New">
    <w:name w:val="New"/>
    <w:basedOn w:val="NoParagraphStyle"/>
    <w:uiPriority w:val="99"/>
    <w:rsid w:val="00B764F1"/>
    <w:pPr>
      <w:spacing w:line="280" w:lineRule="atLeast"/>
      <w:jc w:val="right"/>
    </w:pPr>
    <w:rPr>
      <w:rFonts w:ascii="Times-Roman" w:hAnsi="Times-Roman" w:cs="Times-Roman"/>
      <w:sz w:val="16"/>
      <w:szCs w:val="16"/>
    </w:rPr>
  </w:style>
  <w:style w:type="character" w:customStyle="1" w:styleId="ITALIC">
    <w:name w:val="ITALIC"/>
    <w:uiPriority w:val="99"/>
    <w:rsid w:val="00B764F1"/>
    <w:rPr>
      <w:i/>
      <w:iCs/>
      <w:lang w:val="en-US"/>
    </w:rPr>
  </w:style>
  <w:style w:type="character" w:customStyle="1" w:styleId="csbl">
    <w:name w:val="cs_bl"/>
    <w:uiPriority w:val="99"/>
    <w:rsid w:val="00B764F1"/>
    <w:rPr>
      <w:b/>
      <w:bCs/>
      <w:lang w:val="en-US"/>
    </w:rPr>
  </w:style>
  <w:style w:type="character" w:customStyle="1" w:styleId="RHV-CHAP">
    <w:name w:val="RHV-CHAP"/>
    <w:uiPriority w:val="99"/>
    <w:rsid w:val="00B764F1"/>
    <w:rPr>
      <w:rFonts w:ascii="UniversLTStd-Light" w:hAnsi="UniversLTStd-Light" w:cs="UniversLTStd-Light"/>
      <w:color w:val="000000"/>
      <w:spacing w:val="0"/>
      <w:w w:val="100"/>
      <w:position w:val="0"/>
      <w:sz w:val="17"/>
      <w:szCs w:val="17"/>
      <w:u w:val="none"/>
      <w:vertAlign w:val="baseline"/>
      <w:em w:val="none"/>
      <w:lang w:val="en-US"/>
    </w:rPr>
  </w:style>
  <w:style w:type="character" w:customStyle="1" w:styleId="New1">
    <w:name w:val="New1"/>
    <w:uiPriority w:val="99"/>
    <w:rsid w:val="00B764F1"/>
    <w:rPr>
      <w:color w:val="000000"/>
    </w:rPr>
  </w:style>
  <w:style w:type="character" w:customStyle="1" w:styleId="CAP">
    <w:name w:val="CAP"/>
    <w:uiPriority w:val="99"/>
    <w:rsid w:val="00B764F1"/>
    <w:rPr>
      <w:caps/>
      <w:lang w:val="en-US"/>
    </w:rPr>
  </w:style>
  <w:style w:type="character" w:customStyle="1" w:styleId="FontStyle108">
    <w:name w:val="Font Style108"/>
    <w:uiPriority w:val="99"/>
    <w:rsid w:val="00B764F1"/>
    <w:rPr>
      <w:rFonts w:ascii="Calibri" w:hAnsi="Calibri" w:cs="Calibri"/>
      <w:color w:val="000000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B764F1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4F1"/>
    <w:rPr>
      <w:lang w:eastAsia="ja-JP"/>
    </w:rPr>
  </w:style>
  <w:style w:type="character" w:customStyle="1" w:styleId="CommentSubjectChar">
    <w:name w:val="Comment Subject Char"/>
    <w:link w:val="CommentSubject"/>
    <w:uiPriority w:val="99"/>
    <w:semiHidden/>
    <w:rsid w:val="00B764F1"/>
    <w:rPr>
      <w:b/>
      <w:bCs/>
      <w:lang w:eastAsia="ja-JP"/>
    </w:rPr>
  </w:style>
  <w:style w:type="paragraph" w:customStyle="1" w:styleId="AlphaList">
    <w:name w:val="AlphaList"/>
    <w:basedOn w:val="H1"/>
    <w:qFormat/>
    <w:rsid w:val="00B764F1"/>
    <w:pPr>
      <w:keepNext/>
      <w:pBdr>
        <w:bottom w:val="none" w:sz="0" w:space="0" w:color="auto"/>
      </w:pBdr>
      <w:tabs>
        <w:tab w:val="left" w:pos="720"/>
      </w:tabs>
      <w:spacing w:before="0" w:after="0" w:line="480" w:lineRule="auto"/>
      <w:ind w:left="360"/>
    </w:pPr>
    <w:rPr>
      <w:rFonts w:ascii="Times" w:hAnsi="Times" w:cs="Times"/>
      <w:b w:val="0"/>
      <w:bCs w:val="0"/>
      <w:i w:val="0"/>
      <w:iCs w:val="0"/>
      <w:caps w:val="0"/>
      <w:color w:val="auto"/>
      <w:sz w:val="28"/>
      <w:szCs w:val="28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B764F1"/>
    <w:rPr>
      <w:sz w:val="24"/>
      <w:lang w:eastAsia="ja-JP"/>
    </w:rPr>
  </w:style>
  <w:style w:type="character" w:styleId="FollowedHyperlink">
    <w:name w:val="FollowedHyperlink"/>
    <w:uiPriority w:val="99"/>
    <w:semiHidden/>
    <w:unhideWhenUsed/>
    <w:rsid w:val="00B764F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3</TotalTime>
  <Pages>5</Pages>
  <Words>650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7</cp:revision>
  <dcterms:created xsi:type="dcterms:W3CDTF">2023-11-09T02:56:00Z</dcterms:created>
  <dcterms:modified xsi:type="dcterms:W3CDTF">2023-11-21T13:43:00Z</dcterms:modified>
</cp:coreProperties>
</file>