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1905E5B1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232A90">
        <w:rPr>
          <w:rFonts w:asciiTheme="majorHAnsi" w:hAnsiTheme="majorHAnsi" w:cstheme="majorHAnsi"/>
          <w:b/>
          <w:bCs/>
          <w:sz w:val="56"/>
          <w:szCs w:val="56"/>
        </w:rPr>
        <w:t>5</w:t>
      </w:r>
    </w:p>
    <w:p w14:paraId="764C1F5D" w14:textId="1B2C68AF" w:rsidR="00AF1E2F" w:rsidRDefault="00AF1E2F" w:rsidP="00AF1E2F">
      <w:pPr>
        <w:pStyle w:val="TableHead"/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232A90" w:rsidRPr="00770D3B" w14:paraId="5F232DBD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04E0" w14:textId="65EE9295" w:rsidR="00232A90" w:rsidRPr="00232A90" w:rsidRDefault="00232A90" w:rsidP="00232A90">
            <w:pPr>
              <w:pStyle w:val="TableText"/>
            </w:pPr>
            <w:r w:rsidRPr="00232A90">
              <w:t>Domain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F4A5" w14:textId="77777777" w:rsidR="00232A90" w:rsidRPr="00232A90" w:rsidRDefault="00232A90" w:rsidP="00232A90">
            <w:pPr>
              <w:pStyle w:val="TableText"/>
            </w:pPr>
            <w:r w:rsidRPr="00232A90">
              <w:t>Lab</w:t>
            </w:r>
          </w:p>
        </w:tc>
      </w:tr>
      <w:tr w:rsidR="00232A90" w:rsidRPr="00770D3B" w14:paraId="55579756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E96A8" w14:textId="081A90E8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General Security Concepts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6938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 xml:space="preserve">15.1, 15.2 </w:t>
            </w:r>
          </w:p>
        </w:tc>
      </w:tr>
      <w:tr w:rsidR="00232A90" w:rsidRPr="00770D3B" w14:paraId="01A16615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59589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673B3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</w:t>
            </w:r>
          </w:p>
        </w:tc>
      </w:tr>
      <w:tr w:rsidR="00232A90" w:rsidRPr="00770D3B" w14:paraId="09FA5522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5F51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9504C" w14:textId="49BDFFBB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15.1, 15.2, 15.3, 15.4, 15.5</w:t>
            </w:r>
          </w:p>
        </w:tc>
      </w:tr>
    </w:tbl>
    <w:p w14:paraId="24736102" w14:textId="77777777" w:rsidR="00232A90" w:rsidRPr="00232A90" w:rsidRDefault="00232A90" w:rsidP="00232A90">
      <w:pPr>
        <w:pStyle w:val="BasalText"/>
      </w:pPr>
      <w:r w:rsidRPr="00232A90">
        <w:t>Website links change frequently. If a link in the following activities no longer works, use a search engine such as Google or Bing to search for the information.</w:t>
      </w:r>
    </w:p>
    <w:p w14:paraId="20D3E6F8" w14:textId="6F43D808" w:rsidR="00232A90" w:rsidRDefault="00232A90" w:rsidP="00232A90">
      <w:pPr>
        <w:pStyle w:val="HeadA"/>
      </w:pPr>
      <w:r w:rsidRPr="00372B01">
        <w:t xml:space="preserve">Lab </w:t>
      </w:r>
      <w:r>
        <w:t>15.4</w:t>
      </w:r>
      <w:r w:rsidRPr="00372B01">
        <w:t xml:space="preserve"> </w:t>
      </w:r>
      <w:r w:rsidRPr="0010327D">
        <w:t>Evaluating Controls Used by Smartsheet</w:t>
      </w:r>
    </w:p>
    <w:p w14:paraId="7C5082F2" w14:textId="5DE2916B" w:rsidR="00232A90" w:rsidRPr="002A75E6" w:rsidRDefault="00232A90" w:rsidP="005D6488">
      <w:pPr>
        <w:pStyle w:val="HeadB"/>
        <w:spacing w:before="120" w:after="120" w:line="276" w:lineRule="auto"/>
      </w:pPr>
      <w:r w:rsidRPr="002A75E6">
        <w:t>Estimated Time:</w:t>
      </w:r>
      <w:r w:rsidRPr="002A75E6">
        <w:t> </w:t>
      </w:r>
      <w:r w:rsidRPr="005D6488">
        <w:rPr>
          <w:b w:val="0"/>
          <w:bCs/>
        </w:rPr>
        <w:t>30 minutes</w:t>
      </w:r>
    </w:p>
    <w:p w14:paraId="37BC695D" w14:textId="105D4DB3" w:rsidR="00232A90" w:rsidRPr="00372B01" w:rsidRDefault="00232A90" w:rsidP="00232A90">
      <w:pPr>
        <w:pStyle w:val="HeadB"/>
      </w:pPr>
      <w:r w:rsidRPr="00372B01">
        <w:t>Objectives</w:t>
      </w:r>
    </w:p>
    <w:p w14:paraId="5222DA8B" w14:textId="57F1A6B6" w:rsidR="00232A90" w:rsidRDefault="00232A90" w:rsidP="00232A90">
      <w:pPr>
        <w:pStyle w:val="BasalText"/>
      </w:pPr>
      <w:r w:rsidRPr="0010327D">
        <w:t>In the context of information technology (IT) security</w:t>
      </w:r>
      <w:r>
        <w:t>,</w:t>
      </w:r>
      <w:r w:rsidRPr="0010327D">
        <w:t xml:space="preserve"> </w:t>
      </w:r>
      <w:proofErr w:type="gramStart"/>
      <w:r>
        <w:t xml:space="preserve">a </w:t>
      </w:r>
      <w:r w:rsidRPr="0010327D">
        <w:t>control</w:t>
      </w:r>
      <w:proofErr w:type="gramEnd"/>
      <w:r w:rsidRPr="0010327D">
        <w:t xml:space="preserve"> is a measure in a technology system to protect the system and its data. There are three categories of controls: managerial, operational, and technical, with a variety of control types within those three categories. A company might choose to employ controls in all three </w:t>
      </w:r>
      <w:r>
        <w:t>categories</w:t>
      </w:r>
      <w:r w:rsidRPr="0010327D">
        <w:t xml:space="preserve"> and all the types as they apply to its systems. Some organizations are more transparent about the controls in their policies than others</w:t>
      </w:r>
      <w:r>
        <w:t>.</w:t>
      </w:r>
    </w:p>
    <w:p w14:paraId="1E26E475" w14:textId="5F031EDF" w:rsidR="00232A90" w:rsidRPr="006D3BDF" w:rsidRDefault="00232A90" w:rsidP="006D3BDF">
      <w:pPr>
        <w:pStyle w:val="BasalText"/>
        <w:ind w:left="720" w:hanging="360"/>
      </w:pPr>
      <w:r w:rsidRPr="006D3BDF">
        <w:t>After completing this lab, you will be able to do the following:</w:t>
      </w:r>
    </w:p>
    <w:p w14:paraId="55172DCD" w14:textId="295EE26A" w:rsidR="00232A90" w:rsidRDefault="00232A90" w:rsidP="00431F35">
      <w:pPr>
        <w:pStyle w:val="BasalText"/>
        <w:numPr>
          <w:ilvl w:val="0"/>
          <w:numId w:val="18"/>
        </w:numPr>
        <w:ind w:left="1080"/>
      </w:pPr>
      <w:r>
        <w:t>Classify controls by type.</w:t>
      </w:r>
    </w:p>
    <w:p w14:paraId="7544EE61" w14:textId="77777777" w:rsidR="00232A90" w:rsidRDefault="00232A90" w:rsidP="00431F35">
      <w:pPr>
        <w:pStyle w:val="BasalText"/>
        <w:numPr>
          <w:ilvl w:val="0"/>
          <w:numId w:val="18"/>
        </w:numPr>
        <w:ind w:left="1080"/>
      </w:pPr>
      <w:r>
        <w:t>Classify controls by category.</w:t>
      </w:r>
    </w:p>
    <w:p w14:paraId="707A086E" w14:textId="0BDE16A5" w:rsidR="00232A90" w:rsidRDefault="00232A90" w:rsidP="00431F35">
      <w:pPr>
        <w:pStyle w:val="BasalText"/>
        <w:numPr>
          <w:ilvl w:val="0"/>
          <w:numId w:val="18"/>
        </w:numPr>
        <w:ind w:left="1080"/>
      </w:pPr>
      <w:r>
        <w:t>Evaluate a company’s use of controls.</w:t>
      </w:r>
    </w:p>
    <w:p w14:paraId="14A25448" w14:textId="667A81D3" w:rsidR="00232A90" w:rsidRPr="00372B01" w:rsidRDefault="00232A90" w:rsidP="00232A90">
      <w:pPr>
        <w:pStyle w:val="HeadB"/>
      </w:pPr>
      <w:r w:rsidRPr="00372B01">
        <w:lastRenderedPageBreak/>
        <w:t>Certification Objectives</w:t>
      </w:r>
    </w:p>
    <w:p w14:paraId="32880C6C" w14:textId="6C958315" w:rsidR="00232A90" w:rsidRPr="00372B01" w:rsidRDefault="00232A90" w:rsidP="00232A90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285162E7" w14:textId="494C9CE1" w:rsidR="00232A90" w:rsidRDefault="00232A90" w:rsidP="00431F35">
      <w:pPr>
        <w:pStyle w:val="BasalText"/>
        <w:numPr>
          <w:ilvl w:val="0"/>
          <w:numId w:val="20"/>
        </w:numPr>
      </w:pPr>
      <w:r>
        <w:t>5.2 Explain elements of the risk management process.</w:t>
      </w:r>
    </w:p>
    <w:p w14:paraId="554BFF53" w14:textId="77777777" w:rsidR="00232A90" w:rsidRDefault="00232A90" w:rsidP="00431F35">
      <w:pPr>
        <w:pStyle w:val="BasalText"/>
        <w:numPr>
          <w:ilvl w:val="0"/>
          <w:numId w:val="20"/>
        </w:numPr>
      </w:pPr>
      <w:r>
        <w:t>5.3 Explain the processes associated with third-party risk assessment and management.</w:t>
      </w:r>
    </w:p>
    <w:p w14:paraId="5F8EF0F6" w14:textId="0E675123" w:rsidR="00232A90" w:rsidRDefault="00232A90" w:rsidP="00431F35">
      <w:pPr>
        <w:pStyle w:val="BasalText"/>
        <w:numPr>
          <w:ilvl w:val="0"/>
          <w:numId w:val="20"/>
        </w:numPr>
      </w:pPr>
      <w:r>
        <w:t>5.6 Given a scenario, implement security awareness practices.</w:t>
      </w:r>
    </w:p>
    <w:p w14:paraId="09BEF718" w14:textId="04D36588" w:rsidR="00232A90" w:rsidRPr="00372B01" w:rsidRDefault="00232A90" w:rsidP="00232A90">
      <w:pPr>
        <w:pStyle w:val="HeadB"/>
      </w:pPr>
      <w:r w:rsidRPr="00372B01">
        <w:t>Materials Required</w:t>
      </w:r>
    </w:p>
    <w:p w14:paraId="7E1A1281" w14:textId="3ED2BD35" w:rsidR="00232A90" w:rsidRPr="00372B01" w:rsidRDefault="00232A90" w:rsidP="00232A90">
      <w:pPr>
        <w:pStyle w:val="BasalText"/>
      </w:pPr>
      <w:r w:rsidRPr="00372B01">
        <w:t>This lab requires the following:</w:t>
      </w:r>
    </w:p>
    <w:p w14:paraId="4944E74F" w14:textId="51533196" w:rsidR="00232A90" w:rsidRDefault="00232A90" w:rsidP="00431F35">
      <w:pPr>
        <w:pStyle w:val="BasalText"/>
        <w:numPr>
          <w:ilvl w:val="0"/>
          <w:numId w:val="21"/>
        </w:numPr>
      </w:pPr>
      <w:r w:rsidRPr="00A129FA">
        <w:t>A computer running the Windows operating system with Internet access</w:t>
      </w:r>
    </w:p>
    <w:p w14:paraId="736A92B2" w14:textId="3CEAB8C5" w:rsidR="00232A90" w:rsidRPr="00C90E9B" w:rsidRDefault="00232A90" w:rsidP="00232A90">
      <w:pPr>
        <w:pStyle w:val="HeadB"/>
      </w:pPr>
      <w:r w:rsidRPr="00C90E9B">
        <w:t>Activity</w:t>
      </w:r>
    </w:p>
    <w:p w14:paraId="5A8A9E10" w14:textId="35B16868" w:rsidR="00232A90" w:rsidRDefault="00232A90" w:rsidP="00232A90">
      <w:pPr>
        <w:pStyle w:val="BasalText"/>
      </w:pPr>
      <w:r w:rsidRPr="00372B01">
        <w:t xml:space="preserve">In this lab, </w:t>
      </w:r>
      <w:r w:rsidRPr="0010327D">
        <w:t>you evaluate and classify controls used by Smartsheet.</w:t>
      </w:r>
    </w:p>
    <w:p w14:paraId="12DEBF21" w14:textId="08EC6DBC" w:rsidR="00232A90" w:rsidRDefault="00232A90" w:rsidP="00431F35">
      <w:pPr>
        <w:pStyle w:val="BasalText"/>
        <w:numPr>
          <w:ilvl w:val="0"/>
          <w:numId w:val="22"/>
        </w:numPr>
      </w:pPr>
      <w:r>
        <w:t xml:space="preserve">Open a browser and navigate to </w:t>
      </w:r>
      <w:r w:rsidRPr="000A2957">
        <w:rPr>
          <w:b/>
          <w:bCs/>
        </w:rPr>
        <w:t>smartsheet.com</w:t>
      </w:r>
      <w:r>
        <w:t>.</w:t>
      </w:r>
    </w:p>
    <w:p w14:paraId="06571D5F" w14:textId="77777777" w:rsidR="00232A90" w:rsidRDefault="00232A90" w:rsidP="00431F35">
      <w:pPr>
        <w:pStyle w:val="BasalText"/>
        <w:numPr>
          <w:ilvl w:val="0"/>
          <w:numId w:val="22"/>
        </w:numPr>
      </w:pPr>
      <w:r>
        <w:t xml:space="preserve">Scroll to the bottom of the page and click </w:t>
      </w:r>
      <w:r w:rsidRPr="000A2957">
        <w:rPr>
          <w:b/>
          <w:bCs/>
        </w:rPr>
        <w:t>LEGAL</w:t>
      </w:r>
      <w:r>
        <w:t>.</w:t>
      </w:r>
    </w:p>
    <w:p w14:paraId="570E8AD2" w14:textId="77777777" w:rsidR="00232A90" w:rsidRDefault="00232A90" w:rsidP="00431F35">
      <w:pPr>
        <w:pStyle w:val="BasalText"/>
        <w:numPr>
          <w:ilvl w:val="0"/>
          <w:numId w:val="22"/>
        </w:numPr>
      </w:pPr>
      <w:r>
        <w:t xml:space="preserve">Click </w:t>
      </w:r>
      <w:r w:rsidRPr="000A2957">
        <w:rPr>
          <w:b/>
          <w:bCs/>
        </w:rPr>
        <w:t>User Agreement</w:t>
      </w:r>
      <w:r>
        <w:t xml:space="preserve"> to open the Smartsheet User Agreement and then read </w:t>
      </w:r>
      <w:r w:rsidRPr="000A2957">
        <w:rPr>
          <w:b/>
          <w:bCs/>
        </w:rPr>
        <w:t>6. Confidentiality</w:t>
      </w:r>
      <w:r>
        <w:t>.</w:t>
      </w:r>
    </w:p>
    <w:p w14:paraId="63F074CD" w14:textId="22C6BC85" w:rsidR="00232A90" w:rsidRDefault="00232A90" w:rsidP="00431F35">
      <w:pPr>
        <w:pStyle w:val="BasalText"/>
        <w:numPr>
          <w:ilvl w:val="0"/>
          <w:numId w:val="22"/>
        </w:numPr>
      </w:pPr>
      <w:r>
        <w:t xml:space="preserve">In the left pane, click </w:t>
      </w:r>
      <w:r w:rsidRPr="000A2957">
        <w:rPr>
          <w:b/>
          <w:bCs/>
        </w:rPr>
        <w:t>Security Practices</w:t>
      </w:r>
      <w:r>
        <w:t xml:space="preserve"> and read that page. Write a one-page summary of the technical controls Smartsheet uses to mitigate risk. </w:t>
      </w:r>
    </w:p>
    <w:p w14:paraId="7D74D0CC" w14:textId="2B67C8F2" w:rsidR="00232A90" w:rsidRDefault="00232A90" w:rsidP="00C92F4B">
      <w:pPr>
        <w:pStyle w:val="BasalText"/>
        <w:ind w:left="720"/>
      </w:pPr>
      <w:r>
        <w:t>How often does Smartsheet perform penetration testing?</w:t>
      </w:r>
    </w:p>
    <w:p w14:paraId="5EA3F709" w14:textId="554F2BCB" w:rsidR="00232A90" w:rsidRDefault="00232A90" w:rsidP="00431F35">
      <w:pPr>
        <w:pStyle w:val="BasalText"/>
        <w:numPr>
          <w:ilvl w:val="0"/>
          <w:numId w:val="22"/>
        </w:numPr>
      </w:pPr>
      <w:r>
        <w:t xml:space="preserve">Navigate to </w:t>
      </w:r>
      <w:r w:rsidRPr="000A2957">
        <w:rPr>
          <w:b/>
          <w:bCs/>
        </w:rPr>
        <w:t>www.smartsheet.com/trust</w:t>
      </w:r>
      <w:r>
        <w:t xml:space="preserve"> and then click </w:t>
      </w:r>
      <w:r w:rsidRPr="000A2957">
        <w:rPr>
          <w:b/>
          <w:bCs/>
        </w:rPr>
        <w:t>Privacy</w:t>
      </w:r>
      <w:r>
        <w:t>. Which ISO standard does Smartsheet comply with?</w:t>
      </w:r>
    </w:p>
    <w:p w14:paraId="2FCF5AC0" w14:textId="5DAF4FBC" w:rsidR="00232A90" w:rsidRDefault="00232A90" w:rsidP="00431F35">
      <w:pPr>
        <w:pStyle w:val="BasalText"/>
        <w:numPr>
          <w:ilvl w:val="3"/>
          <w:numId w:val="10"/>
        </w:numPr>
        <w:ind w:left="720"/>
      </w:pPr>
      <w:r>
        <w:t xml:space="preserve">In the left pane, click </w:t>
      </w:r>
      <w:r w:rsidRPr="000A2957">
        <w:rPr>
          <w:b/>
          <w:bCs/>
        </w:rPr>
        <w:t>Security</w:t>
      </w:r>
      <w:r>
        <w:t xml:space="preserve"> and then click the </w:t>
      </w:r>
      <w:r w:rsidRPr="000A2957">
        <w:rPr>
          <w:b/>
          <w:bCs/>
        </w:rPr>
        <w:t>Safeguards</w:t>
      </w:r>
      <w:r>
        <w:t xml:space="preserve"> tab. What type of encryption is used on all Smartsheet data? Where is Smartsheet hosting the data?</w:t>
      </w:r>
    </w:p>
    <w:p w14:paraId="6A9D90BA" w14:textId="5B9C7F68" w:rsidR="00232A90" w:rsidRDefault="00232A90" w:rsidP="00431F35">
      <w:pPr>
        <w:pStyle w:val="BasalText"/>
        <w:numPr>
          <w:ilvl w:val="3"/>
          <w:numId w:val="10"/>
        </w:numPr>
        <w:ind w:left="720"/>
      </w:pPr>
      <w:r w:rsidRPr="004A4A9E">
        <w:t>Write a one-page summary of the technical controls Smartsheet uses to mitigate risk.</w:t>
      </w:r>
      <w:r>
        <w:t xml:space="preserve"> Submit it to your instructor.</w:t>
      </w:r>
    </w:p>
    <w:p w14:paraId="7EF92094" w14:textId="456B3094" w:rsidR="00232A90" w:rsidRDefault="00232A90" w:rsidP="00431F35">
      <w:pPr>
        <w:pStyle w:val="BasalText"/>
        <w:numPr>
          <w:ilvl w:val="3"/>
          <w:numId w:val="10"/>
        </w:numPr>
        <w:ind w:left="720"/>
      </w:pPr>
      <w:r>
        <w:t>Close all windows.</w:t>
      </w:r>
    </w:p>
    <w:bookmarkEnd w:id="0"/>
    <w:bookmarkEnd w:id="1"/>
    <w:bookmarkEnd w:id="2"/>
    <w:p w14:paraId="073FB9E6" w14:textId="789F5CB8" w:rsidR="00232A90" w:rsidRPr="00641FC9" w:rsidRDefault="00232A90" w:rsidP="00076F9A">
      <w:pPr>
        <w:pStyle w:val="BasalText"/>
        <w:ind w:firstLine="720"/>
      </w:pPr>
    </w:p>
    <w:sectPr w:rsidR="00232A90" w:rsidRPr="00641FC9" w:rsidSect="00F341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7AD7E" w14:textId="77777777" w:rsidR="0080177C" w:rsidRDefault="0080177C">
      <w:pPr>
        <w:spacing w:line="240" w:lineRule="auto"/>
      </w:pPr>
      <w:r>
        <w:separator/>
      </w:r>
    </w:p>
  </w:endnote>
  <w:endnote w:type="continuationSeparator" w:id="0">
    <w:p w14:paraId="1CA15282" w14:textId="77777777" w:rsidR="0080177C" w:rsidRDefault="00801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5F56F" w14:textId="77777777" w:rsidR="00076F9A" w:rsidRDefault="00076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76968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989203925"/>
          <w:docPartObj>
            <w:docPartGallery w:val="Page Numbers (Top of Page)"/>
            <w:docPartUnique/>
          </w:docPartObj>
        </w:sdtPr>
        <w:sdtEndPr/>
        <w:sdtContent>
          <w:p w14:paraId="2E9932C9" w14:textId="77777777" w:rsidR="002C1DDF" w:rsidRPr="00364832" w:rsidRDefault="002C1DDF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63E0A48" w14:textId="59D1BA16" w:rsidR="002C1DDF" w:rsidRPr="00364832" w:rsidRDefault="00076F9A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 w:rsidR="008C39DA">
              <w:rPr>
                <w:rFonts w:asciiTheme="minorHAnsi" w:hAnsiTheme="minorHAnsi" w:cstheme="minorHAnsi"/>
                <w:sz w:val="18"/>
                <w:szCs w:val="18"/>
              </w:rPr>
              <w:t xml:space="preserve">15-4 </w:t>
            </w:r>
            <w:r w:rsidR="008C39DA" w:rsidRPr="008C39DA">
              <w:rPr>
                <w:rFonts w:asciiTheme="minorHAnsi" w:hAnsiTheme="minorHAnsi" w:cstheme="minorHAnsi"/>
                <w:sz w:val="18"/>
                <w:szCs w:val="18"/>
              </w:rPr>
              <w:t>Evaluating Controls Used by Smartsheet</w:t>
            </w:r>
            <w:r w:rsidR="002C1DDF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2C1DDF"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2C1DDF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2C1DDF"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="002C1DDF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C5125" w14:textId="77777777" w:rsidR="00076F9A" w:rsidRDefault="00076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F60BA" w14:textId="77777777" w:rsidR="0080177C" w:rsidRDefault="0080177C">
      <w:pPr>
        <w:spacing w:line="240" w:lineRule="auto"/>
      </w:pPr>
      <w:r>
        <w:separator/>
      </w:r>
    </w:p>
  </w:footnote>
  <w:footnote w:type="continuationSeparator" w:id="0">
    <w:p w14:paraId="10E8D923" w14:textId="77777777" w:rsidR="0080177C" w:rsidRDefault="008017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01B25" w14:textId="77777777" w:rsidR="00076F9A" w:rsidRDefault="00076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A8415" w14:textId="77777777" w:rsidR="00076F9A" w:rsidRDefault="00076F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62379" w14:textId="77777777" w:rsidR="00076F9A" w:rsidRDefault="00076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634"/>
    <w:multiLevelType w:val="hybridMultilevel"/>
    <w:tmpl w:val="B2723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5DC5"/>
    <w:multiLevelType w:val="hybridMultilevel"/>
    <w:tmpl w:val="1A78E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AB211DC"/>
    <w:multiLevelType w:val="hybridMultilevel"/>
    <w:tmpl w:val="ACCED7E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102749A9"/>
    <w:multiLevelType w:val="hybridMultilevel"/>
    <w:tmpl w:val="4270167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159BA"/>
    <w:multiLevelType w:val="multilevel"/>
    <w:tmpl w:val="43B28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5661A41"/>
    <w:multiLevelType w:val="hybridMultilevel"/>
    <w:tmpl w:val="CE30A0E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25836"/>
    <w:multiLevelType w:val="hybridMultilevel"/>
    <w:tmpl w:val="7864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81E04"/>
    <w:multiLevelType w:val="hybridMultilevel"/>
    <w:tmpl w:val="BCB0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43235"/>
    <w:multiLevelType w:val="hybridMultilevel"/>
    <w:tmpl w:val="D6307F1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B057A"/>
    <w:multiLevelType w:val="hybridMultilevel"/>
    <w:tmpl w:val="5DDAE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3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81E0C43"/>
    <w:multiLevelType w:val="multilevel"/>
    <w:tmpl w:val="0C403A42"/>
    <w:lvl w:ilvl="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3FF97EB6"/>
    <w:multiLevelType w:val="hybridMultilevel"/>
    <w:tmpl w:val="C032A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79D221E"/>
    <w:multiLevelType w:val="hybridMultilevel"/>
    <w:tmpl w:val="2740414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072EB"/>
    <w:multiLevelType w:val="hybridMultilevel"/>
    <w:tmpl w:val="D58E2BA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A1798"/>
    <w:multiLevelType w:val="hybridMultilevel"/>
    <w:tmpl w:val="F1247ADA"/>
    <w:lvl w:ilvl="0" w:tplc="25F0D37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34463"/>
    <w:multiLevelType w:val="hybridMultilevel"/>
    <w:tmpl w:val="816A2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EC5E92"/>
    <w:multiLevelType w:val="hybridMultilevel"/>
    <w:tmpl w:val="9112C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90D1E"/>
    <w:multiLevelType w:val="hybridMultilevel"/>
    <w:tmpl w:val="20746508"/>
    <w:lvl w:ilvl="0" w:tplc="E05A953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6393A"/>
    <w:multiLevelType w:val="hybridMultilevel"/>
    <w:tmpl w:val="6D6C2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D6144"/>
    <w:multiLevelType w:val="hybridMultilevel"/>
    <w:tmpl w:val="81BC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C37B2"/>
    <w:multiLevelType w:val="hybridMultilevel"/>
    <w:tmpl w:val="A816D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30C37"/>
    <w:multiLevelType w:val="multilevel"/>
    <w:tmpl w:val="B58E8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18B4033"/>
    <w:multiLevelType w:val="hybridMultilevel"/>
    <w:tmpl w:val="1AF0D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295037EA">
      <w:start w:val="6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F73D7"/>
    <w:multiLevelType w:val="hybridMultilevel"/>
    <w:tmpl w:val="A8928C00"/>
    <w:lvl w:ilvl="0" w:tplc="AF92F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392F74"/>
    <w:multiLevelType w:val="hybridMultilevel"/>
    <w:tmpl w:val="4F12C81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8034A3"/>
    <w:multiLevelType w:val="hybridMultilevel"/>
    <w:tmpl w:val="10C4A62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10A3A"/>
    <w:multiLevelType w:val="hybridMultilevel"/>
    <w:tmpl w:val="216A619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A7F27"/>
    <w:multiLevelType w:val="hybridMultilevel"/>
    <w:tmpl w:val="03F661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87C8E"/>
    <w:multiLevelType w:val="hybridMultilevel"/>
    <w:tmpl w:val="4D681BE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43DAF"/>
    <w:multiLevelType w:val="hybridMultilevel"/>
    <w:tmpl w:val="66E85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B2335"/>
    <w:multiLevelType w:val="multilevel"/>
    <w:tmpl w:val="A39E9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68625906">
    <w:abstractNumId w:val="14"/>
  </w:num>
  <w:num w:numId="2" w16cid:durableId="648749262">
    <w:abstractNumId w:val="4"/>
  </w:num>
  <w:num w:numId="3" w16cid:durableId="891036521">
    <w:abstractNumId w:val="23"/>
  </w:num>
  <w:num w:numId="4" w16cid:durableId="1159076570">
    <w:abstractNumId w:val="2"/>
  </w:num>
  <w:num w:numId="5" w16cid:durableId="1476489222">
    <w:abstractNumId w:val="12"/>
  </w:num>
  <w:num w:numId="6" w16cid:durableId="1998148309">
    <w:abstractNumId w:val="18"/>
  </w:num>
  <w:num w:numId="7" w16cid:durableId="405108337">
    <w:abstractNumId w:val="16"/>
  </w:num>
  <w:num w:numId="8" w16cid:durableId="965087150">
    <w:abstractNumId w:val="13"/>
  </w:num>
  <w:num w:numId="9" w16cid:durableId="1690252523">
    <w:abstractNumId w:val="24"/>
  </w:num>
  <w:num w:numId="10" w16cid:durableId="1442148198">
    <w:abstractNumId w:val="30"/>
  </w:num>
  <w:num w:numId="11" w16cid:durableId="1784423791">
    <w:abstractNumId w:val="11"/>
  </w:num>
  <w:num w:numId="12" w16cid:durableId="1196694871">
    <w:abstractNumId w:val="9"/>
  </w:num>
  <w:num w:numId="13" w16cid:durableId="214511248">
    <w:abstractNumId w:val="25"/>
  </w:num>
  <w:num w:numId="14" w16cid:durableId="934941483">
    <w:abstractNumId w:val="22"/>
  </w:num>
  <w:num w:numId="15" w16cid:durableId="1063286487">
    <w:abstractNumId w:val="37"/>
  </w:num>
  <w:num w:numId="16" w16cid:durableId="1327199705">
    <w:abstractNumId w:val="17"/>
  </w:num>
  <w:num w:numId="17" w16cid:durableId="1871647732">
    <w:abstractNumId w:val="27"/>
  </w:num>
  <w:num w:numId="18" w16cid:durableId="652175796">
    <w:abstractNumId w:val="0"/>
  </w:num>
  <w:num w:numId="19" w16cid:durableId="103429152">
    <w:abstractNumId w:val="1"/>
  </w:num>
  <w:num w:numId="20" w16cid:durableId="1521964565">
    <w:abstractNumId w:val="26"/>
  </w:num>
  <w:num w:numId="21" w16cid:durableId="994993641">
    <w:abstractNumId w:val="8"/>
  </w:num>
  <w:num w:numId="22" w16cid:durableId="2139182984">
    <w:abstractNumId w:val="6"/>
  </w:num>
  <w:num w:numId="23" w16cid:durableId="1107313215">
    <w:abstractNumId w:val="28"/>
  </w:num>
  <w:num w:numId="24" w16cid:durableId="1161122604">
    <w:abstractNumId w:val="35"/>
  </w:num>
  <w:num w:numId="25" w16cid:durableId="1490946567">
    <w:abstractNumId w:val="38"/>
  </w:num>
  <w:num w:numId="26" w16cid:durableId="1817452155">
    <w:abstractNumId w:val="15"/>
  </w:num>
  <w:num w:numId="27" w16cid:durableId="350618071">
    <w:abstractNumId w:val="29"/>
  </w:num>
  <w:num w:numId="28" w16cid:durableId="365184050">
    <w:abstractNumId w:val="21"/>
  </w:num>
  <w:num w:numId="29" w16cid:durableId="403187224">
    <w:abstractNumId w:val="31"/>
  </w:num>
  <w:num w:numId="30" w16cid:durableId="1507092080">
    <w:abstractNumId w:val="20"/>
  </w:num>
  <w:num w:numId="31" w16cid:durableId="1239290069">
    <w:abstractNumId w:val="10"/>
  </w:num>
  <w:num w:numId="32" w16cid:durableId="1492598280">
    <w:abstractNumId w:val="33"/>
  </w:num>
  <w:num w:numId="33" w16cid:durableId="1617325579">
    <w:abstractNumId w:val="32"/>
  </w:num>
  <w:num w:numId="34" w16cid:durableId="327249319">
    <w:abstractNumId w:val="19"/>
  </w:num>
  <w:num w:numId="35" w16cid:durableId="1061097511">
    <w:abstractNumId w:val="5"/>
  </w:num>
  <w:num w:numId="36" w16cid:durableId="800611552">
    <w:abstractNumId w:val="34"/>
  </w:num>
  <w:num w:numId="37" w16cid:durableId="599146192">
    <w:abstractNumId w:val="3"/>
  </w:num>
  <w:num w:numId="38" w16cid:durableId="757673974">
    <w:abstractNumId w:val="36"/>
  </w:num>
  <w:num w:numId="39" w16cid:durableId="1505172102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D1"/>
    <w:rsid w:val="000305E5"/>
    <w:rsid w:val="00032EAC"/>
    <w:rsid w:val="000356A8"/>
    <w:rsid w:val="00041986"/>
    <w:rsid w:val="00050340"/>
    <w:rsid w:val="000619F1"/>
    <w:rsid w:val="00064C0E"/>
    <w:rsid w:val="00067FD2"/>
    <w:rsid w:val="00076F9A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1347"/>
    <w:rsid w:val="000D3364"/>
    <w:rsid w:val="000D5B21"/>
    <w:rsid w:val="000D6143"/>
    <w:rsid w:val="000E11A0"/>
    <w:rsid w:val="000F1061"/>
    <w:rsid w:val="001032FB"/>
    <w:rsid w:val="00106E51"/>
    <w:rsid w:val="00110973"/>
    <w:rsid w:val="001123A7"/>
    <w:rsid w:val="0011555A"/>
    <w:rsid w:val="00116E06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3932"/>
    <w:rsid w:val="00154B1D"/>
    <w:rsid w:val="001572F7"/>
    <w:rsid w:val="0016158B"/>
    <w:rsid w:val="001640DA"/>
    <w:rsid w:val="00164F4F"/>
    <w:rsid w:val="0016770A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1F72B3"/>
    <w:rsid w:val="0020042F"/>
    <w:rsid w:val="00201333"/>
    <w:rsid w:val="002137F9"/>
    <w:rsid w:val="002153E5"/>
    <w:rsid w:val="002232B3"/>
    <w:rsid w:val="00227F58"/>
    <w:rsid w:val="00232A90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5E6"/>
    <w:rsid w:val="002A7E08"/>
    <w:rsid w:val="002C00FA"/>
    <w:rsid w:val="002C065D"/>
    <w:rsid w:val="002C1DDF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5861"/>
    <w:rsid w:val="00317950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418"/>
    <w:rsid w:val="00371E24"/>
    <w:rsid w:val="003720EC"/>
    <w:rsid w:val="00374125"/>
    <w:rsid w:val="0037599E"/>
    <w:rsid w:val="003856B1"/>
    <w:rsid w:val="00386406"/>
    <w:rsid w:val="00386422"/>
    <w:rsid w:val="00386964"/>
    <w:rsid w:val="00391BEC"/>
    <w:rsid w:val="00395E1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21BF6"/>
    <w:rsid w:val="00431F35"/>
    <w:rsid w:val="00435D15"/>
    <w:rsid w:val="00435DB9"/>
    <w:rsid w:val="00437E2E"/>
    <w:rsid w:val="00456F50"/>
    <w:rsid w:val="00460A0F"/>
    <w:rsid w:val="0046169D"/>
    <w:rsid w:val="004628A3"/>
    <w:rsid w:val="00462D81"/>
    <w:rsid w:val="0046352E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2A29"/>
    <w:rsid w:val="00525127"/>
    <w:rsid w:val="00526440"/>
    <w:rsid w:val="0052709E"/>
    <w:rsid w:val="00533B12"/>
    <w:rsid w:val="0054457A"/>
    <w:rsid w:val="005508FD"/>
    <w:rsid w:val="005523AB"/>
    <w:rsid w:val="00552C4D"/>
    <w:rsid w:val="00552D75"/>
    <w:rsid w:val="00562734"/>
    <w:rsid w:val="005670DC"/>
    <w:rsid w:val="005671EC"/>
    <w:rsid w:val="005727D2"/>
    <w:rsid w:val="005811C7"/>
    <w:rsid w:val="0058148F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D648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B73AC"/>
    <w:rsid w:val="006C1333"/>
    <w:rsid w:val="006C2AD0"/>
    <w:rsid w:val="006C6B0A"/>
    <w:rsid w:val="006D0F4F"/>
    <w:rsid w:val="006D12B8"/>
    <w:rsid w:val="006D2411"/>
    <w:rsid w:val="006D3BDF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D6486"/>
    <w:rsid w:val="007E03D1"/>
    <w:rsid w:val="007E2C0F"/>
    <w:rsid w:val="007E3942"/>
    <w:rsid w:val="007E5120"/>
    <w:rsid w:val="007E6B13"/>
    <w:rsid w:val="007E6C37"/>
    <w:rsid w:val="007F2205"/>
    <w:rsid w:val="0080177C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C39DA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1787B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471"/>
    <w:rsid w:val="00A45E66"/>
    <w:rsid w:val="00A50FD8"/>
    <w:rsid w:val="00A5334C"/>
    <w:rsid w:val="00A571C6"/>
    <w:rsid w:val="00A6097D"/>
    <w:rsid w:val="00A61AB3"/>
    <w:rsid w:val="00A62A5B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A7E5D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47C"/>
    <w:rsid w:val="00C70C7F"/>
    <w:rsid w:val="00C730A4"/>
    <w:rsid w:val="00C73B59"/>
    <w:rsid w:val="00C76B96"/>
    <w:rsid w:val="00C83BD0"/>
    <w:rsid w:val="00C85770"/>
    <w:rsid w:val="00C92F4B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5DEA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718"/>
    <w:rsid w:val="00F31B4E"/>
    <w:rsid w:val="00F31CB1"/>
    <w:rsid w:val="00F341C4"/>
    <w:rsid w:val="00F41D4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A1BA5"/>
    <w:rsid w:val="00FB59C0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3</TotalTime>
  <Pages>2</Pages>
  <Words>369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2023-11-09T03:27:00Z</dcterms:created>
  <dcterms:modified xsi:type="dcterms:W3CDTF">2023-11-10T15:46:00Z</dcterms:modified>
</cp:coreProperties>
</file>