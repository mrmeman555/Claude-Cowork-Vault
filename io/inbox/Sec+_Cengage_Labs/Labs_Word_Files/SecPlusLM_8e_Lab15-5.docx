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1905E5B1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232A90">
        <w:rPr>
          <w:rFonts w:asciiTheme="majorHAnsi" w:hAnsiTheme="majorHAnsi" w:cstheme="majorHAnsi"/>
          <w:b/>
          <w:bCs/>
          <w:sz w:val="56"/>
          <w:szCs w:val="56"/>
        </w:rPr>
        <w:t>5</w:t>
      </w:r>
    </w:p>
    <w:p w14:paraId="764C1F5D" w14:textId="1B2C68AF" w:rsidR="00AF1E2F" w:rsidRDefault="00AF1E2F" w:rsidP="00AF1E2F">
      <w:pPr>
        <w:pStyle w:val="TableHead"/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232A90" w:rsidRPr="00770D3B" w14:paraId="5F232DBD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04E0" w14:textId="65EE9295" w:rsidR="00232A90" w:rsidRPr="00232A90" w:rsidRDefault="00232A90" w:rsidP="00232A90">
            <w:pPr>
              <w:pStyle w:val="TableText"/>
            </w:pPr>
            <w:r w:rsidRPr="00232A90">
              <w:t>Domain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F4A5" w14:textId="77777777" w:rsidR="00232A90" w:rsidRPr="00232A90" w:rsidRDefault="00232A90" w:rsidP="00232A90">
            <w:pPr>
              <w:pStyle w:val="TableText"/>
            </w:pPr>
            <w:r w:rsidRPr="00232A90">
              <w:t>Lab</w:t>
            </w:r>
          </w:p>
        </w:tc>
      </w:tr>
      <w:tr w:rsidR="00232A90" w:rsidRPr="00770D3B" w14:paraId="55579756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E96A8" w14:textId="081A90E8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General Security Concepts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6938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 xml:space="preserve">15.1, 15.2 </w:t>
            </w:r>
          </w:p>
        </w:tc>
      </w:tr>
      <w:tr w:rsidR="00232A90" w:rsidRPr="00770D3B" w14:paraId="01A16615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59589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673B3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</w:t>
            </w:r>
          </w:p>
        </w:tc>
      </w:tr>
      <w:tr w:rsidR="00232A90" w:rsidRPr="00770D3B" w14:paraId="09FA5522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5F51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504C" w14:textId="49BDFFBB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15.1, 15.2, 15.3, 15.4, 15.5</w:t>
            </w:r>
          </w:p>
        </w:tc>
      </w:tr>
    </w:tbl>
    <w:p w14:paraId="24736102" w14:textId="77777777" w:rsidR="00232A90" w:rsidRPr="00232A90" w:rsidRDefault="00232A90" w:rsidP="00232A90">
      <w:pPr>
        <w:pStyle w:val="BasalText"/>
      </w:pPr>
      <w:r w:rsidRPr="00232A90">
        <w:t>Website links change frequently. If a link in the following activities no longer works, use a search engine such as Google or Bing to search for the information.</w:t>
      </w:r>
    </w:p>
    <w:p w14:paraId="3663C7E6" w14:textId="18C39289" w:rsidR="00232A90" w:rsidRPr="00372B01" w:rsidRDefault="00232A90" w:rsidP="00232A90">
      <w:pPr>
        <w:pStyle w:val="HeadA"/>
      </w:pPr>
      <w:r w:rsidRPr="00372B01">
        <w:t xml:space="preserve">Lab </w:t>
      </w:r>
      <w:r>
        <w:t>15.5</w:t>
      </w:r>
      <w:r w:rsidRPr="00372B01">
        <w:t xml:space="preserve"> </w:t>
      </w:r>
      <w:r w:rsidRPr="00695967">
        <w:t>Evaluating a User Awareness Training Product</w:t>
      </w:r>
    </w:p>
    <w:p w14:paraId="2CF89F64" w14:textId="71FF2290" w:rsidR="00232A90" w:rsidRPr="002A75E6" w:rsidRDefault="00232A90" w:rsidP="005D6488">
      <w:pPr>
        <w:pStyle w:val="HeadB"/>
        <w:spacing w:before="120" w:after="120" w:line="276" w:lineRule="auto"/>
      </w:pPr>
      <w:r w:rsidRPr="002A75E6">
        <w:t xml:space="preserve">Estimated Time: </w:t>
      </w:r>
      <w:r w:rsidRPr="00C92F4B">
        <w:rPr>
          <w:b w:val="0"/>
          <w:bCs/>
        </w:rPr>
        <w:t>30 minutes</w:t>
      </w:r>
    </w:p>
    <w:p w14:paraId="59079B30" w14:textId="21D94D57" w:rsidR="00232A90" w:rsidRPr="00372B01" w:rsidRDefault="00232A90" w:rsidP="00232A90">
      <w:pPr>
        <w:pStyle w:val="HeadB"/>
      </w:pPr>
      <w:r w:rsidRPr="00372B01">
        <w:t>Objectives</w:t>
      </w:r>
    </w:p>
    <w:p w14:paraId="04F0E942" w14:textId="13539A96" w:rsidR="001032FB" w:rsidRDefault="00232A90" w:rsidP="00DD373D">
      <w:pPr>
        <w:pStyle w:val="BasalText"/>
      </w:pPr>
      <w:bookmarkStart w:id="3" w:name="_Hlk137671279"/>
      <w:r w:rsidRPr="00A13FFD">
        <w:t xml:space="preserve">User </w:t>
      </w:r>
      <w:r>
        <w:t>a</w:t>
      </w:r>
      <w:r w:rsidRPr="00A13FFD">
        <w:t xml:space="preserve">wareness </w:t>
      </w:r>
      <w:r>
        <w:t>t</w:t>
      </w:r>
      <w:r w:rsidRPr="00695967">
        <w:t>raining</w:t>
      </w:r>
      <w:bookmarkEnd w:id="3"/>
      <w:r w:rsidRPr="00695967">
        <w:t xml:space="preserve"> within your organization is one of the best ways to increase </w:t>
      </w:r>
      <w:r>
        <w:t>security</w:t>
      </w:r>
      <w:r w:rsidRPr="00695967">
        <w:t xml:space="preserve"> and prevent security breaches. Training can be delivered in a variety of formats, but one of the most common formats in larger organizations is computer-based training, particularly self-paced training with a requirement of completion by a certain date. The training may be preceded by surveys or testing using a phishing simulator, assessing the need for the training</w:t>
      </w:r>
      <w:r w:rsidRPr="00574849">
        <w:t>.</w:t>
      </w:r>
    </w:p>
    <w:p w14:paraId="1862B9B0" w14:textId="2DAA9A5F" w:rsidR="00232A90" w:rsidRPr="00372B01" w:rsidRDefault="00232A90" w:rsidP="002A75E6">
      <w:pPr>
        <w:pStyle w:val="BasalText"/>
        <w:ind w:left="720" w:hanging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1E7A46EB" w14:textId="20588290" w:rsidR="00232A90" w:rsidRDefault="00232A90" w:rsidP="00431F35">
      <w:pPr>
        <w:pStyle w:val="BasalText"/>
        <w:numPr>
          <w:ilvl w:val="0"/>
          <w:numId w:val="21"/>
        </w:numPr>
        <w:ind w:left="1080"/>
      </w:pPr>
      <w:r>
        <w:t>Complete security awareness training modules.</w:t>
      </w:r>
    </w:p>
    <w:p w14:paraId="53FF5EC4" w14:textId="5724D10C" w:rsidR="00232A90" w:rsidRDefault="00232A90" w:rsidP="00431F35">
      <w:pPr>
        <w:pStyle w:val="BasalText"/>
        <w:numPr>
          <w:ilvl w:val="0"/>
          <w:numId w:val="21"/>
        </w:numPr>
        <w:ind w:left="1080"/>
      </w:pPr>
      <w:r>
        <w:t>Evaluate user security awareness training.</w:t>
      </w:r>
    </w:p>
    <w:p w14:paraId="06E3644A" w14:textId="2878C598" w:rsidR="00232A90" w:rsidRPr="00372B01" w:rsidRDefault="00232A90" w:rsidP="00232A90">
      <w:pPr>
        <w:pStyle w:val="HeadB"/>
      </w:pPr>
      <w:r w:rsidRPr="00372B01">
        <w:t>Certification Objectives</w:t>
      </w:r>
    </w:p>
    <w:p w14:paraId="5C8B319D" w14:textId="29BD6274" w:rsidR="00232A90" w:rsidRPr="00372B01" w:rsidRDefault="00232A90" w:rsidP="00232A90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62FB3FDB" w14:textId="7645C668" w:rsidR="00232A90" w:rsidRDefault="00232A90" w:rsidP="00431F35">
      <w:pPr>
        <w:pStyle w:val="BasalText"/>
        <w:numPr>
          <w:ilvl w:val="0"/>
          <w:numId w:val="23"/>
        </w:numPr>
      </w:pPr>
      <w:r>
        <w:lastRenderedPageBreak/>
        <w:t>5.3 Explain the processes associated with third-party risk assessment and management.</w:t>
      </w:r>
    </w:p>
    <w:p w14:paraId="5BCD9D02" w14:textId="05D37317" w:rsidR="00232A90" w:rsidRDefault="00BA7E5D" w:rsidP="00431F35">
      <w:pPr>
        <w:pStyle w:val="BasalText"/>
        <w:numPr>
          <w:ilvl w:val="1"/>
          <w:numId w:val="24"/>
        </w:numPr>
        <w:ind w:left="720"/>
      </w:pPr>
      <w:r>
        <w:t xml:space="preserve">5.6 </w:t>
      </w:r>
      <w:r w:rsidR="00232A90">
        <w:t>Given a scenario, implement security awareness practices.</w:t>
      </w:r>
    </w:p>
    <w:p w14:paraId="7A0D3781" w14:textId="3C411A88" w:rsidR="00232A90" w:rsidRPr="00372B01" w:rsidRDefault="00232A90" w:rsidP="00232A90">
      <w:pPr>
        <w:pStyle w:val="HeadB"/>
      </w:pPr>
      <w:r w:rsidRPr="00372B01">
        <w:t>Materials Required</w:t>
      </w:r>
    </w:p>
    <w:p w14:paraId="681751A3" w14:textId="6176D587" w:rsidR="00232A90" w:rsidRPr="00372B01" w:rsidRDefault="00232A90" w:rsidP="00232A90">
      <w:pPr>
        <w:pStyle w:val="BasalText"/>
      </w:pPr>
      <w:r w:rsidRPr="00372B01">
        <w:t>This lab requires the following:</w:t>
      </w:r>
    </w:p>
    <w:p w14:paraId="61A3CB21" w14:textId="7D481B66" w:rsidR="00232A90" w:rsidRDefault="00232A90" w:rsidP="00431F35">
      <w:pPr>
        <w:pStyle w:val="BasalText"/>
        <w:numPr>
          <w:ilvl w:val="1"/>
          <w:numId w:val="24"/>
        </w:numPr>
        <w:ind w:left="720"/>
      </w:pPr>
      <w:r w:rsidRPr="00A129FA">
        <w:t>A computer running the Windows operating system with Internet access</w:t>
      </w:r>
    </w:p>
    <w:p w14:paraId="63B4A6EC" w14:textId="28A3A3BB" w:rsidR="00232A90" w:rsidRPr="00C90E9B" w:rsidRDefault="00232A90" w:rsidP="00232A90">
      <w:pPr>
        <w:pStyle w:val="HeadB"/>
      </w:pPr>
      <w:r w:rsidRPr="00C90E9B">
        <w:t>Activity</w:t>
      </w:r>
    </w:p>
    <w:p w14:paraId="2474A831" w14:textId="26EA90A2" w:rsidR="00232A90" w:rsidRDefault="00232A90" w:rsidP="00232A90">
      <w:pPr>
        <w:pStyle w:val="BasalText"/>
      </w:pPr>
      <w:r w:rsidRPr="00372B01">
        <w:t xml:space="preserve">In this lab, </w:t>
      </w:r>
      <w:r w:rsidRPr="00695967">
        <w:t>you complete and evaluate a sample user awareness training session</w:t>
      </w:r>
      <w:r w:rsidRPr="00F53516">
        <w:t>.</w:t>
      </w:r>
    </w:p>
    <w:p w14:paraId="2A652E54" w14:textId="048CA548" w:rsidR="00232A90" w:rsidRDefault="00232A90" w:rsidP="00431F35">
      <w:pPr>
        <w:pStyle w:val="BasalText"/>
        <w:numPr>
          <w:ilvl w:val="0"/>
          <w:numId w:val="25"/>
        </w:numPr>
      </w:pPr>
      <w:r>
        <w:t xml:space="preserve">Open your browser and navigate to </w:t>
      </w:r>
      <w:r w:rsidRPr="00BA7E5D">
        <w:rPr>
          <w:b/>
          <w:bCs/>
        </w:rPr>
        <w:t>www.proofpoint.com/us/products/security-awareness-training</w:t>
      </w:r>
      <w:r>
        <w:t>.</w:t>
      </w:r>
    </w:p>
    <w:p w14:paraId="06AF0DC8" w14:textId="77777777" w:rsidR="00232A90" w:rsidRDefault="00232A90" w:rsidP="00431F35">
      <w:pPr>
        <w:pStyle w:val="BasalText"/>
        <w:numPr>
          <w:ilvl w:val="0"/>
          <w:numId w:val="25"/>
        </w:numPr>
      </w:pPr>
      <w:r>
        <w:t xml:space="preserve">Click </w:t>
      </w:r>
      <w:r w:rsidRPr="00BA7E5D">
        <w:rPr>
          <w:b/>
          <w:bCs/>
        </w:rPr>
        <w:t>Try our Security Awareness Training</w:t>
      </w:r>
      <w:r>
        <w:t xml:space="preserve"> to navigate to the trial sign-up page.</w:t>
      </w:r>
    </w:p>
    <w:p w14:paraId="04B06D27" w14:textId="77777777" w:rsidR="00232A90" w:rsidRDefault="00232A90" w:rsidP="00431F35">
      <w:pPr>
        <w:pStyle w:val="BasalText"/>
        <w:numPr>
          <w:ilvl w:val="0"/>
          <w:numId w:val="25"/>
        </w:numPr>
      </w:pPr>
      <w:r>
        <w:t xml:space="preserve">Fill out the form with the following requested information and then click </w:t>
      </w:r>
      <w:r w:rsidRPr="00BA7E5D">
        <w:rPr>
          <w:b/>
          <w:bCs/>
        </w:rPr>
        <w:t>Submit</w:t>
      </w:r>
      <w:r>
        <w:t>:</w:t>
      </w:r>
    </w:p>
    <w:p w14:paraId="7F582D2F" w14:textId="5BD087E7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First name</w:t>
      </w:r>
    </w:p>
    <w:p w14:paraId="74CA50DE" w14:textId="77777777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Last name</w:t>
      </w:r>
    </w:p>
    <w:p w14:paraId="108D4AF7" w14:textId="77777777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Business Email (use your student email)</w:t>
      </w:r>
    </w:p>
    <w:p w14:paraId="17819204" w14:textId="77777777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Company Name (use your school’s name)</w:t>
      </w:r>
    </w:p>
    <w:p w14:paraId="60CB6457" w14:textId="77777777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Job Title (enter student)</w:t>
      </w:r>
    </w:p>
    <w:p w14:paraId="75D542FB" w14:textId="77777777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Phone number</w:t>
      </w:r>
    </w:p>
    <w:p w14:paraId="11778E2C" w14:textId="16F7E75E" w:rsidR="00232A90" w:rsidRDefault="00232A90" w:rsidP="002C1DDF">
      <w:pPr>
        <w:pStyle w:val="BasalText"/>
        <w:numPr>
          <w:ilvl w:val="0"/>
          <w:numId w:val="26"/>
        </w:numPr>
        <w:spacing w:after="200"/>
        <w:ind w:left="1080"/>
      </w:pPr>
      <w:r>
        <w:t>Country</w:t>
      </w:r>
    </w:p>
    <w:p w14:paraId="1186D4EF" w14:textId="77777777" w:rsidR="002C1DDF" w:rsidRDefault="002C1DDF" w:rsidP="002C1DDF">
      <w:pPr>
        <w:spacing w:line="20" w:lineRule="exact"/>
        <w:rPr>
          <w:rFonts w:asciiTheme="minorHAnsi" w:hAnsiTheme="minorHAnsi" w:cstheme="minorHAnsi"/>
        </w:rPr>
        <w:sectPr w:rsidR="002C1DDF" w:rsidSect="00F341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3F73BF7D" w14:textId="4D4CAC9D" w:rsidR="002C1DDF" w:rsidRPr="002C1DDF" w:rsidRDefault="002C1DDF" w:rsidP="002C1DDF">
      <w:pPr>
        <w:spacing w:line="20" w:lineRule="exact"/>
        <w:rPr>
          <w:rFonts w:asciiTheme="minorHAnsi" w:hAnsiTheme="minorHAnsi" w:cstheme="minorHAnsi"/>
        </w:rPr>
      </w:pPr>
    </w:p>
    <w:p w14:paraId="3295F28B" w14:textId="77777777" w:rsidR="00232A90" w:rsidRDefault="00232A90" w:rsidP="00431F35">
      <w:pPr>
        <w:pStyle w:val="BasalText"/>
        <w:numPr>
          <w:ilvl w:val="0"/>
          <w:numId w:val="25"/>
        </w:numPr>
      </w:pPr>
      <w:r>
        <w:t xml:space="preserve">Click </w:t>
      </w:r>
      <w:r w:rsidRPr="00BA7E5D">
        <w:rPr>
          <w:b/>
          <w:bCs/>
        </w:rPr>
        <w:t>Download Now</w:t>
      </w:r>
      <w:r>
        <w:t xml:space="preserve"> when the button is available.</w:t>
      </w:r>
    </w:p>
    <w:p w14:paraId="3D86A00E" w14:textId="77777777" w:rsidR="00232A90" w:rsidRDefault="00232A90" w:rsidP="00431F35">
      <w:pPr>
        <w:pStyle w:val="BasalText"/>
        <w:numPr>
          <w:ilvl w:val="0"/>
          <w:numId w:val="25"/>
        </w:numPr>
      </w:pPr>
      <w:r>
        <w:t xml:space="preserve">Find the downloaded file </w:t>
      </w:r>
      <w:r w:rsidRPr="00BA7E5D">
        <w:rPr>
          <w:b/>
          <w:bCs/>
        </w:rPr>
        <w:t>pfpt-us-psat-full-video-modules.zip</w:t>
      </w:r>
      <w:r>
        <w:t xml:space="preserve"> and extract all the files. </w:t>
      </w:r>
    </w:p>
    <w:p w14:paraId="70B6FF97" w14:textId="77777777" w:rsidR="00232A90" w:rsidRDefault="00232A90" w:rsidP="00431F35">
      <w:pPr>
        <w:pStyle w:val="BasalText"/>
        <w:numPr>
          <w:ilvl w:val="0"/>
          <w:numId w:val="25"/>
        </w:numPr>
      </w:pPr>
      <w:r>
        <w:t>Open the folder containing the extracted files.</w:t>
      </w:r>
    </w:p>
    <w:p w14:paraId="37784123" w14:textId="77777777" w:rsidR="00232A90" w:rsidRDefault="00232A90" w:rsidP="00431F35">
      <w:pPr>
        <w:pStyle w:val="BasalText"/>
        <w:numPr>
          <w:ilvl w:val="0"/>
          <w:numId w:val="25"/>
        </w:numPr>
      </w:pPr>
      <w:r>
        <w:t>Watch the following videos:</w:t>
      </w:r>
    </w:p>
    <w:p w14:paraId="1B67AA2B" w14:textId="0A2E8E0C" w:rsidR="00232A90" w:rsidRDefault="00232A90" w:rsidP="00431F35">
      <w:pPr>
        <w:pStyle w:val="BasalText"/>
        <w:numPr>
          <w:ilvl w:val="0"/>
          <w:numId w:val="27"/>
        </w:numPr>
        <w:ind w:left="1080"/>
      </w:pPr>
      <w:r>
        <w:t>Attack Spotlight</w:t>
      </w:r>
    </w:p>
    <w:p w14:paraId="72F7EDEA" w14:textId="77777777" w:rsidR="00232A90" w:rsidRDefault="00232A90" w:rsidP="00431F35">
      <w:pPr>
        <w:pStyle w:val="BasalText"/>
        <w:numPr>
          <w:ilvl w:val="0"/>
          <w:numId w:val="27"/>
        </w:numPr>
        <w:ind w:left="1080"/>
      </w:pPr>
      <w:r>
        <w:lastRenderedPageBreak/>
        <w:t>Mobile Devices Common Risks and Threats</w:t>
      </w:r>
    </w:p>
    <w:p w14:paraId="2C6F0FFD" w14:textId="77777777" w:rsidR="00232A90" w:rsidRDefault="00232A90" w:rsidP="00431F35">
      <w:pPr>
        <w:pStyle w:val="BasalText"/>
        <w:numPr>
          <w:ilvl w:val="0"/>
          <w:numId w:val="27"/>
        </w:numPr>
        <w:ind w:left="1080"/>
      </w:pPr>
      <w:r>
        <w:t>Change Location</w:t>
      </w:r>
    </w:p>
    <w:p w14:paraId="3BC518A1" w14:textId="1C7DBBF5" w:rsidR="00232A90" w:rsidRDefault="00232A90" w:rsidP="00431F35">
      <w:pPr>
        <w:pStyle w:val="BasalText"/>
        <w:numPr>
          <w:ilvl w:val="0"/>
          <w:numId w:val="27"/>
        </w:numPr>
        <w:ind w:left="1080"/>
      </w:pPr>
      <w:r>
        <w:t>What is Cloud?</w:t>
      </w:r>
    </w:p>
    <w:p w14:paraId="1D9DB4CE" w14:textId="77777777" w:rsidR="00BA7E5D" w:rsidRDefault="00232A90" w:rsidP="00431F35">
      <w:pPr>
        <w:pStyle w:val="BasalText"/>
        <w:numPr>
          <w:ilvl w:val="3"/>
          <w:numId w:val="10"/>
        </w:numPr>
        <w:ind w:left="720"/>
      </w:pPr>
      <w:r>
        <w:t>Which module did you feel was the most effective and why? Which module did you feel was the least effective and why? Write a one-page summary recommending the use of u</w:t>
      </w:r>
      <w:r w:rsidRPr="00695967">
        <w:t xml:space="preserve">ser </w:t>
      </w:r>
      <w:r>
        <w:t>a</w:t>
      </w:r>
      <w:r w:rsidRPr="00695967">
        <w:t xml:space="preserve">wareness </w:t>
      </w:r>
      <w:r>
        <w:t>t</w:t>
      </w:r>
      <w:r w:rsidRPr="00695967">
        <w:t>raining</w:t>
      </w:r>
      <w:r>
        <w:t xml:space="preserve"> and submit it to your instructor.</w:t>
      </w:r>
    </w:p>
    <w:p w14:paraId="06375BD8" w14:textId="0CA55FB8" w:rsidR="00232A90" w:rsidRDefault="00232A90" w:rsidP="00431F35">
      <w:pPr>
        <w:pStyle w:val="BasalText"/>
        <w:numPr>
          <w:ilvl w:val="0"/>
          <w:numId w:val="28"/>
        </w:numPr>
      </w:pPr>
      <w:r>
        <w:t>Close all windows.</w:t>
      </w:r>
    </w:p>
    <w:bookmarkEnd w:id="0"/>
    <w:bookmarkEnd w:id="1"/>
    <w:bookmarkEnd w:id="2"/>
    <w:p w14:paraId="073FB9E6" w14:textId="4F4D0B87" w:rsidR="00232A90" w:rsidRPr="00641FC9" w:rsidRDefault="00232A90" w:rsidP="00747B53">
      <w:pPr>
        <w:pStyle w:val="BasalText"/>
        <w:ind w:left="1080"/>
      </w:pPr>
    </w:p>
    <w:sectPr w:rsidR="00232A90" w:rsidRPr="00641FC9" w:rsidSect="00F341C4">
      <w:footerReference w:type="default" r:id="rId14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7AD7E" w14:textId="77777777" w:rsidR="0080177C" w:rsidRDefault="0080177C">
      <w:pPr>
        <w:spacing w:line="240" w:lineRule="auto"/>
      </w:pPr>
      <w:r>
        <w:separator/>
      </w:r>
    </w:p>
  </w:endnote>
  <w:endnote w:type="continuationSeparator" w:id="0">
    <w:p w14:paraId="1CA15282" w14:textId="77777777" w:rsidR="0080177C" w:rsidRDefault="00801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67F6C" w14:textId="77777777" w:rsidR="00DD373D" w:rsidRDefault="00DD37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32000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742481761"/>
          <w:docPartObj>
            <w:docPartGallery w:val="Page Numbers (Top of Page)"/>
            <w:docPartUnique/>
          </w:docPartObj>
        </w:sdtPr>
        <w:sdtEndPr/>
        <w:sdtContent>
          <w:p w14:paraId="7D7D697E" w14:textId="77777777" w:rsidR="002C1DDF" w:rsidRPr="00364832" w:rsidRDefault="002C1DDF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F44F3CB" w14:textId="4D50473D" w:rsidR="002C1DDF" w:rsidRPr="00364832" w:rsidRDefault="002C1DDF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C1DDF">
              <w:rPr>
                <w:rFonts w:asciiTheme="minorHAnsi" w:hAnsiTheme="minorHAnsi" w:cstheme="minorHAnsi"/>
                <w:sz w:val="18"/>
                <w:szCs w:val="18"/>
              </w:rPr>
              <w:t>Evaluating a User Awareness Training Product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194175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102689983"/>
          <w:docPartObj>
            <w:docPartGallery w:val="Page Numbers (Top of Page)"/>
            <w:docPartUnique/>
          </w:docPartObj>
        </w:sdtPr>
        <w:sdtEndPr/>
        <w:sdtContent>
          <w:p w14:paraId="145CAF0E" w14:textId="77777777" w:rsidR="00F341C4" w:rsidRPr="00364832" w:rsidRDefault="00F341C4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2B45D17" w14:textId="69DD512B" w:rsidR="00F341C4" w:rsidRPr="00364832" w:rsidRDefault="00F341C4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341C4">
              <w:rPr>
                <w:rFonts w:asciiTheme="minorHAnsi" w:hAnsiTheme="minorHAnsi" w:cstheme="minorHAnsi"/>
                <w:sz w:val="18"/>
                <w:szCs w:val="18"/>
              </w:rPr>
              <w:t>Evaluating a User Awareness Training Product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76968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989203925"/>
          <w:docPartObj>
            <w:docPartGallery w:val="Page Numbers (Top of Page)"/>
            <w:docPartUnique/>
          </w:docPartObj>
        </w:sdtPr>
        <w:sdtEndPr/>
        <w:sdtContent>
          <w:p w14:paraId="2E9932C9" w14:textId="77777777" w:rsidR="002C1DDF" w:rsidRPr="00364832" w:rsidRDefault="002C1DDF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905A806" w14:textId="77777777" w:rsidR="00DD373D" w:rsidRPr="00364832" w:rsidRDefault="00DD373D" w:rsidP="00DD373D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C1DDF">
              <w:rPr>
                <w:rFonts w:asciiTheme="minorHAnsi" w:hAnsiTheme="minorHAnsi" w:cstheme="minorHAnsi"/>
                <w:sz w:val="18"/>
                <w:szCs w:val="18"/>
              </w:rPr>
              <w:t>Evaluating a User Awareness Training Product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  <w:p w14:paraId="463E0A48" w14:textId="7D0E4F50" w:rsidR="002C1DDF" w:rsidRPr="00364832" w:rsidRDefault="00DD373D" w:rsidP="00DD373D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F60BA" w14:textId="77777777" w:rsidR="0080177C" w:rsidRDefault="0080177C">
      <w:pPr>
        <w:spacing w:line="240" w:lineRule="auto"/>
      </w:pPr>
      <w:r>
        <w:separator/>
      </w:r>
    </w:p>
  </w:footnote>
  <w:footnote w:type="continuationSeparator" w:id="0">
    <w:p w14:paraId="10E8D923" w14:textId="77777777" w:rsidR="0080177C" w:rsidRDefault="008017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B97F7" w14:textId="77777777" w:rsidR="00DD373D" w:rsidRDefault="00DD37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39859" w14:textId="77777777" w:rsidR="00DD373D" w:rsidRDefault="00DD37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10C" w14:textId="77777777" w:rsidR="00DD373D" w:rsidRDefault="00DD37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634"/>
    <w:multiLevelType w:val="hybridMultilevel"/>
    <w:tmpl w:val="B2723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DC5"/>
    <w:multiLevelType w:val="hybridMultilevel"/>
    <w:tmpl w:val="1A78E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B211DC"/>
    <w:multiLevelType w:val="hybridMultilevel"/>
    <w:tmpl w:val="ACCED7E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102749A9"/>
    <w:multiLevelType w:val="hybridMultilevel"/>
    <w:tmpl w:val="4270167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159BA"/>
    <w:multiLevelType w:val="multilevel"/>
    <w:tmpl w:val="43B28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661A41"/>
    <w:multiLevelType w:val="hybridMultilevel"/>
    <w:tmpl w:val="CE30A0E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25836"/>
    <w:multiLevelType w:val="hybridMultilevel"/>
    <w:tmpl w:val="7864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1E04"/>
    <w:multiLevelType w:val="hybridMultilevel"/>
    <w:tmpl w:val="BCB0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3235"/>
    <w:multiLevelType w:val="hybridMultilevel"/>
    <w:tmpl w:val="D6307F1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B057A"/>
    <w:multiLevelType w:val="hybridMultilevel"/>
    <w:tmpl w:val="5DDAE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3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81E0C43"/>
    <w:multiLevelType w:val="multilevel"/>
    <w:tmpl w:val="0C403A42"/>
    <w:lvl w:ilvl="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3FF97EB6"/>
    <w:multiLevelType w:val="hybridMultilevel"/>
    <w:tmpl w:val="C032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79D221E"/>
    <w:multiLevelType w:val="hybridMultilevel"/>
    <w:tmpl w:val="2740414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072EB"/>
    <w:multiLevelType w:val="hybridMultilevel"/>
    <w:tmpl w:val="D58E2BA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1798"/>
    <w:multiLevelType w:val="hybridMultilevel"/>
    <w:tmpl w:val="F1247ADA"/>
    <w:lvl w:ilvl="0" w:tplc="25F0D37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34463"/>
    <w:multiLevelType w:val="hybridMultilevel"/>
    <w:tmpl w:val="816A2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EC5E92"/>
    <w:multiLevelType w:val="hybridMultilevel"/>
    <w:tmpl w:val="9112C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90D1E"/>
    <w:multiLevelType w:val="hybridMultilevel"/>
    <w:tmpl w:val="20746508"/>
    <w:lvl w:ilvl="0" w:tplc="E05A953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6393A"/>
    <w:multiLevelType w:val="hybridMultilevel"/>
    <w:tmpl w:val="6D6C2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D6144"/>
    <w:multiLevelType w:val="hybridMultilevel"/>
    <w:tmpl w:val="81BC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37B2"/>
    <w:multiLevelType w:val="hybridMultilevel"/>
    <w:tmpl w:val="A816D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30C37"/>
    <w:multiLevelType w:val="multilevel"/>
    <w:tmpl w:val="B58E8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18B4033"/>
    <w:multiLevelType w:val="hybridMultilevel"/>
    <w:tmpl w:val="1AF0D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295037EA">
      <w:start w:val="6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F73D7"/>
    <w:multiLevelType w:val="hybridMultilevel"/>
    <w:tmpl w:val="A8928C00"/>
    <w:lvl w:ilvl="0" w:tplc="AF92F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92F74"/>
    <w:multiLevelType w:val="hybridMultilevel"/>
    <w:tmpl w:val="4F12C81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034A3"/>
    <w:multiLevelType w:val="hybridMultilevel"/>
    <w:tmpl w:val="10C4A62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10A3A"/>
    <w:multiLevelType w:val="hybridMultilevel"/>
    <w:tmpl w:val="216A619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A7F27"/>
    <w:multiLevelType w:val="hybridMultilevel"/>
    <w:tmpl w:val="03F661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87C8E"/>
    <w:multiLevelType w:val="hybridMultilevel"/>
    <w:tmpl w:val="4D681BE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43DAF"/>
    <w:multiLevelType w:val="hybridMultilevel"/>
    <w:tmpl w:val="66E85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B2335"/>
    <w:multiLevelType w:val="multilevel"/>
    <w:tmpl w:val="A39E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68625906">
    <w:abstractNumId w:val="14"/>
  </w:num>
  <w:num w:numId="2" w16cid:durableId="648749262">
    <w:abstractNumId w:val="4"/>
  </w:num>
  <w:num w:numId="3" w16cid:durableId="891036521">
    <w:abstractNumId w:val="23"/>
  </w:num>
  <w:num w:numId="4" w16cid:durableId="1159076570">
    <w:abstractNumId w:val="2"/>
  </w:num>
  <w:num w:numId="5" w16cid:durableId="1476489222">
    <w:abstractNumId w:val="12"/>
  </w:num>
  <w:num w:numId="6" w16cid:durableId="1998148309">
    <w:abstractNumId w:val="18"/>
  </w:num>
  <w:num w:numId="7" w16cid:durableId="405108337">
    <w:abstractNumId w:val="16"/>
  </w:num>
  <w:num w:numId="8" w16cid:durableId="965087150">
    <w:abstractNumId w:val="13"/>
  </w:num>
  <w:num w:numId="9" w16cid:durableId="1690252523">
    <w:abstractNumId w:val="24"/>
  </w:num>
  <w:num w:numId="10" w16cid:durableId="1442148198">
    <w:abstractNumId w:val="30"/>
  </w:num>
  <w:num w:numId="11" w16cid:durableId="1784423791">
    <w:abstractNumId w:val="11"/>
  </w:num>
  <w:num w:numId="12" w16cid:durableId="1196694871">
    <w:abstractNumId w:val="9"/>
  </w:num>
  <w:num w:numId="13" w16cid:durableId="214511248">
    <w:abstractNumId w:val="25"/>
  </w:num>
  <w:num w:numId="14" w16cid:durableId="934941483">
    <w:abstractNumId w:val="22"/>
  </w:num>
  <w:num w:numId="15" w16cid:durableId="1063286487">
    <w:abstractNumId w:val="37"/>
  </w:num>
  <w:num w:numId="16" w16cid:durableId="1327199705">
    <w:abstractNumId w:val="17"/>
  </w:num>
  <w:num w:numId="17" w16cid:durableId="1871647732">
    <w:abstractNumId w:val="27"/>
  </w:num>
  <w:num w:numId="18" w16cid:durableId="652175796">
    <w:abstractNumId w:val="0"/>
  </w:num>
  <w:num w:numId="19" w16cid:durableId="103429152">
    <w:abstractNumId w:val="1"/>
  </w:num>
  <w:num w:numId="20" w16cid:durableId="1521964565">
    <w:abstractNumId w:val="26"/>
  </w:num>
  <w:num w:numId="21" w16cid:durableId="994993641">
    <w:abstractNumId w:val="8"/>
  </w:num>
  <w:num w:numId="22" w16cid:durableId="2139182984">
    <w:abstractNumId w:val="6"/>
  </w:num>
  <w:num w:numId="23" w16cid:durableId="1107313215">
    <w:abstractNumId w:val="28"/>
  </w:num>
  <w:num w:numId="24" w16cid:durableId="1161122604">
    <w:abstractNumId w:val="35"/>
  </w:num>
  <w:num w:numId="25" w16cid:durableId="1490946567">
    <w:abstractNumId w:val="38"/>
  </w:num>
  <w:num w:numId="26" w16cid:durableId="1817452155">
    <w:abstractNumId w:val="15"/>
  </w:num>
  <w:num w:numId="27" w16cid:durableId="350618071">
    <w:abstractNumId w:val="29"/>
  </w:num>
  <w:num w:numId="28" w16cid:durableId="365184050">
    <w:abstractNumId w:val="21"/>
  </w:num>
  <w:num w:numId="29" w16cid:durableId="403187224">
    <w:abstractNumId w:val="31"/>
  </w:num>
  <w:num w:numId="30" w16cid:durableId="1507092080">
    <w:abstractNumId w:val="20"/>
  </w:num>
  <w:num w:numId="31" w16cid:durableId="1239290069">
    <w:abstractNumId w:val="10"/>
  </w:num>
  <w:num w:numId="32" w16cid:durableId="1492598280">
    <w:abstractNumId w:val="33"/>
  </w:num>
  <w:num w:numId="33" w16cid:durableId="1617325579">
    <w:abstractNumId w:val="32"/>
  </w:num>
  <w:num w:numId="34" w16cid:durableId="327249319">
    <w:abstractNumId w:val="19"/>
  </w:num>
  <w:num w:numId="35" w16cid:durableId="1061097511">
    <w:abstractNumId w:val="5"/>
  </w:num>
  <w:num w:numId="36" w16cid:durableId="800611552">
    <w:abstractNumId w:val="34"/>
  </w:num>
  <w:num w:numId="37" w16cid:durableId="599146192">
    <w:abstractNumId w:val="3"/>
  </w:num>
  <w:num w:numId="38" w16cid:durableId="757673974">
    <w:abstractNumId w:val="36"/>
  </w:num>
  <w:num w:numId="39" w16cid:durableId="1505172102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1986"/>
    <w:rsid w:val="00050340"/>
    <w:rsid w:val="000619F1"/>
    <w:rsid w:val="00064C0E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1347"/>
    <w:rsid w:val="000D3364"/>
    <w:rsid w:val="000D5B21"/>
    <w:rsid w:val="000D6143"/>
    <w:rsid w:val="000E11A0"/>
    <w:rsid w:val="000F1061"/>
    <w:rsid w:val="001032FB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418"/>
    <w:rsid w:val="00371E24"/>
    <w:rsid w:val="003720EC"/>
    <w:rsid w:val="00374125"/>
    <w:rsid w:val="0037599E"/>
    <w:rsid w:val="003856B1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21BF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3AB"/>
    <w:rsid w:val="00552C4D"/>
    <w:rsid w:val="00552D75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3876"/>
    <w:rsid w:val="006A4A57"/>
    <w:rsid w:val="006A7F9D"/>
    <w:rsid w:val="006B0C64"/>
    <w:rsid w:val="006B18B8"/>
    <w:rsid w:val="006B65C8"/>
    <w:rsid w:val="006B73AC"/>
    <w:rsid w:val="006C1333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47B53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D6486"/>
    <w:rsid w:val="007E03D1"/>
    <w:rsid w:val="007E2C0F"/>
    <w:rsid w:val="007E3942"/>
    <w:rsid w:val="007E5120"/>
    <w:rsid w:val="007E6B13"/>
    <w:rsid w:val="007E6C37"/>
    <w:rsid w:val="007F2205"/>
    <w:rsid w:val="0080177C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334C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D373D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718"/>
    <w:rsid w:val="00F31B4E"/>
    <w:rsid w:val="00F31CB1"/>
    <w:rsid w:val="00F341C4"/>
    <w:rsid w:val="00F41D4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3</Pages>
  <Words>378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2023-11-09T03:27:00Z</dcterms:created>
  <dcterms:modified xsi:type="dcterms:W3CDTF">2023-11-10T15:48:00Z</dcterms:modified>
</cp:coreProperties>
</file>