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77777777"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p>
    <w:p w14:paraId="72F24DD5" w14:textId="77777777" w:rsidR="003856B1" w:rsidRPr="00636111" w:rsidRDefault="003856B1" w:rsidP="003856B1">
      <w:pPr>
        <w:pStyle w:val="TableHead"/>
        <w:rPr>
          <w:b/>
          <w:bCs/>
        </w:rPr>
      </w:pPr>
      <w:r w:rsidRPr="00636111">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gridCol w:w="2747"/>
      </w:tblGrid>
      <w:tr w:rsidR="003856B1" w:rsidRPr="00770D3B" w14:paraId="4A93CF89" w14:textId="77777777" w:rsidTr="009A070B">
        <w:tc>
          <w:tcPr>
            <w:tcW w:w="5778" w:type="dxa"/>
            <w:shd w:val="clear" w:color="auto" w:fill="auto"/>
          </w:tcPr>
          <w:p w14:paraId="54A0CE1A" w14:textId="77777777" w:rsidR="003856B1" w:rsidRPr="00636111" w:rsidRDefault="003856B1" w:rsidP="003856B1">
            <w:pPr>
              <w:pStyle w:val="TableText"/>
              <w:spacing w:after="120"/>
              <w:rPr>
                <w:b/>
                <w:bCs/>
              </w:rPr>
            </w:pPr>
            <w:r w:rsidRPr="00636111">
              <w:rPr>
                <w:b/>
                <w:bCs/>
              </w:rPr>
              <w:t>Domain</w:t>
            </w:r>
          </w:p>
        </w:tc>
        <w:tc>
          <w:tcPr>
            <w:tcW w:w="2747" w:type="dxa"/>
            <w:shd w:val="clear" w:color="auto" w:fill="auto"/>
          </w:tcPr>
          <w:p w14:paraId="380FA0AD" w14:textId="77777777" w:rsidR="003856B1" w:rsidRPr="00636111" w:rsidRDefault="003856B1" w:rsidP="003856B1">
            <w:pPr>
              <w:pStyle w:val="TableText"/>
              <w:spacing w:after="120"/>
              <w:rPr>
                <w:b/>
                <w:bCs/>
              </w:rPr>
            </w:pPr>
            <w:r w:rsidRPr="00636111">
              <w:rPr>
                <w:b/>
                <w:bCs/>
              </w:rPr>
              <w:t>Lab</w:t>
            </w:r>
          </w:p>
        </w:tc>
      </w:tr>
      <w:tr w:rsidR="003856B1" w:rsidRPr="00770D3B" w14:paraId="3F3D6E62" w14:textId="77777777" w:rsidTr="009A070B">
        <w:trPr>
          <w:trHeight w:val="550"/>
        </w:trPr>
        <w:tc>
          <w:tcPr>
            <w:tcW w:w="5778" w:type="dxa"/>
            <w:shd w:val="clear" w:color="auto" w:fill="auto"/>
          </w:tcPr>
          <w:p w14:paraId="238D8793" w14:textId="77777777" w:rsidR="003856B1" w:rsidRPr="00770D3B" w:rsidRDefault="003856B1" w:rsidP="003856B1">
            <w:pPr>
              <w:pStyle w:val="TableText"/>
              <w:spacing w:after="120"/>
            </w:pPr>
            <w:r>
              <w:t>General Security Concepts</w:t>
            </w:r>
          </w:p>
        </w:tc>
        <w:tc>
          <w:tcPr>
            <w:tcW w:w="2747" w:type="dxa"/>
            <w:shd w:val="clear" w:color="auto" w:fill="auto"/>
          </w:tcPr>
          <w:p w14:paraId="0796CCDA" w14:textId="77777777" w:rsidR="003856B1" w:rsidRPr="00770D3B" w:rsidRDefault="003856B1" w:rsidP="003856B1">
            <w:pPr>
              <w:pStyle w:val="TableText"/>
              <w:spacing w:after="120"/>
            </w:pPr>
            <w:r w:rsidRPr="00770D3B">
              <w:t>1.1, 1.2, 1.3, 1.5</w:t>
            </w:r>
          </w:p>
        </w:tc>
      </w:tr>
      <w:tr w:rsidR="003856B1" w:rsidRPr="00770D3B" w14:paraId="29179FB5" w14:textId="77777777" w:rsidTr="009A070B">
        <w:trPr>
          <w:trHeight w:val="550"/>
        </w:trPr>
        <w:tc>
          <w:tcPr>
            <w:tcW w:w="5778" w:type="dxa"/>
            <w:shd w:val="clear" w:color="auto" w:fill="auto"/>
          </w:tcPr>
          <w:p w14:paraId="32C07F5E" w14:textId="77777777" w:rsidR="003856B1" w:rsidRDefault="003856B1" w:rsidP="003856B1">
            <w:pPr>
              <w:pStyle w:val="TableText"/>
              <w:spacing w:after="120"/>
            </w:pPr>
            <w:r w:rsidRPr="00770D3B">
              <w:t>Threats, Vulnerabilities, and</w:t>
            </w:r>
            <w:r>
              <w:t xml:space="preserve"> Mitigation</w:t>
            </w:r>
          </w:p>
        </w:tc>
        <w:tc>
          <w:tcPr>
            <w:tcW w:w="2747" w:type="dxa"/>
            <w:shd w:val="clear" w:color="auto" w:fill="auto"/>
          </w:tcPr>
          <w:p w14:paraId="1DE303DB" w14:textId="77777777" w:rsidR="003856B1" w:rsidRPr="00770D3B" w:rsidRDefault="003856B1" w:rsidP="003856B1">
            <w:pPr>
              <w:pStyle w:val="TableText"/>
              <w:spacing w:after="120"/>
            </w:pPr>
            <w:r>
              <w:t>1.4</w:t>
            </w:r>
          </w:p>
        </w:tc>
      </w:tr>
    </w:tbl>
    <w:p w14:paraId="7475A4B3" w14:textId="77777777" w:rsidR="00B77A15" w:rsidRPr="00372B01" w:rsidRDefault="00B77A15" w:rsidP="00B77A15">
      <w:pPr>
        <w:pStyle w:val="BasalText"/>
      </w:pPr>
      <w:bookmarkStart w:id="3" w:name="_Hlk134445000"/>
      <w:r>
        <w:t>Website links change frequently. If a link in the following activities no longer works, use a search engine such as Google or Bing to search for the information.</w:t>
      </w:r>
    </w:p>
    <w:bookmarkEnd w:id="3"/>
    <w:p w14:paraId="36613A9D" w14:textId="7CE5CCB1" w:rsidR="003856B1" w:rsidRPr="00372B01" w:rsidRDefault="003856B1" w:rsidP="003856B1">
      <w:pPr>
        <w:pStyle w:val="HeadA"/>
        <w:spacing w:before="240"/>
      </w:pPr>
      <w:r w:rsidRPr="00372B01">
        <w:t>Lab 1.</w:t>
      </w:r>
      <w:r>
        <w:t>4</w:t>
      </w:r>
      <w:r w:rsidRPr="00372B01">
        <w:t xml:space="preserve"> </w:t>
      </w:r>
      <w:r>
        <w:t>Threat Actors</w:t>
      </w:r>
    </w:p>
    <w:p w14:paraId="6A4F5321" w14:textId="77777777" w:rsidR="003856B1" w:rsidRPr="00372B01" w:rsidRDefault="003856B1" w:rsidP="003856B1">
      <w:pPr>
        <w:pStyle w:val="HeadB"/>
        <w:spacing w:before="120" w:after="120" w:line="276" w:lineRule="auto"/>
        <w:rPr>
          <w:rStyle w:val="Bold0"/>
          <w:rFonts w:ascii="Times" w:hAnsi="Times" w:cs="Times"/>
          <w:color w:val="auto"/>
          <w:sz w:val="24"/>
        </w:rPr>
      </w:pPr>
      <w:r w:rsidRPr="000616F3">
        <w:t>Estimated Time:</w:t>
      </w:r>
      <w:r w:rsidRPr="00372B01">
        <w:t> </w:t>
      </w:r>
      <w:r w:rsidRPr="00E5194F">
        <w:rPr>
          <w:b w:val="0"/>
          <w:bCs/>
        </w:rPr>
        <w:t>40 minutes</w:t>
      </w:r>
    </w:p>
    <w:p w14:paraId="00350F61" w14:textId="77777777" w:rsidR="003856B1" w:rsidRPr="00372B01" w:rsidRDefault="003856B1" w:rsidP="009F0961">
      <w:pPr>
        <w:pStyle w:val="HeadB"/>
        <w:spacing w:before="240" w:line="276" w:lineRule="auto"/>
      </w:pPr>
      <w:r w:rsidRPr="00372B01">
        <w:t>Objectives</w:t>
      </w:r>
    </w:p>
    <w:p w14:paraId="0E9BAF6B" w14:textId="77777777" w:rsidR="003856B1" w:rsidRDefault="003856B1" w:rsidP="003856B1">
      <w:pPr>
        <w:pStyle w:val="BasalText"/>
      </w:pPr>
      <w:r>
        <w:t xml:space="preserve">Threat actors are malicious entities that might cause security incidents. Threat actors can be internal or external, and each has a different approach to gathering and obtaining information. They can also use the information for different reasons. Understanding who threat actors are and the dangers they pose can help better secure information and networks. </w:t>
      </w:r>
    </w:p>
    <w:p w14:paraId="05A551AD" w14:textId="77777777" w:rsidR="003856B1" w:rsidRPr="00372B01" w:rsidRDefault="003856B1" w:rsidP="003856B1">
      <w:pPr>
        <w:pStyle w:val="BasalText"/>
        <w:ind w:firstLine="360"/>
      </w:pPr>
      <w:r w:rsidRPr="00372B01">
        <w:t>After completing this lab, you will be able to</w:t>
      </w:r>
      <w:r>
        <w:t xml:space="preserve"> do the following</w:t>
      </w:r>
      <w:r w:rsidRPr="00372B01">
        <w:t>:</w:t>
      </w:r>
    </w:p>
    <w:p w14:paraId="323B055D" w14:textId="77777777" w:rsidR="003856B1" w:rsidRDefault="003856B1" w:rsidP="003856B1">
      <w:pPr>
        <w:pStyle w:val="BasalText"/>
        <w:numPr>
          <w:ilvl w:val="0"/>
          <w:numId w:val="22"/>
        </w:numPr>
      </w:pPr>
      <w:r>
        <w:t>Define a threat actor.</w:t>
      </w:r>
    </w:p>
    <w:p w14:paraId="1D499091" w14:textId="77777777" w:rsidR="003856B1" w:rsidRDefault="003856B1" w:rsidP="003856B1">
      <w:pPr>
        <w:pStyle w:val="BasalText"/>
        <w:numPr>
          <w:ilvl w:val="0"/>
          <w:numId w:val="22"/>
        </w:numPr>
      </w:pPr>
      <w:bookmarkStart w:id="4" w:name="_Hlk127192759"/>
      <w:r>
        <w:t>Compare and contrast internal and external threat actors.</w:t>
      </w:r>
      <w:bookmarkEnd w:id="4"/>
    </w:p>
    <w:p w14:paraId="2A3BD72E" w14:textId="77777777" w:rsidR="003856B1" w:rsidRPr="00372B01" w:rsidRDefault="003856B1" w:rsidP="003856B1">
      <w:pPr>
        <w:pStyle w:val="HeadB"/>
        <w:spacing w:line="276" w:lineRule="auto"/>
      </w:pPr>
      <w:r w:rsidRPr="00372B01">
        <w:t>Certification Objectives</w:t>
      </w:r>
    </w:p>
    <w:p w14:paraId="54BAC4A5" w14:textId="77777777" w:rsidR="003856B1" w:rsidRPr="00372B01" w:rsidRDefault="003856B1" w:rsidP="003856B1">
      <w:pPr>
        <w:pStyle w:val="BasalText"/>
      </w:pPr>
      <w:r w:rsidRPr="00372B01">
        <w:t xml:space="preserve">Objectives for </w:t>
      </w:r>
      <w:r>
        <w:t xml:space="preserve">the </w:t>
      </w:r>
      <w:r w:rsidRPr="00372B01">
        <w:t xml:space="preserve">CompTIA Security+ </w:t>
      </w:r>
      <w:r>
        <w:t>e</w:t>
      </w:r>
      <w:r w:rsidRPr="00372B01">
        <w:t>xam:</w:t>
      </w:r>
    </w:p>
    <w:p w14:paraId="1C16CBFB" w14:textId="77777777" w:rsidR="003856B1" w:rsidRDefault="003856B1" w:rsidP="003856B1">
      <w:pPr>
        <w:pStyle w:val="BasalText"/>
        <w:numPr>
          <w:ilvl w:val="0"/>
          <w:numId w:val="22"/>
        </w:numPr>
      </w:pPr>
      <w:r>
        <w:t xml:space="preserve">2.1 </w:t>
      </w:r>
      <w:r w:rsidRPr="00AE7929">
        <w:t>Compare and contrast common threat actors and motivations.</w:t>
      </w:r>
    </w:p>
    <w:p w14:paraId="319C0E16" w14:textId="77777777" w:rsidR="003856B1" w:rsidRPr="00372B01" w:rsidRDefault="003856B1" w:rsidP="003856B1">
      <w:pPr>
        <w:pStyle w:val="HeadB"/>
        <w:spacing w:line="276" w:lineRule="auto"/>
      </w:pPr>
      <w:r w:rsidRPr="00372B01">
        <w:t>Materials Required</w:t>
      </w:r>
    </w:p>
    <w:p w14:paraId="4AD53AC8" w14:textId="77777777" w:rsidR="003856B1" w:rsidRPr="00372B01" w:rsidRDefault="003856B1" w:rsidP="003856B1">
      <w:pPr>
        <w:pStyle w:val="BasalText"/>
      </w:pPr>
      <w:r w:rsidRPr="00372B01">
        <w:t>This lab requires the following:</w:t>
      </w:r>
    </w:p>
    <w:p w14:paraId="713CEDDC" w14:textId="77777777" w:rsidR="003856B1" w:rsidRDefault="003856B1" w:rsidP="003856B1">
      <w:pPr>
        <w:pStyle w:val="BasalText"/>
        <w:numPr>
          <w:ilvl w:val="0"/>
          <w:numId w:val="22"/>
        </w:numPr>
      </w:pPr>
      <w:r w:rsidRPr="00372B01">
        <w:lastRenderedPageBreak/>
        <w:t xml:space="preserve">A computer </w:t>
      </w:r>
      <w:r>
        <w:t xml:space="preserve">or mobile device </w:t>
      </w:r>
      <w:r w:rsidRPr="00372B01">
        <w:t>with Internet access</w:t>
      </w:r>
    </w:p>
    <w:p w14:paraId="497DFDA5" w14:textId="77777777" w:rsidR="003856B1" w:rsidRPr="00C90E9B" w:rsidRDefault="003856B1" w:rsidP="003856B1">
      <w:pPr>
        <w:pStyle w:val="HeadB"/>
        <w:spacing w:line="276" w:lineRule="auto"/>
      </w:pPr>
      <w:r w:rsidRPr="00C90E9B">
        <w:t>Activity</w:t>
      </w:r>
    </w:p>
    <w:p w14:paraId="01786C00" w14:textId="77777777" w:rsidR="003856B1" w:rsidRDefault="003856B1" w:rsidP="003856B1">
      <w:pPr>
        <w:pStyle w:val="BasalText"/>
      </w:pPr>
      <w:r w:rsidRPr="00372B01">
        <w:t xml:space="preserve">In this lab, you </w:t>
      </w:r>
      <w:r>
        <w:t>use the</w:t>
      </w:r>
      <w:r w:rsidRPr="00372B01">
        <w:t xml:space="preserve"> Internet </w:t>
      </w:r>
      <w:r>
        <w:t>to learn the characteristics of threat actors and the risks they pose</w:t>
      </w:r>
      <w:r w:rsidRPr="00372B01">
        <w:t>.</w:t>
      </w:r>
    </w:p>
    <w:p w14:paraId="47C5183E" w14:textId="522FB9C6" w:rsidR="009F0961" w:rsidRPr="00781B13" w:rsidRDefault="003856B1" w:rsidP="00781B13">
      <w:pPr>
        <w:pStyle w:val="BasalText"/>
        <w:numPr>
          <w:ilvl w:val="0"/>
          <w:numId w:val="23"/>
        </w:numPr>
        <w:rPr>
          <w:b/>
          <w:bCs/>
        </w:rPr>
      </w:pPr>
      <w:r w:rsidRPr="003D0D8B">
        <w:t xml:space="preserve">Open your web browser and </w:t>
      </w:r>
      <w:r>
        <w:t xml:space="preserve">navigate to </w:t>
      </w:r>
      <w:r w:rsidRPr="004E5DDF">
        <w:rPr>
          <w:b/>
          <w:bCs/>
        </w:rPr>
        <w:t>https://cyber.gc.ca/en/guidance/introduction-cyber-threat-environment.</w:t>
      </w:r>
    </w:p>
    <w:p w14:paraId="5515C995" w14:textId="77777777" w:rsidR="003856B1" w:rsidRDefault="003856B1" w:rsidP="003856B1">
      <w:pPr>
        <w:pStyle w:val="BasalText"/>
        <w:numPr>
          <w:ilvl w:val="0"/>
          <w:numId w:val="23"/>
        </w:numPr>
      </w:pPr>
      <w:r>
        <w:t>Scroll through the document, read the definition of c</w:t>
      </w:r>
      <w:r w:rsidRPr="009353CC">
        <w:t>yber threat</w:t>
      </w:r>
      <w:r>
        <w:t>, and then write it in a document.</w:t>
      </w:r>
    </w:p>
    <w:p w14:paraId="2C3CE862" w14:textId="77777777" w:rsidR="003856B1" w:rsidRDefault="003856B1" w:rsidP="003856B1">
      <w:pPr>
        <w:pStyle w:val="BasalText"/>
        <w:numPr>
          <w:ilvl w:val="0"/>
          <w:numId w:val="23"/>
        </w:numPr>
      </w:pPr>
      <w:r>
        <w:t>Read the definition of c</w:t>
      </w:r>
      <w:r w:rsidRPr="009353CC">
        <w:t xml:space="preserve">yber </w:t>
      </w:r>
      <w:r>
        <w:t>t</w:t>
      </w:r>
      <w:r w:rsidRPr="009353CC">
        <w:t xml:space="preserve">hreat </w:t>
      </w:r>
      <w:r>
        <w:t>a</w:t>
      </w:r>
      <w:r w:rsidRPr="009353CC">
        <w:t>ctors</w:t>
      </w:r>
      <w:r>
        <w:t xml:space="preserve"> and write the definition in the same document. In addition, list some types of threat actors and their motivations. </w:t>
      </w:r>
    </w:p>
    <w:p w14:paraId="4A2EEED5" w14:textId="77777777" w:rsidR="003856B1" w:rsidRDefault="003856B1" w:rsidP="003856B1">
      <w:pPr>
        <w:pStyle w:val="BasalText"/>
        <w:numPr>
          <w:ilvl w:val="0"/>
          <w:numId w:val="23"/>
        </w:numPr>
      </w:pPr>
      <w:r>
        <w:t xml:space="preserve">Write a one- to two-page executive summary of the risks posed by threat actors and offer possible mitigation techniques. </w:t>
      </w:r>
    </w:p>
    <w:p w14:paraId="7A5E0DBE" w14:textId="77777777" w:rsidR="003856B1" w:rsidRDefault="003856B1" w:rsidP="003856B1">
      <w:pPr>
        <w:pStyle w:val="BasalText"/>
        <w:numPr>
          <w:ilvl w:val="0"/>
          <w:numId w:val="23"/>
        </w:numPr>
      </w:pPr>
      <w:r w:rsidRPr="00B54659">
        <w:rPr>
          <w:b/>
          <w:bCs/>
        </w:rPr>
        <w:t>Bonus option:</w:t>
      </w:r>
      <w:r>
        <w:t xml:space="preserve"> Open a web browser and search for Edward Snowden and then consider the following discussion questions:</w:t>
      </w:r>
    </w:p>
    <w:p w14:paraId="054238C0" w14:textId="77777777" w:rsidR="003856B1" w:rsidRDefault="003856B1" w:rsidP="003856B1">
      <w:pPr>
        <w:pStyle w:val="BasalText"/>
        <w:numPr>
          <w:ilvl w:val="0"/>
          <w:numId w:val="24"/>
        </w:numPr>
        <w:ind w:left="1080"/>
      </w:pPr>
      <w:r>
        <w:t>What type of threat actor was he?</w:t>
      </w:r>
    </w:p>
    <w:p w14:paraId="31163A4D" w14:textId="77777777" w:rsidR="00994036" w:rsidRDefault="003856B1" w:rsidP="003856B1">
      <w:pPr>
        <w:pStyle w:val="BasalText"/>
        <w:numPr>
          <w:ilvl w:val="0"/>
          <w:numId w:val="24"/>
        </w:numPr>
        <w:ind w:left="1080"/>
        <w:sectPr w:rsidR="00994036" w:rsidSect="001123A7">
          <w:footerReference w:type="default" r:id="rId8"/>
          <w:type w:val="continuous"/>
          <w:pgSz w:w="12240" w:h="15840"/>
          <w:pgMar w:top="1440" w:right="1440" w:bottom="1152" w:left="1440" w:header="720" w:footer="720" w:gutter="0"/>
          <w:cols w:space="720"/>
          <w:titlePg/>
          <w:docGrid w:linePitch="360"/>
        </w:sectPr>
      </w:pPr>
      <w:r>
        <w:t>What was his motivation?</w:t>
      </w:r>
    </w:p>
    <w:p w14:paraId="1B5B4D0E" w14:textId="77777777" w:rsidR="003856B1" w:rsidRDefault="003856B1" w:rsidP="003856B1">
      <w:pPr>
        <w:pStyle w:val="BasalText"/>
        <w:numPr>
          <w:ilvl w:val="0"/>
          <w:numId w:val="24"/>
        </w:numPr>
        <w:ind w:left="1080"/>
      </w:pPr>
      <w:r>
        <w:t>Watch the movie based on his actions (https://www.imdb.com/title/tt3774114). Do you agree or disagree with what he did?</w:t>
      </w:r>
    </w:p>
    <w:bookmarkEnd w:id="0"/>
    <w:bookmarkEnd w:id="1"/>
    <w:bookmarkEnd w:id="2"/>
    <w:p w14:paraId="560E19EF" w14:textId="72DB0E5C" w:rsidR="003856B1" w:rsidRPr="000F7AB0" w:rsidRDefault="003856B1" w:rsidP="00684CE6">
      <w:pPr>
        <w:pStyle w:val="BasalText"/>
        <w:ind w:left="1080"/>
      </w:pPr>
    </w:p>
    <w:sectPr w:rsidR="003856B1" w:rsidRPr="000F7AB0" w:rsidSect="00734FD7">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7A310" w14:textId="77777777" w:rsidR="00271196" w:rsidRDefault="00271196">
      <w:pPr>
        <w:spacing w:line="240" w:lineRule="auto"/>
      </w:pPr>
      <w:r>
        <w:separator/>
      </w:r>
    </w:p>
  </w:endnote>
  <w:endnote w:type="continuationSeparator" w:id="0">
    <w:p w14:paraId="3092751B" w14:textId="77777777" w:rsidR="00271196" w:rsidRDefault="002711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1679C" w14:textId="77777777" w:rsidR="001123A7" w:rsidRPr="007A3B09" w:rsidRDefault="001123A7" w:rsidP="00676C99">
    <w:pPr>
      <w:pStyle w:val="Footer"/>
      <w:jc w:val="right"/>
      <w:rPr>
        <w:rFonts w:asciiTheme="minorHAnsi" w:hAnsiTheme="minorHAnsi" w:cstheme="minorHAnsi"/>
        <w:sz w:val="18"/>
        <w:szCs w:val="18"/>
      </w:rPr>
    </w:pPr>
  </w:p>
  <w:sdt>
    <w:sdtPr>
      <w:id w:val="300431579"/>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580432806"/>
          <w:docPartObj>
            <w:docPartGallery w:val="Page Numbers (Top of Page)"/>
            <w:docPartUnique/>
          </w:docPartObj>
        </w:sdtPr>
        <w:sdtEndPr/>
        <w:sdtContent>
          <w:p w14:paraId="07809388" w14:textId="20969B1A" w:rsidR="001123A7" w:rsidRPr="00676C99" w:rsidRDefault="001123A7"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1-4</w:t>
            </w:r>
            <w:r w:rsidRPr="007A3B09">
              <w:rPr>
                <w:rFonts w:asciiTheme="minorHAnsi" w:hAnsiTheme="minorHAnsi" w:cstheme="minorHAnsi"/>
                <w:sz w:val="18"/>
                <w:szCs w:val="18"/>
              </w:rPr>
              <w:t xml:space="preserve"> </w:t>
            </w:r>
            <w:r>
              <w:rPr>
                <w:rFonts w:asciiTheme="minorHAnsi" w:hAnsiTheme="minorHAnsi" w:cstheme="minorHAnsi"/>
                <w:sz w:val="18"/>
                <w:szCs w:val="18"/>
              </w:rPr>
              <w:t>Threat Actors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DF831" w14:textId="5A638468" w:rsidR="00734FD7" w:rsidRPr="007A3B09" w:rsidRDefault="00734FD7" w:rsidP="00676C99">
    <w:pPr>
      <w:pStyle w:val="Footer"/>
      <w:jc w:val="right"/>
      <w:rPr>
        <w:rFonts w:asciiTheme="minorHAnsi" w:hAnsiTheme="minorHAnsi" w:cstheme="minorHAnsi"/>
        <w:sz w:val="18"/>
        <w:szCs w:val="18"/>
      </w:rPr>
    </w:pPr>
  </w:p>
  <w:sdt>
    <w:sdtPr>
      <w:id w:val="105489507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410043966"/>
          <w:docPartObj>
            <w:docPartGallery w:val="Page Numbers (Top of Page)"/>
            <w:docPartUnique/>
          </w:docPartObj>
        </w:sdtPr>
        <w:sdtEndPr/>
        <w:sdtContent>
          <w:p w14:paraId="3F874E23" w14:textId="19F032B0" w:rsidR="00734FD7" w:rsidRPr="00676C99" w:rsidRDefault="00734FD7" w:rsidP="00130035">
            <w:pPr>
              <w:pStyle w:val="Footer"/>
              <w:tabs>
                <w:tab w:val="clear" w:pos="8640"/>
                <w:tab w:val="right" w:pos="4320"/>
                <w:tab w:val="right" w:pos="9360"/>
              </w:tabs>
              <w:rPr>
                <w:rFonts w:asciiTheme="minorHAnsi" w:hAnsiTheme="minorHAnsi" w:cstheme="minorHAnsi"/>
                <w:sz w:val="18"/>
                <w:szCs w:val="18"/>
              </w:rPr>
            </w:pPr>
            <w:r w:rsidRPr="00734FD7">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B6FE4" w14:textId="77777777" w:rsidR="00271196" w:rsidRDefault="00271196">
      <w:pPr>
        <w:spacing w:line="240" w:lineRule="auto"/>
      </w:pPr>
      <w:r>
        <w:separator/>
      </w:r>
    </w:p>
  </w:footnote>
  <w:footnote w:type="continuationSeparator" w:id="0">
    <w:p w14:paraId="2F0166FA" w14:textId="77777777" w:rsidR="00271196" w:rsidRDefault="002711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E2A"/>
    <w:multiLevelType w:val="hybridMultilevel"/>
    <w:tmpl w:val="DB807EE0"/>
    <w:lvl w:ilvl="0" w:tplc="F9F27926">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190238"/>
    <w:multiLevelType w:val="hybridMultilevel"/>
    <w:tmpl w:val="D0782386"/>
    <w:lvl w:ilvl="0" w:tplc="FCFE50A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BF0DC0"/>
    <w:multiLevelType w:val="hybridMultilevel"/>
    <w:tmpl w:val="6E3EDA20"/>
    <w:lvl w:ilvl="0" w:tplc="40D23A7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FAF6625"/>
    <w:multiLevelType w:val="hybridMultilevel"/>
    <w:tmpl w:val="B54479EC"/>
    <w:lvl w:ilvl="0" w:tplc="43C083D6">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807C0B"/>
    <w:multiLevelType w:val="hybridMultilevel"/>
    <w:tmpl w:val="2C6233F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2F2DE9"/>
    <w:multiLevelType w:val="hybridMultilevel"/>
    <w:tmpl w:val="1C707FA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6642965"/>
    <w:multiLevelType w:val="hybridMultilevel"/>
    <w:tmpl w:val="9D1812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B13CD7"/>
    <w:multiLevelType w:val="hybridMultilevel"/>
    <w:tmpl w:val="9078B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E748ED"/>
    <w:multiLevelType w:val="hybridMultilevel"/>
    <w:tmpl w:val="040808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8F486E"/>
    <w:multiLevelType w:val="hybridMultilevel"/>
    <w:tmpl w:val="B36E0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D2648"/>
    <w:multiLevelType w:val="hybridMultilevel"/>
    <w:tmpl w:val="919ED5CA"/>
    <w:lvl w:ilvl="0" w:tplc="89EED72C">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22387B"/>
    <w:multiLevelType w:val="hybridMultilevel"/>
    <w:tmpl w:val="E9A2A6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3B4BF9"/>
    <w:multiLevelType w:val="hybridMultilevel"/>
    <w:tmpl w:val="8DDA5F1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C74B34"/>
    <w:multiLevelType w:val="hybridMultilevel"/>
    <w:tmpl w:val="A2FE791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101AE4"/>
    <w:multiLevelType w:val="hybridMultilevel"/>
    <w:tmpl w:val="8054A8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2B195B"/>
    <w:multiLevelType w:val="hybridMultilevel"/>
    <w:tmpl w:val="78DE37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9"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0"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1" w15:restartNumberingAfterBreak="0">
    <w:nsid w:val="3DDE30B8"/>
    <w:multiLevelType w:val="hybridMultilevel"/>
    <w:tmpl w:val="9BC68C0A"/>
    <w:lvl w:ilvl="0" w:tplc="D45EAE1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E8B11C8"/>
    <w:multiLevelType w:val="hybridMultilevel"/>
    <w:tmpl w:val="CB2E5CF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E9B1460"/>
    <w:multiLevelType w:val="hybridMultilevel"/>
    <w:tmpl w:val="D464C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5055F8"/>
    <w:multiLevelType w:val="hybridMultilevel"/>
    <w:tmpl w:val="B2F00D88"/>
    <w:lvl w:ilvl="0" w:tplc="4266A04E">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6" w15:restartNumberingAfterBreak="0">
    <w:nsid w:val="44510EC1"/>
    <w:multiLevelType w:val="hybridMultilevel"/>
    <w:tmpl w:val="873A3B54"/>
    <w:lvl w:ilvl="0" w:tplc="61B8556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181B54"/>
    <w:multiLevelType w:val="hybridMultilevel"/>
    <w:tmpl w:val="1B307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A3495E"/>
    <w:multiLevelType w:val="hybridMultilevel"/>
    <w:tmpl w:val="D952D4B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FF22F7"/>
    <w:multiLevelType w:val="hybridMultilevel"/>
    <w:tmpl w:val="2368BE42"/>
    <w:lvl w:ilvl="0" w:tplc="194A7F1A">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F650980"/>
    <w:multiLevelType w:val="hybridMultilevel"/>
    <w:tmpl w:val="676620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4E50BFE"/>
    <w:multiLevelType w:val="hybridMultilevel"/>
    <w:tmpl w:val="6EAAE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932744"/>
    <w:multiLevelType w:val="hybridMultilevel"/>
    <w:tmpl w:val="1A9C4F9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5B8316C"/>
    <w:multiLevelType w:val="hybridMultilevel"/>
    <w:tmpl w:val="C422E5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8BA2BDC"/>
    <w:multiLevelType w:val="hybridMultilevel"/>
    <w:tmpl w:val="27F2F1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C835D9E"/>
    <w:multiLevelType w:val="hybridMultilevel"/>
    <w:tmpl w:val="8D6CE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D9C031C"/>
    <w:multiLevelType w:val="hybridMultilevel"/>
    <w:tmpl w:val="E81C2598"/>
    <w:lvl w:ilvl="0" w:tplc="9ABC862C">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494FB0"/>
    <w:multiLevelType w:val="hybridMultilevel"/>
    <w:tmpl w:val="B5EEF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FE22568"/>
    <w:multiLevelType w:val="hybridMultilevel"/>
    <w:tmpl w:val="83608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4F6F5F"/>
    <w:multiLevelType w:val="hybridMultilevel"/>
    <w:tmpl w:val="873A3B54"/>
    <w:lvl w:ilvl="0" w:tplc="61B8556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A36B3A"/>
    <w:multiLevelType w:val="hybridMultilevel"/>
    <w:tmpl w:val="98CEB7CC"/>
    <w:lvl w:ilvl="0" w:tplc="CAF0F84A">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30E5655"/>
    <w:multiLevelType w:val="hybridMultilevel"/>
    <w:tmpl w:val="A55E85FE"/>
    <w:lvl w:ilvl="0" w:tplc="C83E6A7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8E02B74"/>
    <w:multiLevelType w:val="hybridMultilevel"/>
    <w:tmpl w:val="96026D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A69112A"/>
    <w:multiLevelType w:val="hybridMultilevel"/>
    <w:tmpl w:val="7D220C48"/>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D5769E7"/>
    <w:multiLevelType w:val="hybridMultilevel"/>
    <w:tmpl w:val="02F4B3E0"/>
    <w:lvl w:ilvl="0" w:tplc="ABDCC33E">
      <w:start w:val="3"/>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0693BAB"/>
    <w:multiLevelType w:val="hybridMultilevel"/>
    <w:tmpl w:val="BFB40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566922"/>
    <w:multiLevelType w:val="hybridMultilevel"/>
    <w:tmpl w:val="2398D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4424263">
    <w:abstractNumId w:val="19"/>
  </w:num>
  <w:num w:numId="2" w16cid:durableId="2143569955">
    <w:abstractNumId w:val="4"/>
  </w:num>
  <w:num w:numId="3" w16cid:durableId="53437113">
    <w:abstractNumId w:val="34"/>
  </w:num>
  <w:num w:numId="4" w16cid:durableId="898320158">
    <w:abstractNumId w:val="3"/>
  </w:num>
  <w:num w:numId="5" w16cid:durableId="845440003">
    <w:abstractNumId w:val="18"/>
  </w:num>
  <w:num w:numId="6" w16cid:durableId="29688533">
    <w:abstractNumId w:val="25"/>
  </w:num>
  <w:num w:numId="7" w16cid:durableId="1810825452">
    <w:abstractNumId w:val="35"/>
  </w:num>
  <w:num w:numId="8" w16cid:durableId="1104695342">
    <w:abstractNumId w:val="16"/>
  </w:num>
  <w:num w:numId="9" w16cid:durableId="431122618">
    <w:abstractNumId w:val="27"/>
  </w:num>
  <w:num w:numId="10" w16cid:durableId="1820729445">
    <w:abstractNumId w:val="40"/>
  </w:num>
  <w:num w:numId="11" w16cid:durableId="1144277654">
    <w:abstractNumId w:val="26"/>
  </w:num>
  <w:num w:numId="12" w16cid:durableId="2037803264">
    <w:abstractNumId w:val="20"/>
  </w:num>
  <w:num w:numId="13" w16cid:durableId="603652236">
    <w:abstractNumId w:val="31"/>
  </w:num>
  <w:num w:numId="14" w16cid:durableId="1371950325">
    <w:abstractNumId w:val="39"/>
  </w:num>
  <w:num w:numId="15" w16cid:durableId="1852836776">
    <w:abstractNumId w:val="46"/>
  </w:num>
  <w:num w:numId="16" w16cid:durableId="59981537">
    <w:abstractNumId w:val="36"/>
  </w:num>
  <w:num w:numId="17" w16cid:durableId="665743369">
    <w:abstractNumId w:val="38"/>
  </w:num>
  <w:num w:numId="18" w16cid:durableId="1530214898">
    <w:abstractNumId w:val="10"/>
  </w:num>
  <w:num w:numId="19" w16cid:durableId="551504741">
    <w:abstractNumId w:val="47"/>
  </w:num>
  <w:num w:numId="20" w16cid:durableId="741369357">
    <w:abstractNumId w:val="43"/>
  </w:num>
  <w:num w:numId="21" w16cid:durableId="578364797">
    <w:abstractNumId w:val="44"/>
  </w:num>
  <w:num w:numId="22" w16cid:durableId="117381083">
    <w:abstractNumId w:val="23"/>
  </w:num>
  <w:num w:numId="23" w16cid:durableId="1461919722">
    <w:abstractNumId w:val="21"/>
  </w:num>
  <w:num w:numId="24" w16cid:durableId="1577471419">
    <w:abstractNumId w:val="13"/>
  </w:num>
  <w:num w:numId="25" w16cid:durableId="917177128">
    <w:abstractNumId w:val="11"/>
  </w:num>
  <w:num w:numId="26" w16cid:durableId="1967465364">
    <w:abstractNumId w:val="2"/>
  </w:num>
  <w:num w:numId="27" w16cid:durableId="1476724887">
    <w:abstractNumId w:val="33"/>
  </w:num>
  <w:num w:numId="28" w16cid:durableId="2008096513">
    <w:abstractNumId w:val="7"/>
  </w:num>
  <w:num w:numId="29" w16cid:durableId="818695363">
    <w:abstractNumId w:val="28"/>
  </w:num>
  <w:num w:numId="30" w16cid:durableId="1973778800">
    <w:abstractNumId w:val="45"/>
  </w:num>
  <w:num w:numId="31" w16cid:durableId="1467309120">
    <w:abstractNumId w:val="12"/>
  </w:num>
  <w:num w:numId="32" w16cid:durableId="248346106">
    <w:abstractNumId w:val="30"/>
  </w:num>
  <w:num w:numId="33" w16cid:durableId="402799970">
    <w:abstractNumId w:val="41"/>
  </w:num>
  <w:num w:numId="34" w16cid:durableId="2136673579">
    <w:abstractNumId w:val="17"/>
  </w:num>
  <w:num w:numId="35" w16cid:durableId="1838156636">
    <w:abstractNumId w:val="42"/>
  </w:num>
  <w:num w:numId="36" w16cid:durableId="24403388">
    <w:abstractNumId w:val="14"/>
  </w:num>
  <w:num w:numId="37" w16cid:durableId="150872614">
    <w:abstractNumId w:val="29"/>
  </w:num>
  <w:num w:numId="38" w16cid:durableId="76680366">
    <w:abstractNumId w:val="15"/>
  </w:num>
  <w:num w:numId="39" w16cid:durableId="752052184">
    <w:abstractNumId w:val="37"/>
  </w:num>
  <w:num w:numId="40" w16cid:durableId="1612085379">
    <w:abstractNumId w:val="32"/>
  </w:num>
  <w:num w:numId="41" w16cid:durableId="1428161564">
    <w:abstractNumId w:val="24"/>
  </w:num>
  <w:num w:numId="42" w16cid:durableId="565527627">
    <w:abstractNumId w:val="22"/>
  </w:num>
  <w:num w:numId="43" w16cid:durableId="1215045938">
    <w:abstractNumId w:val="5"/>
  </w:num>
  <w:num w:numId="44" w16cid:durableId="479082319">
    <w:abstractNumId w:val="6"/>
  </w:num>
  <w:num w:numId="45" w16cid:durableId="1242134429">
    <w:abstractNumId w:val="1"/>
  </w:num>
  <w:num w:numId="46" w16cid:durableId="1114860524">
    <w:abstractNumId w:val="9"/>
  </w:num>
  <w:num w:numId="47" w16cid:durableId="805589880">
    <w:abstractNumId w:val="8"/>
  </w:num>
  <w:num w:numId="48" w16cid:durableId="248583373">
    <w:abstractNumId w:val="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13474"/>
    <w:rsid w:val="0001389F"/>
    <w:rsid w:val="00014E24"/>
    <w:rsid w:val="00020936"/>
    <w:rsid w:val="00020D9A"/>
    <w:rsid w:val="0002465F"/>
    <w:rsid w:val="00024B3D"/>
    <w:rsid w:val="00027CEF"/>
    <w:rsid w:val="00027E44"/>
    <w:rsid w:val="000305E5"/>
    <w:rsid w:val="00032EAC"/>
    <w:rsid w:val="000356A8"/>
    <w:rsid w:val="00041986"/>
    <w:rsid w:val="00050340"/>
    <w:rsid w:val="000619F1"/>
    <w:rsid w:val="00067FD2"/>
    <w:rsid w:val="00082706"/>
    <w:rsid w:val="000860B0"/>
    <w:rsid w:val="00092A54"/>
    <w:rsid w:val="0009345B"/>
    <w:rsid w:val="00093803"/>
    <w:rsid w:val="00094D14"/>
    <w:rsid w:val="000A10AC"/>
    <w:rsid w:val="000A3C38"/>
    <w:rsid w:val="000A5D96"/>
    <w:rsid w:val="000B094B"/>
    <w:rsid w:val="000B4624"/>
    <w:rsid w:val="000C11FF"/>
    <w:rsid w:val="000C4F29"/>
    <w:rsid w:val="000C63E1"/>
    <w:rsid w:val="000D12A6"/>
    <w:rsid w:val="000D3364"/>
    <w:rsid w:val="000D5B21"/>
    <w:rsid w:val="000D6143"/>
    <w:rsid w:val="000F1061"/>
    <w:rsid w:val="00106E51"/>
    <w:rsid w:val="00110973"/>
    <w:rsid w:val="001123A7"/>
    <w:rsid w:val="00122AC1"/>
    <w:rsid w:val="00127084"/>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0A1B"/>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1333"/>
    <w:rsid w:val="002137F9"/>
    <w:rsid w:val="002153E5"/>
    <w:rsid w:val="00227F58"/>
    <w:rsid w:val="0023382B"/>
    <w:rsid w:val="0023561B"/>
    <w:rsid w:val="0024149F"/>
    <w:rsid w:val="0024599C"/>
    <w:rsid w:val="00265C29"/>
    <w:rsid w:val="0027119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565C"/>
    <w:rsid w:val="00307CD2"/>
    <w:rsid w:val="003150F8"/>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5A92"/>
    <w:rsid w:val="00407B86"/>
    <w:rsid w:val="00435D15"/>
    <w:rsid w:val="00435DB9"/>
    <w:rsid w:val="00437E2E"/>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18E4"/>
    <w:rsid w:val="004F0A5F"/>
    <w:rsid w:val="004F2A38"/>
    <w:rsid w:val="00503A52"/>
    <w:rsid w:val="00507D22"/>
    <w:rsid w:val="005136E1"/>
    <w:rsid w:val="00514E30"/>
    <w:rsid w:val="00522A29"/>
    <w:rsid w:val="00525127"/>
    <w:rsid w:val="00526440"/>
    <w:rsid w:val="00533B12"/>
    <w:rsid w:val="0054457A"/>
    <w:rsid w:val="005508FD"/>
    <w:rsid w:val="00552C4D"/>
    <w:rsid w:val="00562734"/>
    <w:rsid w:val="005670DC"/>
    <w:rsid w:val="005671EC"/>
    <w:rsid w:val="005727D2"/>
    <w:rsid w:val="005811C7"/>
    <w:rsid w:val="00583A09"/>
    <w:rsid w:val="00587D4A"/>
    <w:rsid w:val="00590C66"/>
    <w:rsid w:val="00592C6E"/>
    <w:rsid w:val="005A07F9"/>
    <w:rsid w:val="005A2579"/>
    <w:rsid w:val="005A7FF7"/>
    <w:rsid w:val="005B03C7"/>
    <w:rsid w:val="005B0C19"/>
    <w:rsid w:val="005C32CF"/>
    <w:rsid w:val="005C71CC"/>
    <w:rsid w:val="005C74FF"/>
    <w:rsid w:val="005C7A08"/>
    <w:rsid w:val="005E0038"/>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791"/>
    <w:rsid w:val="00667889"/>
    <w:rsid w:val="00667F42"/>
    <w:rsid w:val="00673257"/>
    <w:rsid w:val="00673D6E"/>
    <w:rsid w:val="00675D2D"/>
    <w:rsid w:val="00676C99"/>
    <w:rsid w:val="00677632"/>
    <w:rsid w:val="006777A2"/>
    <w:rsid w:val="00684398"/>
    <w:rsid w:val="00684CE6"/>
    <w:rsid w:val="006934DB"/>
    <w:rsid w:val="00697104"/>
    <w:rsid w:val="006A4A57"/>
    <w:rsid w:val="006A7F9D"/>
    <w:rsid w:val="006B0C64"/>
    <w:rsid w:val="006B18B8"/>
    <w:rsid w:val="006B65C8"/>
    <w:rsid w:val="006C1333"/>
    <w:rsid w:val="006C2AD0"/>
    <w:rsid w:val="006C6B0A"/>
    <w:rsid w:val="006D12B8"/>
    <w:rsid w:val="006D2411"/>
    <w:rsid w:val="006D4340"/>
    <w:rsid w:val="006D4921"/>
    <w:rsid w:val="006E31DE"/>
    <w:rsid w:val="006E57E9"/>
    <w:rsid w:val="006F022F"/>
    <w:rsid w:val="006F3DD3"/>
    <w:rsid w:val="006F7CE0"/>
    <w:rsid w:val="00701FE4"/>
    <w:rsid w:val="007029F6"/>
    <w:rsid w:val="00705240"/>
    <w:rsid w:val="0070564A"/>
    <w:rsid w:val="007225AE"/>
    <w:rsid w:val="0072511A"/>
    <w:rsid w:val="00725E57"/>
    <w:rsid w:val="00727AEE"/>
    <w:rsid w:val="00734FD7"/>
    <w:rsid w:val="0074137E"/>
    <w:rsid w:val="00753FB2"/>
    <w:rsid w:val="00764DD7"/>
    <w:rsid w:val="00766904"/>
    <w:rsid w:val="00772F42"/>
    <w:rsid w:val="00781B13"/>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5E7F"/>
    <w:rsid w:val="008B7D9B"/>
    <w:rsid w:val="008D0BBC"/>
    <w:rsid w:val="008D4990"/>
    <w:rsid w:val="008E56C2"/>
    <w:rsid w:val="008F1E41"/>
    <w:rsid w:val="008F473F"/>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08AA"/>
    <w:rsid w:val="00DF6E85"/>
    <w:rsid w:val="00E10408"/>
    <w:rsid w:val="00E10DA9"/>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6206E"/>
    <w:rsid w:val="00F62D23"/>
    <w:rsid w:val="00F65E7C"/>
    <w:rsid w:val="00F672A4"/>
    <w:rsid w:val="00F7565A"/>
    <w:rsid w:val="00F77A17"/>
    <w:rsid w:val="00F85E9F"/>
    <w:rsid w:val="00F903A9"/>
    <w:rsid w:val="00FB5DF8"/>
    <w:rsid w:val="00FC0212"/>
    <w:rsid w:val="00FC1BB7"/>
    <w:rsid w:val="00FC1C8F"/>
    <w:rsid w:val="00FC1D25"/>
    <w:rsid w:val="00FC29EA"/>
    <w:rsid w:val="00FC2C3C"/>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903A9"/>
    <w:pPr>
      <w:keepNext/>
      <w:spacing w:before="360" w:after="60"/>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903A9"/>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12"/>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TotalTime>
  <Pages>2</Pages>
  <Words>312</Words>
  <Characters>1711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5</cp:revision>
  <dcterms:created xsi:type="dcterms:W3CDTF">2023-11-09T02:13:00Z</dcterms:created>
  <dcterms:modified xsi:type="dcterms:W3CDTF">2023-11-09T21:32:00Z</dcterms:modified>
</cp:coreProperties>
</file>