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E935641" w14:textId="21D5530F" w:rsidR="003856B1" w:rsidRPr="009450E7" w:rsidRDefault="003856B1" w:rsidP="003856B1">
      <w:pPr>
        <w:pStyle w:val="BasalText"/>
        <w:rPr>
          <w:rFonts w:asciiTheme="majorHAnsi" w:hAnsiTheme="majorHAnsi" w:cstheme="majorHAnsi"/>
          <w:b/>
          <w:bCs/>
          <w:sz w:val="56"/>
          <w:szCs w:val="56"/>
        </w:rPr>
      </w:pPr>
      <w:bookmarkStart w:id="2" w:name="_Hlk132211732"/>
      <w:r w:rsidRPr="009450E7">
        <w:rPr>
          <w:rFonts w:asciiTheme="majorHAnsi" w:hAnsiTheme="majorHAnsi" w:cstheme="majorHAnsi"/>
          <w:b/>
          <w:bCs/>
          <w:sz w:val="56"/>
          <w:szCs w:val="56"/>
        </w:rPr>
        <w:t>Module 1</w:t>
      </w:r>
      <w:r w:rsidR="00AF1E2F">
        <w:rPr>
          <w:rFonts w:asciiTheme="majorHAnsi" w:hAnsiTheme="majorHAnsi" w:cstheme="majorHAnsi"/>
          <w:b/>
          <w:bCs/>
          <w:sz w:val="56"/>
          <w:szCs w:val="56"/>
        </w:rPr>
        <w:t>4</w:t>
      </w:r>
    </w:p>
    <w:p w14:paraId="764C1F5D" w14:textId="6A6E42D9" w:rsidR="00AF1E2F" w:rsidRPr="00AF1E2F" w:rsidRDefault="00AF1E2F" w:rsidP="00AF1E2F">
      <w:pPr>
        <w:pStyle w:val="TableHead"/>
      </w:pPr>
      <w:r w:rsidRPr="00AF1E2F">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5"/>
        <w:gridCol w:w="3174"/>
      </w:tblGrid>
      <w:tr w:rsidR="00AF1E2F" w:rsidRPr="00770D3B" w14:paraId="1F3561FB" w14:textId="77777777" w:rsidTr="005E6C2C">
        <w:tc>
          <w:tcPr>
            <w:tcW w:w="5125" w:type="dxa"/>
            <w:shd w:val="clear" w:color="auto" w:fill="auto"/>
          </w:tcPr>
          <w:p w14:paraId="615C3CF4" w14:textId="234A8E73" w:rsidR="00AF1E2F" w:rsidRPr="00770D3B" w:rsidRDefault="00AF1E2F" w:rsidP="006F3245">
            <w:pPr>
              <w:pStyle w:val="TableText"/>
            </w:pPr>
            <w:r w:rsidRPr="00770D3B">
              <w:t>Domain</w:t>
            </w:r>
          </w:p>
        </w:tc>
        <w:tc>
          <w:tcPr>
            <w:tcW w:w="3174" w:type="dxa"/>
            <w:shd w:val="clear" w:color="auto" w:fill="auto"/>
          </w:tcPr>
          <w:p w14:paraId="2A9B3462" w14:textId="77777777" w:rsidR="00AF1E2F" w:rsidRPr="00770D3B" w:rsidRDefault="00AF1E2F" w:rsidP="006F3245">
            <w:pPr>
              <w:pStyle w:val="TableText"/>
            </w:pPr>
            <w:r w:rsidRPr="00770D3B">
              <w:t>Lab</w:t>
            </w:r>
          </w:p>
        </w:tc>
      </w:tr>
      <w:tr w:rsidR="00AF1E2F" w:rsidRPr="00770D3B" w14:paraId="373FB7C9" w14:textId="77777777" w:rsidTr="005E6C2C">
        <w:trPr>
          <w:trHeight w:val="550"/>
        </w:trPr>
        <w:tc>
          <w:tcPr>
            <w:tcW w:w="5125" w:type="dxa"/>
            <w:shd w:val="clear" w:color="auto" w:fill="auto"/>
          </w:tcPr>
          <w:p w14:paraId="5DFC8D82" w14:textId="67AC0EAF" w:rsidR="00AF1E2F" w:rsidRPr="006F3245" w:rsidRDefault="00AF1E2F" w:rsidP="006F3245">
            <w:pPr>
              <w:pStyle w:val="TableText"/>
              <w:rPr>
                <w:b w:val="0"/>
                <w:bCs/>
              </w:rPr>
            </w:pPr>
            <w:r w:rsidRPr="006F3245">
              <w:rPr>
                <w:b w:val="0"/>
                <w:bCs/>
              </w:rPr>
              <w:t>Security Operations</w:t>
            </w:r>
          </w:p>
        </w:tc>
        <w:tc>
          <w:tcPr>
            <w:tcW w:w="3174" w:type="dxa"/>
            <w:shd w:val="clear" w:color="auto" w:fill="auto"/>
          </w:tcPr>
          <w:p w14:paraId="3CCD9E53" w14:textId="77777777" w:rsidR="00AF1E2F" w:rsidRPr="006F3245" w:rsidRDefault="00AF1E2F" w:rsidP="006F3245">
            <w:pPr>
              <w:pStyle w:val="TableText"/>
              <w:rPr>
                <w:b w:val="0"/>
                <w:bCs/>
              </w:rPr>
            </w:pPr>
            <w:r w:rsidRPr="006F3245">
              <w:rPr>
                <w:b w:val="0"/>
                <w:bCs/>
              </w:rPr>
              <w:t>14.1, 14.2, 14.3, 14.4</w:t>
            </w:r>
          </w:p>
        </w:tc>
      </w:tr>
      <w:tr w:rsidR="00AF1E2F" w:rsidRPr="00770D3B" w14:paraId="7944B0A5" w14:textId="77777777" w:rsidTr="005E6C2C">
        <w:trPr>
          <w:trHeight w:val="550"/>
        </w:trPr>
        <w:tc>
          <w:tcPr>
            <w:tcW w:w="5125" w:type="dxa"/>
            <w:shd w:val="clear" w:color="auto" w:fill="auto"/>
          </w:tcPr>
          <w:p w14:paraId="227A677F" w14:textId="77777777" w:rsidR="00AF1E2F" w:rsidRPr="006F3245" w:rsidRDefault="00AF1E2F" w:rsidP="006F3245">
            <w:pPr>
              <w:pStyle w:val="TableText"/>
              <w:rPr>
                <w:b w:val="0"/>
                <w:bCs/>
              </w:rPr>
            </w:pPr>
            <w:r w:rsidRPr="006F3245">
              <w:rPr>
                <w:b w:val="0"/>
                <w:bCs/>
              </w:rPr>
              <w:t>Security Program Management and Oversight</w:t>
            </w:r>
          </w:p>
        </w:tc>
        <w:tc>
          <w:tcPr>
            <w:tcW w:w="3174" w:type="dxa"/>
            <w:shd w:val="clear" w:color="auto" w:fill="auto"/>
          </w:tcPr>
          <w:p w14:paraId="4CE145EF" w14:textId="75B2CDDA" w:rsidR="00AF1E2F" w:rsidRPr="006F3245" w:rsidRDefault="00AF1E2F" w:rsidP="006F3245">
            <w:pPr>
              <w:pStyle w:val="TableText"/>
              <w:rPr>
                <w:b w:val="0"/>
                <w:bCs/>
              </w:rPr>
            </w:pPr>
            <w:r w:rsidRPr="006F3245">
              <w:rPr>
                <w:b w:val="0"/>
                <w:bCs/>
              </w:rPr>
              <w:t>14.3, 14.4, 14.5</w:t>
            </w:r>
          </w:p>
        </w:tc>
      </w:tr>
    </w:tbl>
    <w:p w14:paraId="418A23AC" w14:textId="5E8DBD9D" w:rsidR="00C80E75" w:rsidRDefault="00AF1E2F" w:rsidP="00D16A20">
      <w:pPr>
        <w:pStyle w:val="BasalText"/>
        <w:sectPr w:rsidR="00C80E75" w:rsidSect="008A0EF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152" w:left="1440" w:header="720" w:footer="720" w:gutter="0"/>
          <w:cols w:space="720"/>
          <w:titlePg/>
          <w:docGrid w:linePitch="360"/>
        </w:sectPr>
      </w:pPr>
      <w:r w:rsidRPr="00FF3CA5">
        <w:t>Website links change frequently. If a link in the following activities no longer works, use a search engine such as Google or Bing to search for the information.</w:t>
      </w:r>
    </w:p>
    <w:p w14:paraId="1C95D77E" w14:textId="765634CC" w:rsidR="00AF1E2F" w:rsidRPr="00372B01" w:rsidRDefault="00AF1E2F" w:rsidP="006F3245">
      <w:pPr>
        <w:pStyle w:val="HeadA"/>
      </w:pPr>
      <w:bookmarkStart w:id="3" w:name="_Hlk135312467"/>
      <w:r w:rsidRPr="00372B01">
        <w:t xml:space="preserve">Lab </w:t>
      </w:r>
      <w:r>
        <w:t>14.2</w:t>
      </w:r>
      <w:r w:rsidRPr="00372B01">
        <w:t xml:space="preserve"> </w:t>
      </w:r>
      <w:r w:rsidRPr="006D6CDB">
        <w:t>OpenAI, ChatGPT, Bard by Google</w:t>
      </w:r>
      <w:r>
        <w:t>,</w:t>
      </w:r>
      <w:r w:rsidRPr="006D6CDB">
        <w:t xml:space="preserve"> and </w:t>
      </w:r>
      <w:r>
        <w:t>O</w:t>
      </w:r>
      <w:r w:rsidRPr="006D6CDB">
        <w:t xml:space="preserve">ther AI </w:t>
      </w:r>
      <w:r>
        <w:t>T</w:t>
      </w:r>
      <w:r w:rsidRPr="006D6CDB">
        <w:t>ools</w:t>
      </w:r>
    </w:p>
    <w:p w14:paraId="3B78AC81" w14:textId="469D0A71" w:rsidR="00AF1E2F" w:rsidRPr="005F10B6" w:rsidRDefault="00AF1E2F" w:rsidP="005F10B6">
      <w:pPr>
        <w:pStyle w:val="HeadB"/>
        <w:spacing w:before="120" w:after="120" w:line="276" w:lineRule="auto"/>
      </w:pPr>
      <w:r w:rsidRPr="005F10B6">
        <w:t>Estimated Time:</w:t>
      </w:r>
      <w:r w:rsidRPr="005F10B6">
        <w:t> </w:t>
      </w:r>
      <w:r w:rsidRPr="005F10B6">
        <w:rPr>
          <w:b w:val="0"/>
          <w:bCs/>
        </w:rPr>
        <w:t>30 minutes</w:t>
      </w:r>
    </w:p>
    <w:p w14:paraId="1F7E9F64" w14:textId="57EFCB5A" w:rsidR="00AF1E2F" w:rsidRPr="00372B01" w:rsidRDefault="00AF1E2F" w:rsidP="00F14A3B">
      <w:pPr>
        <w:pStyle w:val="HeadB"/>
      </w:pPr>
      <w:r w:rsidRPr="00372B01">
        <w:t>Objectives</w:t>
      </w:r>
    </w:p>
    <w:p w14:paraId="57B58097" w14:textId="11A6620D" w:rsidR="00AF1E2F" w:rsidRDefault="00AF1E2F" w:rsidP="006F3245">
      <w:pPr>
        <w:pStyle w:val="BasalText"/>
      </w:pPr>
      <w:r w:rsidRPr="00A232F1">
        <w:t>Intelligence encompasses the ability to learn</w:t>
      </w:r>
      <w:r>
        <w:t>, reason, generalize, and</w:t>
      </w:r>
      <w:r w:rsidRPr="00A232F1">
        <w:t xml:space="preserve"> infer meaning.</w:t>
      </w:r>
      <w:r>
        <w:t xml:space="preserve"> As opposed to intelligence displayed by humans or other animals, a</w:t>
      </w:r>
      <w:r w:rsidRPr="00A232F1">
        <w:t>rtificial intelligence</w:t>
      </w:r>
      <w:r>
        <w:t xml:space="preserve"> (AI)</w:t>
      </w:r>
      <w:r w:rsidRPr="00A232F1">
        <w:t xml:space="preserve"> is </w:t>
      </w:r>
      <w:r w:rsidRPr="00F26C6B">
        <w:t>demonstrated by machines</w:t>
      </w:r>
      <w:r w:rsidRPr="00A232F1">
        <w:t xml:space="preserve">. </w:t>
      </w:r>
      <w:r w:rsidRPr="00F26C6B">
        <w:t>AI systems work by absorbing large amounts of labeled training data, analyzing the data for correlations and patterns, and using these patterns to make predictions about future states. In this way, a chatbot that is fed examples of text can learn to generate lifelike interactions with people, or an image recognition tool can learn to identify and describe objects in images by reviewing millions of examples. New, rapidly improving generative AI techniques can create realistic text, images, music</w:t>
      </w:r>
      <w:r>
        <w:t>,</w:t>
      </w:r>
      <w:r w:rsidRPr="00F26C6B">
        <w:t xml:space="preserve"> and other media.</w:t>
      </w:r>
      <w:r>
        <w:t xml:space="preserve"> AI </w:t>
      </w:r>
      <w:proofErr w:type="gramStart"/>
      <w:r>
        <w:t>has the ability to</w:t>
      </w:r>
      <w:proofErr w:type="gramEnd"/>
      <w:r>
        <w:t xml:space="preserve"> learn, reason, self-correct, and create.</w:t>
      </w:r>
    </w:p>
    <w:p w14:paraId="691302B6" w14:textId="3857BAD0" w:rsidR="00AF1E2F" w:rsidRPr="00371E24" w:rsidRDefault="00AF1E2F" w:rsidP="006F3245">
      <w:pPr>
        <w:pStyle w:val="BasalText"/>
        <w:ind w:firstLine="360"/>
      </w:pPr>
      <w:r w:rsidRPr="00371E24">
        <w:t>After completing this lab, you will be able to do the following:</w:t>
      </w:r>
    </w:p>
    <w:p w14:paraId="195BE280" w14:textId="420DD6BB" w:rsidR="00AF1E2F" w:rsidRDefault="00AF1E2F" w:rsidP="0084635E">
      <w:pPr>
        <w:pStyle w:val="BasalText"/>
        <w:numPr>
          <w:ilvl w:val="0"/>
          <w:numId w:val="11"/>
        </w:numPr>
        <w:ind w:left="1080"/>
      </w:pPr>
      <w:r w:rsidRPr="007D2419">
        <w:t xml:space="preserve">Evaluate </w:t>
      </w:r>
      <w:r>
        <w:t>AI tools.</w:t>
      </w:r>
    </w:p>
    <w:p w14:paraId="750D0EEE" w14:textId="25591610" w:rsidR="00AF1E2F" w:rsidRPr="00372B01" w:rsidRDefault="00AF1E2F" w:rsidP="006F3245">
      <w:pPr>
        <w:pStyle w:val="HeadB"/>
      </w:pPr>
      <w:r w:rsidRPr="00372B01">
        <w:lastRenderedPageBreak/>
        <w:t>Certification Objectives</w:t>
      </w:r>
    </w:p>
    <w:p w14:paraId="1102B6C7" w14:textId="370C4DC3" w:rsidR="00AF1E2F" w:rsidRPr="00372B01" w:rsidRDefault="00AF1E2F" w:rsidP="006F3245">
      <w:pPr>
        <w:pStyle w:val="BasalText"/>
      </w:pPr>
      <w:r w:rsidRPr="00372B01">
        <w:t xml:space="preserve">Objectives for </w:t>
      </w:r>
      <w:r>
        <w:t xml:space="preserve">the </w:t>
      </w:r>
      <w:r w:rsidRPr="00372B01">
        <w:t xml:space="preserve">CompTIA Security+ </w:t>
      </w:r>
      <w:r>
        <w:t>e</w:t>
      </w:r>
      <w:r w:rsidRPr="00372B01">
        <w:t>xam:</w:t>
      </w:r>
    </w:p>
    <w:p w14:paraId="302A9C94" w14:textId="2D8205CF" w:rsidR="00AF1E2F" w:rsidRDefault="00AF1E2F" w:rsidP="0084635E">
      <w:pPr>
        <w:pStyle w:val="BasalText"/>
        <w:numPr>
          <w:ilvl w:val="0"/>
          <w:numId w:val="11"/>
        </w:numPr>
      </w:pPr>
      <w:r>
        <w:t>4.7 Explain the importance of automation and orchestration related to secure operations.</w:t>
      </w:r>
    </w:p>
    <w:p w14:paraId="6DC59AA7" w14:textId="56FD394D" w:rsidR="00AF1E2F" w:rsidRDefault="00063B4B" w:rsidP="0084635E">
      <w:pPr>
        <w:pStyle w:val="BasalText"/>
        <w:numPr>
          <w:ilvl w:val="0"/>
          <w:numId w:val="11"/>
        </w:numPr>
      </w:pPr>
      <w:r>
        <w:t xml:space="preserve">4.8 </w:t>
      </w:r>
      <w:r w:rsidR="00AF1E2F">
        <w:t>Explain appropriate incident response activities.</w:t>
      </w:r>
    </w:p>
    <w:p w14:paraId="50CADE0C" w14:textId="65B01989" w:rsidR="00AF1E2F" w:rsidRPr="00372B01" w:rsidRDefault="00AF1E2F" w:rsidP="006F3245">
      <w:pPr>
        <w:pStyle w:val="HeadB"/>
      </w:pPr>
      <w:r w:rsidRPr="00372B01">
        <w:t>Materials Required</w:t>
      </w:r>
    </w:p>
    <w:p w14:paraId="11B5430F" w14:textId="6E0FFECA" w:rsidR="00AF1E2F" w:rsidRPr="00372B01" w:rsidRDefault="00AF1E2F" w:rsidP="006F3245">
      <w:pPr>
        <w:pStyle w:val="BasalText"/>
      </w:pPr>
      <w:r w:rsidRPr="00372B01">
        <w:t>This lab requires the following:</w:t>
      </w:r>
    </w:p>
    <w:p w14:paraId="13078780" w14:textId="2E52E459" w:rsidR="00B163F5" w:rsidRPr="00D16A20" w:rsidRDefault="00AF1E2F" w:rsidP="00D16A20">
      <w:pPr>
        <w:pStyle w:val="BasalText"/>
        <w:numPr>
          <w:ilvl w:val="0"/>
          <w:numId w:val="14"/>
        </w:numPr>
      </w:pPr>
      <w:r w:rsidRPr="00A129FA">
        <w:t>A computer running the Windows operating system with Internet access</w:t>
      </w:r>
    </w:p>
    <w:p w14:paraId="61ED9141" w14:textId="6432FC57" w:rsidR="00AF1E2F" w:rsidRPr="00C90E9B" w:rsidRDefault="00AF1E2F" w:rsidP="006F3245">
      <w:pPr>
        <w:pStyle w:val="HeadB"/>
      </w:pPr>
      <w:r w:rsidRPr="00C90E9B">
        <w:t>Activity</w:t>
      </w:r>
    </w:p>
    <w:p w14:paraId="71EA57EE" w14:textId="76AE7A20" w:rsidR="00AF1E2F" w:rsidRDefault="00AF1E2F" w:rsidP="006F3245">
      <w:pPr>
        <w:pStyle w:val="BasalText"/>
      </w:pPr>
      <w:r w:rsidRPr="00372B01">
        <w:t xml:space="preserve">In this lab, </w:t>
      </w:r>
      <w:r w:rsidRPr="007D2419">
        <w:t xml:space="preserve">you </w:t>
      </w:r>
      <w:r>
        <w:t>review, analyze, and summarize the use of some AI tools</w:t>
      </w:r>
      <w:r w:rsidRPr="007D2419">
        <w:t>.</w:t>
      </w:r>
    </w:p>
    <w:p w14:paraId="463C4630" w14:textId="1CF41B84" w:rsidR="00AF1E2F" w:rsidRDefault="00AF1E2F" w:rsidP="0084635E">
      <w:pPr>
        <w:pStyle w:val="BasalText"/>
        <w:numPr>
          <w:ilvl w:val="0"/>
          <w:numId w:val="15"/>
        </w:numPr>
      </w:pPr>
      <w:r>
        <w:t xml:space="preserve">Open a web browser and go to </w:t>
      </w:r>
      <w:r w:rsidRPr="00345849">
        <w:rPr>
          <w:b/>
          <w:bCs/>
        </w:rPr>
        <w:t>https://www.whitehouse.gov/briefing-room/statements-releases/2023/05/04/fact-sheet-biden-harris-administration-announces-new-actions-to-promote-responsible-ai-innovation-that-protects-americans-rights-and-safety/</w:t>
      </w:r>
      <w:r w:rsidRPr="00345849">
        <w:t>.</w:t>
      </w:r>
    </w:p>
    <w:p w14:paraId="115D7BAD" w14:textId="77777777" w:rsidR="00AF1E2F" w:rsidRDefault="00AF1E2F" w:rsidP="0084635E">
      <w:pPr>
        <w:pStyle w:val="BasalText"/>
        <w:numPr>
          <w:ilvl w:val="0"/>
          <w:numId w:val="15"/>
        </w:numPr>
      </w:pPr>
      <w:r>
        <w:t>Read the fact sheet on actions to promote the responsible use of AI technologies.</w:t>
      </w:r>
    </w:p>
    <w:p w14:paraId="4A5E6653" w14:textId="77777777" w:rsidR="00AF1E2F" w:rsidRDefault="00AF1E2F" w:rsidP="0084635E">
      <w:pPr>
        <w:pStyle w:val="BasalText"/>
        <w:numPr>
          <w:ilvl w:val="0"/>
          <w:numId w:val="15"/>
        </w:numPr>
      </w:pPr>
      <w:r>
        <w:t xml:space="preserve">Open another web browser tab and go to </w:t>
      </w:r>
      <w:r w:rsidRPr="00345849">
        <w:rPr>
          <w:b/>
          <w:bCs/>
        </w:rPr>
        <w:t>https://cset.georgetown.edu/newsletter/february-10-2022/</w:t>
      </w:r>
      <w:r>
        <w:t>.</w:t>
      </w:r>
    </w:p>
    <w:p w14:paraId="22886D20" w14:textId="77777777" w:rsidR="00AF1E2F" w:rsidRDefault="00AF1E2F" w:rsidP="0084635E">
      <w:pPr>
        <w:pStyle w:val="BasalText"/>
        <w:numPr>
          <w:ilvl w:val="0"/>
          <w:numId w:val="15"/>
        </w:numPr>
      </w:pPr>
      <w:r>
        <w:t>Read what the tech competitiveness bill covers and how trusted AI is considered a critical technology.</w:t>
      </w:r>
    </w:p>
    <w:p w14:paraId="66CF1879" w14:textId="77777777" w:rsidR="00AF1E2F" w:rsidRDefault="00AF1E2F" w:rsidP="0084635E">
      <w:pPr>
        <w:pStyle w:val="BasalText"/>
        <w:numPr>
          <w:ilvl w:val="0"/>
          <w:numId w:val="15"/>
        </w:numPr>
      </w:pPr>
      <w:r>
        <w:t xml:space="preserve">Open another web browser tab and go to </w:t>
      </w:r>
      <w:r w:rsidRPr="00345849">
        <w:rPr>
          <w:b/>
          <w:bCs/>
        </w:rPr>
        <w:t>https://www.zdnet.com/article/what-is-google-bard-heres-everything-you-need-to-know/</w:t>
      </w:r>
      <w:r>
        <w:t>.</w:t>
      </w:r>
    </w:p>
    <w:p w14:paraId="31EACE79" w14:textId="77777777" w:rsidR="00AF1E2F" w:rsidRDefault="00AF1E2F" w:rsidP="0084635E">
      <w:pPr>
        <w:pStyle w:val="BasalText"/>
        <w:numPr>
          <w:ilvl w:val="0"/>
          <w:numId w:val="15"/>
        </w:numPr>
      </w:pPr>
      <w:r>
        <w:t>Read how Google has implemented its own AI tool.</w:t>
      </w:r>
    </w:p>
    <w:p w14:paraId="17FFBCBE" w14:textId="77777777" w:rsidR="00AF1E2F" w:rsidRDefault="00AF1E2F" w:rsidP="0084635E">
      <w:pPr>
        <w:pStyle w:val="BasalText"/>
        <w:numPr>
          <w:ilvl w:val="0"/>
          <w:numId w:val="15"/>
        </w:numPr>
      </w:pPr>
      <w:r>
        <w:t xml:space="preserve">Open another web browser tab and go to </w:t>
      </w:r>
      <w:r w:rsidRPr="00345849">
        <w:rPr>
          <w:b/>
          <w:bCs/>
        </w:rPr>
        <w:t>https://www.prosec-networks.com/en/blog/der-einfluss-von-openai-auf-die-cybersecurity/</w:t>
      </w:r>
      <w:r>
        <w:t>.</w:t>
      </w:r>
    </w:p>
    <w:p w14:paraId="48F8951F" w14:textId="77777777" w:rsidR="00AF1E2F" w:rsidRDefault="00AF1E2F" w:rsidP="0084635E">
      <w:pPr>
        <w:pStyle w:val="BasalText"/>
        <w:numPr>
          <w:ilvl w:val="0"/>
          <w:numId w:val="15"/>
        </w:numPr>
      </w:pPr>
      <w:r>
        <w:t>Read about the impact of OpenAI and ChatGPT on cybersecurity.</w:t>
      </w:r>
    </w:p>
    <w:p w14:paraId="3D2AD13F" w14:textId="77777777" w:rsidR="00C80E75" w:rsidRDefault="00AF1E2F" w:rsidP="0084635E">
      <w:pPr>
        <w:pStyle w:val="BasalText"/>
        <w:numPr>
          <w:ilvl w:val="0"/>
          <w:numId w:val="15"/>
        </w:numPr>
        <w:sectPr w:rsidR="00C80E75" w:rsidSect="00C80E75">
          <w:footerReference w:type="default" r:id="rId14"/>
          <w:type w:val="continuous"/>
          <w:pgSz w:w="12240" w:h="15840"/>
          <w:pgMar w:top="1440" w:right="1440" w:bottom="1152" w:left="1440" w:header="720" w:footer="720" w:gutter="0"/>
          <w:cols w:space="720"/>
          <w:titlePg/>
          <w:docGrid w:linePitch="360"/>
        </w:sectPr>
      </w:pPr>
      <w:r>
        <w:lastRenderedPageBreak/>
        <w:t>Write a one-page summary of your findings and include one paragraph advocating against the use of these AI tools and one paragraph advocating for the use of these tools in the realm of cybersecurity.</w:t>
      </w:r>
    </w:p>
    <w:bookmarkEnd w:id="3"/>
    <w:bookmarkEnd w:id="0"/>
    <w:bookmarkEnd w:id="1"/>
    <w:bookmarkEnd w:id="2"/>
    <w:p w14:paraId="2963930E" w14:textId="1DAF63EB" w:rsidR="00AF1E2F" w:rsidRPr="00AE076D" w:rsidRDefault="00AF1E2F" w:rsidP="009206B1">
      <w:pPr>
        <w:pStyle w:val="BasalText"/>
        <w:ind w:left="1080"/>
      </w:pPr>
    </w:p>
    <w:sectPr w:rsidR="00AF1E2F" w:rsidRPr="00AE076D" w:rsidSect="00C80E75">
      <w:footerReference w:type="default" r:id="rId15"/>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B0E0B" w14:textId="77777777" w:rsidR="009D086C" w:rsidRDefault="009D086C">
      <w:pPr>
        <w:spacing w:line="240" w:lineRule="auto"/>
      </w:pPr>
      <w:r>
        <w:separator/>
      </w:r>
    </w:p>
  </w:endnote>
  <w:endnote w:type="continuationSeparator" w:id="0">
    <w:p w14:paraId="33B0AF77" w14:textId="77777777" w:rsidR="009D086C" w:rsidRDefault="009D08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97CB5" w14:textId="77777777" w:rsidR="00CA03F4" w:rsidRDefault="00CA03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940387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10933344"/>
          <w:docPartObj>
            <w:docPartGallery w:val="Page Numbers (Top of Page)"/>
            <w:docPartUnique/>
          </w:docPartObj>
        </w:sdtPr>
        <w:sdtEndPr/>
        <w:sdtContent>
          <w:p w14:paraId="0B40A217" w14:textId="04F09771"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p>
          <w:p w14:paraId="4996F4AB" w14:textId="35E4B8FC"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 xml:space="preserve">-1 </w:t>
            </w:r>
            <w:r w:rsidRPr="000D1347">
              <w:rPr>
                <w:rFonts w:asciiTheme="minorHAnsi" w:hAnsiTheme="minorHAnsi" w:cstheme="minorHAnsi"/>
                <w:sz w:val="18"/>
                <w:szCs w:val="18"/>
              </w:rPr>
              <w:t>Threat Hunting (Threat Hunting Simulator)</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865542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834652857"/>
          <w:docPartObj>
            <w:docPartGallery w:val="Page Numbers (Top of Page)"/>
            <w:docPartUnique/>
          </w:docPartObj>
        </w:sdtPr>
        <w:sdtEndPr/>
        <w:sdtContent>
          <w:p w14:paraId="52336AFE" w14:textId="3C4E6C59"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p>
          <w:p w14:paraId="199C78B4" w14:textId="3F14188D" w:rsidR="000D1347" w:rsidRPr="00364832" w:rsidRDefault="000D1347"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 xml:space="preserve">-1 </w:t>
            </w:r>
            <w:r w:rsidRPr="000D1347">
              <w:rPr>
                <w:rFonts w:asciiTheme="minorHAnsi" w:hAnsiTheme="minorHAnsi" w:cstheme="minorHAnsi"/>
                <w:sz w:val="18"/>
                <w:szCs w:val="18"/>
              </w:rPr>
              <w:t>Threat Hunting (Threat Hunting Simulator)</w:t>
            </w:r>
            <w:r w:rsidRPr="00364832">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879955"/>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177964149"/>
          <w:docPartObj>
            <w:docPartGallery w:val="Page Numbers (Top of Page)"/>
            <w:docPartUnique/>
          </w:docPartObj>
        </w:sdtPr>
        <w:sdtEndPr/>
        <w:sdtContent>
          <w:p w14:paraId="46A08895" w14:textId="77777777"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p>
          <w:p w14:paraId="17A48B55" w14:textId="28229FE5" w:rsidR="00C80E75" w:rsidRPr="00364832" w:rsidRDefault="00C80E75" w:rsidP="000D1347">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14</w:t>
            </w:r>
            <w:r w:rsidRPr="00364832">
              <w:rPr>
                <w:rFonts w:asciiTheme="minorHAnsi" w:hAnsiTheme="minorHAnsi" w:cstheme="minorHAnsi"/>
                <w:sz w:val="18"/>
                <w:szCs w:val="18"/>
              </w:rPr>
              <w:t>-</w:t>
            </w:r>
            <w:r>
              <w:rPr>
                <w:rFonts w:asciiTheme="minorHAnsi" w:hAnsiTheme="minorHAnsi" w:cstheme="minorHAnsi"/>
                <w:sz w:val="18"/>
                <w:szCs w:val="18"/>
              </w:rPr>
              <w:t>2</w:t>
            </w:r>
            <w:r w:rsidRPr="00364832">
              <w:rPr>
                <w:rFonts w:asciiTheme="minorHAnsi" w:hAnsiTheme="minorHAnsi" w:cstheme="minorHAnsi"/>
                <w:sz w:val="18"/>
                <w:szCs w:val="18"/>
              </w:rPr>
              <w:t xml:space="preserve"> </w:t>
            </w:r>
            <w:r w:rsidRPr="00C80E75">
              <w:rPr>
                <w:rFonts w:asciiTheme="minorHAnsi" w:hAnsiTheme="minorHAnsi" w:cstheme="minorHAnsi"/>
                <w:sz w:val="18"/>
                <w:szCs w:val="18"/>
              </w:rPr>
              <w:t>OpenAI, ChatGPT, Bard by Google, and Other AI Tools</w:t>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8882021"/>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834030912"/>
          <w:docPartObj>
            <w:docPartGallery w:val="Page Numbers (Top of Page)"/>
            <w:docPartUnique/>
          </w:docPartObj>
        </w:sdtPr>
        <w:sdtEndPr/>
        <w:sdtContent>
          <w:p w14:paraId="65414D0B" w14:textId="77777777" w:rsidR="00234859" w:rsidRDefault="00234859" w:rsidP="00234859">
            <w:pPr>
              <w:pStyle w:val="Footer"/>
              <w:tabs>
                <w:tab w:val="clear" w:pos="8640"/>
                <w:tab w:val="right" w:pos="4320"/>
                <w:tab w:val="right" w:pos="9360"/>
              </w:tabs>
              <w:rPr>
                <w:rFonts w:asciiTheme="minorHAnsi" w:hAnsiTheme="minorHAnsi" w:cstheme="minorHAnsi"/>
                <w:sz w:val="18"/>
                <w:szCs w:val="18"/>
              </w:rPr>
            </w:pPr>
          </w:p>
          <w:p w14:paraId="3F61A6F8" w14:textId="20367C0A" w:rsidR="00234859" w:rsidRPr="00364832" w:rsidRDefault="00234859" w:rsidP="00234859">
            <w:pPr>
              <w:pStyle w:val="Footer"/>
              <w:tabs>
                <w:tab w:val="clear" w:pos="8640"/>
                <w:tab w:val="right" w:pos="4320"/>
                <w:tab w:val="right" w:pos="9360"/>
              </w:tabs>
              <w:rPr>
                <w:rFonts w:asciiTheme="minorHAnsi" w:hAnsiTheme="minorHAnsi" w:cstheme="minorHAnsi"/>
                <w:sz w:val="18"/>
                <w:szCs w:val="18"/>
              </w:rPr>
            </w:pPr>
            <w:r w:rsidRPr="00234859">
              <w:rPr>
                <w:rFonts w:asciiTheme="minorHAnsi" w:hAnsiTheme="minorHAnsi" w:cstheme="minorHAnsi"/>
                <w:sz w:val="18"/>
                <w:szCs w:val="18"/>
              </w:rPr>
              <w:t>Review Questions</w:t>
            </w:r>
            <w:r>
              <w:rPr>
                <w:rFonts w:asciiTheme="minorHAnsi" w:hAnsiTheme="minorHAnsi" w:cstheme="minorHAnsi"/>
                <w:sz w:val="18"/>
                <w:szCs w:val="18"/>
              </w:rPr>
              <w:tab/>
            </w:r>
            <w:r w:rsidRPr="00364832">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16</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CB5B6" w14:textId="77777777" w:rsidR="009D086C" w:rsidRDefault="009D086C">
      <w:pPr>
        <w:spacing w:line="240" w:lineRule="auto"/>
      </w:pPr>
      <w:r>
        <w:separator/>
      </w:r>
    </w:p>
  </w:footnote>
  <w:footnote w:type="continuationSeparator" w:id="0">
    <w:p w14:paraId="4BA74F45" w14:textId="77777777" w:rsidR="009D086C" w:rsidRDefault="009D08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F27F7" w14:textId="77777777" w:rsidR="00CA03F4" w:rsidRDefault="00CA03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4EC99" w14:textId="77777777" w:rsidR="00F735C0" w:rsidRDefault="00F735C0" w:rsidP="00F735C0">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014A6D87" wp14:editId="1F58825A">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2A583B8" w14:textId="77777777" w:rsidR="00F735C0" w:rsidRPr="00A04219" w:rsidRDefault="00F735C0" w:rsidP="00F735C0">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02BB1765" w14:textId="3D776DE7" w:rsidR="00F735C0" w:rsidRPr="00727AEE" w:rsidRDefault="00F735C0" w:rsidP="00F735C0">
    <w:pPr>
      <w:pStyle w:val="Default"/>
      <w:rPr>
        <w:rFonts w:asciiTheme="minorHAnsi" w:hAnsiTheme="minorHAnsi" w:cstheme="minorHAnsi"/>
        <w:sz w:val="18"/>
        <w:szCs w:val="14"/>
      </w:rPr>
    </w:pPr>
    <w:r>
      <w:rPr>
        <w:rFonts w:asciiTheme="minorHAnsi" w:hAnsiTheme="minorHAnsi" w:cstheme="minorHAnsi"/>
        <w:sz w:val="18"/>
        <w:szCs w:val="14"/>
      </w:rPr>
      <w:t>Copyright 202</w:t>
    </w:r>
    <w:r w:rsidR="00CA03F4">
      <w:rPr>
        <w:rFonts w:asciiTheme="minorHAnsi" w:hAnsiTheme="minorHAnsi" w:cstheme="minorHAnsi"/>
        <w:sz w:val="18"/>
        <w:szCs w:val="14"/>
      </w:rPr>
      <w:t>5</w:t>
    </w:r>
    <w:r>
      <w:rPr>
        <w:rFonts w:asciiTheme="minorHAnsi" w:hAnsiTheme="minorHAnsi" w:cstheme="minorHAnsi"/>
        <w:sz w:val="18"/>
        <w:szCs w:val="14"/>
      </w:rPr>
      <w:t xml:space="preserve">, </w:t>
    </w:r>
    <w:r w:rsidRPr="001C1C36">
      <w:rPr>
        <w:rFonts w:asciiTheme="minorHAnsi" w:hAnsiTheme="minorHAnsi" w:cstheme="minorHAnsi"/>
        <w:sz w:val="18"/>
        <w:szCs w:val="18"/>
        <w:lang w:val="en-IN"/>
      </w:rPr>
      <w:t xml:space="preserve">Diego </w:t>
    </w:r>
    <w:proofErr w:type="spellStart"/>
    <w:r w:rsidR="00CA03F4" w:rsidRPr="001C1C36">
      <w:rPr>
        <w:rFonts w:asciiTheme="minorHAnsi" w:hAnsiTheme="minorHAnsi" w:cstheme="minorHAnsi"/>
        <w:sz w:val="18"/>
        <w:szCs w:val="18"/>
        <w:lang w:val="en-IN"/>
      </w:rPr>
      <w:t>Tibaquir</w:t>
    </w:r>
    <w:r w:rsidR="00CA03F4">
      <w:rPr>
        <w:rFonts w:asciiTheme="minorHAnsi" w:hAnsiTheme="minorHAnsi" w:cstheme="minorHAnsi"/>
        <w:sz w:val="18"/>
        <w:szCs w:val="18"/>
        <w:lang w:val="en-IN"/>
      </w:rPr>
      <w:t>á</w:t>
    </w:r>
    <w:proofErr w:type="spellEnd"/>
  </w:p>
  <w:p w14:paraId="5E7D203B" w14:textId="77777777" w:rsidR="00F735C0" w:rsidRPr="00727AEE" w:rsidRDefault="00F735C0" w:rsidP="00F735C0">
    <w:pPr>
      <w:pStyle w:val="Header"/>
      <w:spacing w:line="240" w:lineRule="auto"/>
      <w:rPr>
        <w:rFonts w:asciiTheme="minorHAnsi" w:hAnsiTheme="minorHAnsi" w:cstheme="minorHAnsi"/>
        <w:sz w:val="18"/>
        <w:szCs w:val="1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5EEB" w14:textId="77777777" w:rsidR="00F735C0" w:rsidRDefault="00F735C0" w:rsidP="00F735C0">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5E53524F" wp14:editId="3D8981BB">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4043E1B" w14:textId="77777777" w:rsidR="00F735C0" w:rsidRPr="00A04219" w:rsidRDefault="00F735C0" w:rsidP="00F735C0">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21CF5865" w14:textId="300FE033" w:rsidR="00F735C0" w:rsidRPr="00A04219" w:rsidRDefault="00F735C0" w:rsidP="00F735C0">
    <w:pPr>
      <w:pStyle w:val="Default"/>
      <w:rPr>
        <w:rFonts w:asciiTheme="minorHAnsi" w:hAnsiTheme="minorHAnsi" w:cstheme="minorHAnsi"/>
        <w:sz w:val="18"/>
        <w:szCs w:val="14"/>
      </w:rPr>
    </w:pPr>
    <w:r>
      <w:rPr>
        <w:rFonts w:asciiTheme="minorHAnsi" w:hAnsiTheme="minorHAnsi" w:cstheme="minorHAnsi"/>
        <w:sz w:val="18"/>
        <w:szCs w:val="14"/>
      </w:rPr>
      <w:t xml:space="preserve">Copyright </w:t>
    </w:r>
    <w:r>
      <w:rPr>
        <w:rFonts w:asciiTheme="minorHAnsi" w:hAnsiTheme="minorHAnsi" w:cstheme="minorHAnsi"/>
        <w:sz w:val="18"/>
        <w:szCs w:val="14"/>
      </w:rPr>
      <w:t>202</w:t>
    </w:r>
    <w:r w:rsidR="00CA03F4">
      <w:rPr>
        <w:rFonts w:asciiTheme="minorHAnsi" w:hAnsiTheme="minorHAnsi" w:cstheme="minorHAnsi"/>
        <w:sz w:val="18"/>
        <w:szCs w:val="14"/>
      </w:rPr>
      <w:t>5</w:t>
    </w:r>
    <w:r>
      <w:rPr>
        <w:rFonts w:asciiTheme="minorHAnsi" w:hAnsiTheme="minorHAnsi" w:cstheme="minorHAnsi"/>
        <w:sz w:val="18"/>
        <w:szCs w:val="14"/>
      </w:rPr>
      <w:t xml:space="preserve">, </w:t>
    </w:r>
    <w:r w:rsidRPr="001C1C36">
      <w:rPr>
        <w:rFonts w:asciiTheme="minorHAnsi" w:hAnsiTheme="minorHAnsi" w:cstheme="minorHAnsi"/>
        <w:sz w:val="18"/>
        <w:szCs w:val="18"/>
        <w:lang w:val="en-IN"/>
      </w:rPr>
      <w:t xml:space="preserve">Diego </w:t>
    </w:r>
    <w:proofErr w:type="spellStart"/>
    <w:r w:rsidR="00CA03F4" w:rsidRPr="001C1C36">
      <w:rPr>
        <w:rFonts w:asciiTheme="minorHAnsi" w:hAnsiTheme="minorHAnsi" w:cstheme="minorHAnsi"/>
        <w:sz w:val="18"/>
        <w:szCs w:val="18"/>
        <w:lang w:val="en-IN"/>
      </w:rPr>
      <w:t>Tibaquir</w:t>
    </w:r>
    <w:r w:rsidR="00CA03F4">
      <w:rPr>
        <w:rFonts w:asciiTheme="minorHAnsi" w:hAnsiTheme="minorHAnsi" w:cstheme="minorHAnsi"/>
        <w:sz w:val="18"/>
        <w:szCs w:val="18"/>
        <w:lang w:val="en-IN"/>
      </w:rPr>
      <w:t>á</w:t>
    </w:r>
    <w:proofErr w:type="spellEnd"/>
  </w:p>
  <w:p w14:paraId="2A7ED237" w14:textId="77777777" w:rsidR="00F735C0" w:rsidRPr="00A04219" w:rsidRDefault="00F735C0" w:rsidP="00F735C0">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01B67"/>
    <w:multiLevelType w:val="hybridMultilevel"/>
    <w:tmpl w:val="D070F464"/>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662E53"/>
    <w:multiLevelType w:val="hybridMultilevel"/>
    <w:tmpl w:val="B96A89D8"/>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0A5E7511"/>
    <w:multiLevelType w:val="hybridMultilevel"/>
    <w:tmpl w:val="D220A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BD3C88"/>
    <w:multiLevelType w:val="hybridMultilevel"/>
    <w:tmpl w:val="F184F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6" w15:restartNumberingAfterBreak="0">
    <w:nsid w:val="10717C08"/>
    <w:multiLevelType w:val="hybridMultilevel"/>
    <w:tmpl w:val="1D8616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36438"/>
    <w:multiLevelType w:val="hybridMultilevel"/>
    <w:tmpl w:val="1BC604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47517F"/>
    <w:multiLevelType w:val="hybridMultilevel"/>
    <w:tmpl w:val="76D44156"/>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1B39EA"/>
    <w:multiLevelType w:val="hybridMultilevel"/>
    <w:tmpl w:val="2442433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EEF5FA8"/>
    <w:multiLevelType w:val="hybridMultilevel"/>
    <w:tmpl w:val="E2AEBFC2"/>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C8D6249"/>
    <w:multiLevelType w:val="hybridMultilevel"/>
    <w:tmpl w:val="9C002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792DF3"/>
    <w:multiLevelType w:val="hybridMultilevel"/>
    <w:tmpl w:val="076ACE3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7" w15:restartNumberingAfterBreak="0">
    <w:nsid w:val="3C9262B5"/>
    <w:multiLevelType w:val="hybridMultilevel"/>
    <w:tmpl w:val="1E8AD7A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19" w15:restartNumberingAfterBreak="0">
    <w:nsid w:val="43F56056"/>
    <w:multiLevelType w:val="hybridMultilevel"/>
    <w:tmpl w:val="FB2C86BA"/>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1436E4"/>
    <w:multiLevelType w:val="hybridMultilevel"/>
    <w:tmpl w:val="468A90BC"/>
    <w:lvl w:ilvl="0" w:tplc="C960DE06">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621C97"/>
    <w:multiLevelType w:val="hybridMultilevel"/>
    <w:tmpl w:val="1D325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6F10F2"/>
    <w:multiLevelType w:val="hybridMultilevel"/>
    <w:tmpl w:val="A5367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4A41D5"/>
    <w:multiLevelType w:val="hybridMultilevel"/>
    <w:tmpl w:val="01AEE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733E8C"/>
    <w:multiLevelType w:val="hybridMultilevel"/>
    <w:tmpl w:val="60168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D3047E8"/>
    <w:multiLevelType w:val="multilevel"/>
    <w:tmpl w:val="803E40F4"/>
    <w:lvl w:ilvl="0">
      <w:start w:val="1"/>
      <w:numFmt w:val="decimal"/>
      <w:lvlText w:val="%1."/>
      <w:lvlJc w:val="left"/>
      <w:pPr>
        <w:ind w:left="720" w:hanging="360"/>
      </w:p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D74626D"/>
    <w:multiLevelType w:val="hybridMultilevel"/>
    <w:tmpl w:val="FA728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865D4A"/>
    <w:multiLevelType w:val="hybridMultilevel"/>
    <w:tmpl w:val="4994233A"/>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365669A"/>
    <w:multiLevelType w:val="hybridMultilevel"/>
    <w:tmpl w:val="C8E47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2704E2"/>
    <w:multiLevelType w:val="hybridMultilevel"/>
    <w:tmpl w:val="BDB20F9A"/>
    <w:lvl w:ilvl="0" w:tplc="C960DE06">
      <w:start w:val="1"/>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5FD61B3"/>
    <w:multiLevelType w:val="hybridMultilevel"/>
    <w:tmpl w:val="A796D360"/>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907D61"/>
    <w:multiLevelType w:val="hybridMultilevel"/>
    <w:tmpl w:val="81F87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A48241A"/>
    <w:multiLevelType w:val="hybridMultilevel"/>
    <w:tmpl w:val="E3EA0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D11020A"/>
    <w:multiLevelType w:val="hybridMultilevel"/>
    <w:tmpl w:val="D84091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70B81A62"/>
    <w:multiLevelType w:val="hybridMultilevel"/>
    <w:tmpl w:val="5D620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8E1BF6"/>
    <w:multiLevelType w:val="hybridMultilevel"/>
    <w:tmpl w:val="E44E462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4F100D9"/>
    <w:multiLevelType w:val="hybridMultilevel"/>
    <w:tmpl w:val="449C96FE"/>
    <w:lvl w:ilvl="0" w:tplc="C156A53E">
      <w:start w:val="1"/>
      <w:numFmt w:val="lowerLetter"/>
      <w:lvlText w:val="%1."/>
      <w:lvlJc w:val="left"/>
      <w:pPr>
        <w:ind w:left="720" w:hanging="360"/>
      </w:pPr>
      <w:rPr>
        <w:rFonts w:asciiTheme="minorHAnsi" w:hAnsiTheme="minorHAnsi" w:hint="default"/>
        <w:b w:val="0"/>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ADD49EF"/>
    <w:multiLevelType w:val="hybridMultilevel"/>
    <w:tmpl w:val="2C6A601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F809AF"/>
    <w:multiLevelType w:val="hybridMultilevel"/>
    <w:tmpl w:val="A48AED46"/>
    <w:lvl w:ilvl="0" w:tplc="0FCC6AD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F7D2C9F"/>
    <w:multiLevelType w:val="hybridMultilevel"/>
    <w:tmpl w:val="2DF6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5681105">
    <w:abstractNumId w:val="15"/>
  </w:num>
  <w:num w:numId="2" w16cid:durableId="1146554437">
    <w:abstractNumId w:val="5"/>
  </w:num>
  <w:num w:numId="3" w16cid:durableId="190459334">
    <w:abstractNumId w:val="25"/>
  </w:num>
  <w:num w:numId="4" w16cid:durableId="1680505937">
    <w:abstractNumId w:val="2"/>
  </w:num>
  <w:num w:numId="5" w16cid:durableId="856624645">
    <w:abstractNumId w:val="13"/>
  </w:num>
  <w:num w:numId="6" w16cid:durableId="1637639845">
    <w:abstractNumId w:val="18"/>
  </w:num>
  <w:num w:numId="7" w16cid:durableId="874536183">
    <w:abstractNumId w:val="16"/>
  </w:num>
  <w:num w:numId="8" w16cid:durableId="1395154057">
    <w:abstractNumId w:val="14"/>
  </w:num>
  <w:num w:numId="9" w16cid:durableId="1252738234">
    <w:abstractNumId w:val="22"/>
  </w:num>
  <w:num w:numId="10" w16cid:durableId="1546482536">
    <w:abstractNumId w:val="23"/>
  </w:num>
  <w:num w:numId="11" w16cid:durableId="824467360">
    <w:abstractNumId w:val="33"/>
  </w:num>
  <w:num w:numId="12" w16cid:durableId="1033844070">
    <w:abstractNumId w:val="26"/>
  </w:num>
  <w:num w:numId="13" w16cid:durableId="1637494104">
    <w:abstractNumId w:val="30"/>
  </w:num>
  <w:num w:numId="14" w16cid:durableId="251672622">
    <w:abstractNumId w:val="35"/>
  </w:num>
  <w:num w:numId="15" w16cid:durableId="1092625820">
    <w:abstractNumId w:val="6"/>
  </w:num>
  <w:num w:numId="16" w16cid:durableId="2143889670">
    <w:abstractNumId w:val="29"/>
  </w:num>
  <w:num w:numId="17" w16cid:durableId="149323134">
    <w:abstractNumId w:val="4"/>
  </w:num>
  <w:num w:numId="18" w16cid:durableId="298924749">
    <w:abstractNumId w:val="11"/>
  </w:num>
  <w:num w:numId="19" w16cid:durableId="882331055">
    <w:abstractNumId w:val="38"/>
  </w:num>
  <w:num w:numId="20" w16cid:durableId="1453935765">
    <w:abstractNumId w:val="20"/>
  </w:num>
  <w:num w:numId="21" w16cid:durableId="1491864517">
    <w:abstractNumId w:val="32"/>
  </w:num>
  <w:num w:numId="22" w16cid:durableId="1142846535">
    <w:abstractNumId w:val="3"/>
  </w:num>
  <w:num w:numId="23" w16cid:durableId="1957519571">
    <w:abstractNumId w:val="40"/>
  </w:num>
  <w:num w:numId="24" w16cid:durableId="1325889771">
    <w:abstractNumId w:val="28"/>
  </w:num>
  <w:num w:numId="25" w16cid:durableId="2071346687">
    <w:abstractNumId w:val="17"/>
  </w:num>
  <w:num w:numId="26" w16cid:durableId="1630815513">
    <w:abstractNumId w:val="21"/>
  </w:num>
  <w:num w:numId="27" w16cid:durableId="1765807992">
    <w:abstractNumId w:val="24"/>
  </w:num>
  <w:num w:numId="28" w16cid:durableId="721290080">
    <w:abstractNumId w:val="39"/>
  </w:num>
  <w:num w:numId="29" w16cid:durableId="827985135">
    <w:abstractNumId w:val="27"/>
  </w:num>
  <w:num w:numId="30" w16cid:durableId="331376493">
    <w:abstractNumId w:val="8"/>
  </w:num>
  <w:num w:numId="31" w16cid:durableId="1212379052">
    <w:abstractNumId w:val="31"/>
  </w:num>
  <w:num w:numId="32" w16cid:durableId="1447500056">
    <w:abstractNumId w:val="37"/>
  </w:num>
  <w:num w:numId="33" w16cid:durableId="1532379963">
    <w:abstractNumId w:val="1"/>
  </w:num>
  <w:num w:numId="34" w16cid:durableId="1424299058">
    <w:abstractNumId w:val="10"/>
  </w:num>
  <w:num w:numId="35" w16cid:durableId="1443452958">
    <w:abstractNumId w:val="0"/>
  </w:num>
  <w:num w:numId="36" w16cid:durableId="733704081">
    <w:abstractNumId w:val="19"/>
  </w:num>
  <w:num w:numId="37" w16cid:durableId="818765645">
    <w:abstractNumId w:val="36"/>
  </w:num>
  <w:num w:numId="38" w16cid:durableId="1596281513">
    <w:abstractNumId w:val="12"/>
  </w:num>
  <w:num w:numId="39" w16cid:durableId="1956595421">
    <w:abstractNumId w:val="9"/>
  </w:num>
  <w:num w:numId="40" w16cid:durableId="520242982">
    <w:abstractNumId w:val="7"/>
  </w:num>
  <w:num w:numId="41" w16cid:durableId="906460068">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584D"/>
    <w:rsid w:val="00013474"/>
    <w:rsid w:val="0001389F"/>
    <w:rsid w:val="00014E24"/>
    <w:rsid w:val="0001738D"/>
    <w:rsid w:val="00020936"/>
    <w:rsid w:val="00020D9A"/>
    <w:rsid w:val="0002465F"/>
    <w:rsid w:val="00024B3D"/>
    <w:rsid w:val="00027CEF"/>
    <w:rsid w:val="000305E5"/>
    <w:rsid w:val="00032EAC"/>
    <w:rsid w:val="000356A8"/>
    <w:rsid w:val="00041986"/>
    <w:rsid w:val="00050340"/>
    <w:rsid w:val="000619F1"/>
    <w:rsid w:val="00063B4B"/>
    <w:rsid w:val="00067FD2"/>
    <w:rsid w:val="00082706"/>
    <w:rsid w:val="000860B0"/>
    <w:rsid w:val="000875AF"/>
    <w:rsid w:val="000917FB"/>
    <w:rsid w:val="00092A54"/>
    <w:rsid w:val="0009345B"/>
    <w:rsid w:val="00093803"/>
    <w:rsid w:val="00094D14"/>
    <w:rsid w:val="000A10AC"/>
    <w:rsid w:val="000A3C38"/>
    <w:rsid w:val="000A5D96"/>
    <w:rsid w:val="000B094B"/>
    <w:rsid w:val="000B4624"/>
    <w:rsid w:val="000C4F29"/>
    <w:rsid w:val="000C63E1"/>
    <w:rsid w:val="000D12A6"/>
    <w:rsid w:val="000D1347"/>
    <w:rsid w:val="000D3364"/>
    <w:rsid w:val="000D5B21"/>
    <w:rsid w:val="000D6143"/>
    <w:rsid w:val="000E11A0"/>
    <w:rsid w:val="000F1061"/>
    <w:rsid w:val="00106E51"/>
    <w:rsid w:val="00110973"/>
    <w:rsid w:val="001123A7"/>
    <w:rsid w:val="0011555A"/>
    <w:rsid w:val="00122AC1"/>
    <w:rsid w:val="00127084"/>
    <w:rsid w:val="00130035"/>
    <w:rsid w:val="001300D6"/>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0DA"/>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1C36"/>
    <w:rsid w:val="001C5B37"/>
    <w:rsid w:val="001C69A2"/>
    <w:rsid w:val="001D7909"/>
    <w:rsid w:val="001E535B"/>
    <w:rsid w:val="001F2844"/>
    <w:rsid w:val="001F4C6A"/>
    <w:rsid w:val="001F5249"/>
    <w:rsid w:val="0020042F"/>
    <w:rsid w:val="00201333"/>
    <w:rsid w:val="002137F9"/>
    <w:rsid w:val="002153E5"/>
    <w:rsid w:val="002232B3"/>
    <w:rsid w:val="00227F58"/>
    <w:rsid w:val="0023382B"/>
    <w:rsid w:val="00234859"/>
    <w:rsid w:val="0023561B"/>
    <w:rsid w:val="00240063"/>
    <w:rsid w:val="0024149F"/>
    <w:rsid w:val="00244640"/>
    <w:rsid w:val="0024599C"/>
    <w:rsid w:val="00265C29"/>
    <w:rsid w:val="00267016"/>
    <w:rsid w:val="00275E59"/>
    <w:rsid w:val="00276AAB"/>
    <w:rsid w:val="002812DC"/>
    <w:rsid w:val="00281CAE"/>
    <w:rsid w:val="00284217"/>
    <w:rsid w:val="002853B1"/>
    <w:rsid w:val="002867B7"/>
    <w:rsid w:val="002947E1"/>
    <w:rsid w:val="00294CC7"/>
    <w:rsid w:val="002A12DE"/>
    <w:rsid w:val="002A3BAC"/>
    <w:rsid w:val="002A6BB8"/>
    <w:rsid w:val="002A7E08"/>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463E"/>
    <w:rsid w:val="002F719D"/>
    <w:rsid w:val="00301061"/>
    <w:rsid w:val="0030565C"/>
    <w:rsid w:val="00307CD2"/>
    <w:rsid w:val="0031008A"/>
    <w:rsid w:val="0031036B"/>
    <w:rsid w:val="003150F8"/>
    <w:rsid w:val="00317950"/>
    <w:rsid w:val="00331982"/>
    <w:rsid w:val="003333BF"/>
    <w:rsid w:val="003347C8"/>
    <w:rsid w:val="00343257"/>
    <w:rsid w:val="00345849"/>
    <w:rsid w:val="00346292"/>
    <w:rsid w:val="00355074"/>
    <w:rsid w:val="003554D9"/>
    <w:rsid w:val="00363F07"/>
    <w:rsid w:val="00364E93"/>
    <w:rsid w:val="00370971"/>
    <w:rsid w:val="00371E24"/>
    <w:rsid w:val="003720EC"/>
    <w:rsid w:val="00374125"/>
    <w:rsid w:val="0037599E"/>
    <w:rsid w:val="003856B1"/>
    <w:rsid w:val="00386406"/>
    <w:rsid w:val="00386422"/>
    <w:rsid w:val="00386964"/>
    <w:rsid w:val="00391BEC"/>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3FD4"/>
    <w:rsid w:val="00405A92"/>
    <w:rsid w:val="00407B86"/>
    <w:rsid w:val="00435D15"/>
    <w:rsid w:val="00435DB9"/>
    <w:rsid w:val="00437E2E"/>
    <w:rsid w:val="00456F50"/>
    <w:rsid w:val="00460A0F"/>
    <w:rsid w:val="0046169D"/>
    <w:rsid w:val="004628A3"/>
    <w:rsid w:val="00462D81"/>
    <w:rsid w:val="00466410"/>
    <w:rsid w:val="00466832"/>
    <w:rsid w:val="00466AC2"/>
    <w:rsid w:val="00471BA6"/>
    <w:rsid w:val="00473B5D"/>
    <w:rsid w:val="00481CEE"/>
    <w:rsid w:val="004829AD"/>
    <w:rsid w:val="004838FA"/>
    <w:rsid w:val="004868FD"/>
    <w:rsid w:val="004A52D2"/>
    <w:rsid w:val="004A6C4B"/>
    <w:rsid w:val="004A72F9"/>
    <w:rsid w:val="004A762E"/>
    <w:rsid w:val="004B1187"/>
    <w:rsid w:val="004B2F7E"/>
    <w:rsid w:val="004C55B3"/>
    <w:rsid w:val="004C7BEF"/>
    <w:rsid w:val="004D24F9"/>
    <w:rsid w:val="004D4FE6"/>
    <w:rsid w:val="004D6128"/>
    <w:rsid w:val="004E18E4"/>
    <w:rsid w:val="004F0A5F"/>
    <w:rsid w:val="004F2A38"/>
    <w:rsid w:val="00503A52"/>
    <w:rsid w:val="005136E1"/>
    <w:rsid w:val="00514E30"/>
    <w:rsid w:val="00517433"/>
    <w:rsid w:val="00520540"/>
    <w:rsid w:val="00522A29"/>
    <w:rsid w:val="00525127"/>
    <w:rsid w:val="00526440"/>
    <w:rsid w:val="0052709E"/>
    <w:rsid w:val="00533B12"/>
    <w:rsid w:val="0054457A"/>
    <w:rsid w:val="005508FD"/>
    <w:rsid w:val="00552C4D"/>
    <w:rsid w:val="00552D75"/>
    <w:rsid w:val="00562734"/>
    <w:rsid w:val="00562DA3"/>
    <w:rsid w:val="005670DC"/>
    <w:rsid w:val="005671EC"/>
    <w:rsid w:val="005727D2"/>
    <w:rsid w:val="005811C7"/>
    <w:rsid w:val="00583A09"/>
    <w:rsid w:val="00587D4A"/>
    <w:rsid w:val="00590C66"/>
    <w:rsid w:val="00592C6E"/>
    <w:rsid w:val="005A07F9"/>
    <w:rsid w:val="005A2579"/>
    <w:rsid w:val="005A7577"/>
    <w:rsid w:val="005A7FF7"/>
    <w:rsid w:val="005B03C7"/>
    <w:rsid w:val="005B0C19"/>
    <w:rsid w:val="005C32CF"/>
    <w:rsid w:val="005C71CC"/>
    <w:rsid w:val="005C74FF"/>
    <w:rsid w:val="005C7A08"/>
    <w:rsid w:val="005E0038"/>
    <w:rsid w:val="005F10B6"/>
    <w:rsid w:val="006009DB"/>
    <w:rsid w:val="00600C79"/>
    <w:rsid w:val="00610E86"/>
    <w:rsid w:val="00610F04"/>
    <w:rsid w:val="006132E5"/>
    <w:rsid w:val="00613A89"/>
    <w:rsid w:val="00617C4A"/>
    <w:rsid w:val="006240D3"/>
    <w:rsid w:val="00636AD6"/>
    <w:rsid w:val="00637BB8"/>
    <w:rsid w:val="006429D1"/>
    <w:rsid w:val="0064330B"/>
    <w:rsid w:val="00647666"/>
    <w:rsid w:val="0065733D"/>
    <w:rsid w:val="006606A2"/>
    <w:rsid w:val="0066691D"/>
    <w:rsid w:val="00666D4E"/>
    <w:rsid w:val="00667889"/>
    <w:rsid w:val="00667F42"/>
    <w:rsid w:val="00667F9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B73AC"/>
    <w:rsid w:val="006C1333"/>
    <w:rsid w:val="006C2AD0"/>
    <w:rsid w:val="006C6B0A"/>
    <w:rsid w:val="006D0F4F"/>
    <w:rsid w:val="006D12B8"/>
    <w:rsid w:val="006D2411"/>
    <w:rsid w:val="006D4340"/>
    <w:rsid w:val="006D4921"/>
    <w:rsid w:val="006E31DE"/>
    <w:rsid w:val="006E4FE3"/>
    <w:rsid w:val="006E57E9"/>
    <w:rsid w:val="006F022F"/>
    <w:rsid w:val="006F3245"/>
    <w:rsid w:val="006F3DD3"/>
    <w:rsid w:val="006F7CE0"/>
    <w:rsid w:val="007029F6"/>
    <w:rsid w:val="00705240"/>
    <w:rsid w:val="0070564A"/>
    <w:rsid w:val="007225AE"/>
    <w:rsid w:val="0072511A"/>
    <w:rsid w:val="00725E57"/>
    <w:rsid w:val="00727AEE"/>
    <w:rsid w:val="00734FD7"/>
    <w:rsid w:val="0074137E"/>
    <w:rsid w:val="0074457C"/>
    <w:rsid w:val="00753FB2"/>
    <w:rsid w:val="00764DD7"/>
    <w:rsid w:val="00766904"/>
    <w:rsid w:val="00772F42"/>
    <w:rsid w:val="00783537"/>
    <w:rsid w:val="00787C7C"/>
    <w:rsid w:val="007921B0"/>
    <w:rsid w:val="00793DC5"/>
    <w:rsid w:val="007A34C0"/>
    <w:rsid w:val="007A3B09"/>
    <w:rsid w:val="007B0E7B"/>
    <w:rsid w:val="007B3FB0"/>
    <w:rsid w:val="007B5E25"/>
    <w:rsid w:val="007C79F9"/>
    <w:rsid w:val="007C7C41"/>
    <w:rsid w:val="007D4177"/>
    <w:rsid w:val="007E03D1"/>
    <w:rsid w:val="007E2C0F"/>
    <w:rsid w:val="007E3942"/>
    <w:rsid w:val="007E5120"/>
    <w:rsid w:val="007E6B13"/>
    <w:rsid w:val="007E6C37"/>
    <w:rsid w:val="007F2205"/>
    <w:rsid w:val="008038E9"/>
    <w:rsid w:val="00806A6D"/>
    <w:rsid w:val="00807455"/>
    <w:rsid w:val="00812CAD"/>
    <w:rsid w:val="00813952"/>
    <w:rsid w:val="0081630D"/>
    <w:rsid w:val="00834ED0"/>
    <w:rsid w:val="008402BA"/>
    <w:rsid w:val="008413A8"/>
    <w:rsid w:val="0084635E"/>
    <w:rsid w:val="008468E4"/>
    <w:rsid w:val="00853D98"/>
    <w:rsid w:val="008569BD"/>
    <w:rsid w:val="00865445"/>
    <w:rsid w:val="00870949"/>
    <w:rsid w:val="008734D9"/>
    <w:rsid w:val="008808E9"/>
    <w:rsid w:val="008867EA"/>
    <w:rsid w:val="0089276A"/>
    <w:rsid w:val="008964F2"/>
    <w:rsid w:val="008A0EF3"/>
    <w:rsid w:val="008A1566"/>
    <w:rsid w:val="008A2865"/>
    <w:rsid w:val="008A350B"/>
    <w:rsid w:val="008A40F8"/>
    <w:rsid w:val="008B0134"/>
    <w:rsid w:val="008B0ADA"/>
    <w:rsid w:val="008B2092"/>
    <w:rsid w:val="008B2FF8"/>
    <w:rsid w:val="008B5E7F"/>
    <w:rsid w:val="008B701E"/>
    <w:rsid w:val="008B7D9B"/>
    <w:rsid w:val="008D0BBC"/>
    <w:rsid w:val="008D4990"/>
    <w:rsid w:val="008E11F8"/>
    <w:rsid w:val="008E56C2"/>
    <w:rsid w:val="008F1E41"/>
    <w:rsid w:val="008F473F"/>
    <w:rsid w:val="00900EB7"/>
    <w:rsid w:val="00901D6E"/>
    <w:rsid w:val="00902826"/>
    <w:rsid w:val="00906D83"/>
    <w:rsid w:val="0091221E"/>
    <w:rsid w:val="0091545F"/>
    <w:rsid w:val="009169CF"/>
    <w:rsid w:val="009206B1"/>
    <w:rsid w:val="00926705"/>
    <w:rsid w:val="00934205"/>
    <w:rsid w:val="00937C23"/>
    <w:rsid w:val="009405A4"/>
    <w:rsid w:val="009555C4"/>
    <w:rsid w:val="00955DB3"/>
    <w:rsid w:val="00955FEF"/>
    <w:rsid w:val="00956A85"/>
    <w:rsid w:val="00960832"/>
    <w:rsid w:val="00960F6A"/>
    <w:rsid w:val="00961802"/>
    <w:rsid w:val="00965A96"/>
    <w:rsid w:val="00965C2E"/>
    <w:rsid w:val="00967B8C"/>
    <w:rsid w:val="009708A7"/>
    <w:rsid w:val="00973226"/>
    <w:rsid w:val="0097323B"/>
    <w:rsid w:val="009735AB"/>
    <w:rsid w:val="00974042"/>
    <w:rsid w:val="00974CA2"/>
    <w:rsid w:val="00983DDC"/>
    <w:rsid w:val="00986FF3"/>
    <w:rsid w:val="00990AC1"/>
    <w:rsid w:val="00994036"/>
    <w:rsid w:val="009B1838"/>
    <w:rsid w:val="009B2663"/>
    <w:rsid w:val="009B558D"/>
    <w:rsid w:val="009B5A94"/>
    <w:rsid w:val="009B70B8"/>
    <w:rsid w:val="009C50A4"/>
    <w:rsid w:val="009C7E2B"/>
    <w:rsid w:val="009D086C"/>
    <w:rsid w:val="009F0961"/>
    <w:rsid w:val="009F3D9A"/>
    <w:rsid w:val="009F3E52"/>
    <w:rsid w:val="00A00516"/>
    <w:rsid w:val="00A015D0"/>
    <w:rsid w:val="00A04219"/>
    <w:rsid w:val="00A04FD0"/>
    <w:rsid w:val="00A071CF"/>
    <w:rsid w:val="00A07EBB"/>
    <w:rsid w:val="00A11D8C"/>
    <w:rsid w:val="00A2225C"/>
    <w:rsid w:val="00A253D4"/>
    <w:rsid w:val="00A3045B"/>
    <w:rsid w:val="00A3351B"/>
    <w:rsid w:val="00A335AE"/>
    <w:rsid w:val="00A355C3"/>
    <w:rsid w:val="00A36DC9"/>
    <w:rsid w:val="00A418A8"/>
    <w:rsid w:val="00A423FA"/>
    <w:rsid w:val="00A43471"/>
    <w:rsid w:val="00A45E66"/>
    <w:rsid w:val="00A50FD8"/>
    <w:rsid w:val="00A571C6"/>
    <w:rsid w:val="00A6097D"/>
    <w:rsid w:val="00A61AB3"/>
    <w:rsid w:val="00A71878"/>
    <w:rsid w:val="00A71CBD"/>
    <w:rsid w:val="00A72224"/>
    <w:rsid w:val="00A73FE7"/>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C7860"/>
    <w:rsid w:val="00AD4E87"/>
    <w:rsid w:val="00AE5157"/>
    <w:rsid w:val="00AE6C67"/>
    <w:rsid w:val="00AE72D9"/>
    <w:rsid w:val="00AF005F"/>
    <w:rsid w:val="00AF11FE"/>
    <w:rsid w:val="00AF1E2F"/>
    <w:rsid w:val="00AF4139"/>
    <w:rsid w:val="00B05BE7"/>
    <w:rsid w:val="00B13974"/>
    <w:rsid w:val="00B163F5"/>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7A15"/>
    <w:rsid w:val="00B81FE1"/>
    <w:rsid w:val="00B83EBB"/>
    <w:rsid w:val="00B84BE7"/>
    <w:rsid w:val="00B85302"/>
    <w:rsid w:val="00B919C0"/>
    <w:rsid w:val="00B94DF1"/>
    <w:rsid w:val="00B95D14"/>
    <w:rsid w:val="00B96BBC"/>
    <w:rsid w:val="00BA249B"/>
    <w:rsid w:val="00BB09B8"/>
    <w:rsid w:val="00BB4A5C"/>
    <w:rsid w:val="00BB5A76"/>
    <w:rsid w:val="00BB7D46"/>
    <w:rsid w:val="00BC13EE"/>
    <w:rsid w:val="00BC2BB9"/>
    <w:rsid w:val="00BC5685"/>
    <w:rsid w:val="00BC5945"/>
    <w:rsid w:val="00BC5B35"/>
    <w:rsid w:val="00BE0D0E"/>
    <w:rsid w:val="00BE171E"/>
    <w:rsid w:val="00BE20B5"/>
    <w:rsid w:val="00BE7B81"/>
    <w:rsid w:val="00BF4683"/>
    <w:rsid w:val="00C25D1B"/>
    <w:rsid w:val="00C30DCD"/>
    <w:rsid w:val="00C31096"/>
    <w:rsid w:val="00C34BE4"/>
    <w:rsid w:val="00C34F8E"/>
    <w:rsid w:val="00C411F3"/>
    <w:rsid w:val="00C45CE9"/>
    <w:rsid w:val="00C463DA"/>
    <w:rsid w:val="00C50E93"/>
    <w:rsid w:val="00C53C76"/>
    <w:rsid w:val="00C5614B"/>
    <w:rsid w:val="00C56AF4"/>
    <w:rsid w:val="00C56F00"/>
    <w:rsid w:val="00C57E97"/>
    <w:rsid w:val="00C63DD7"/>
    <w:rsid w:val="00C647DF"/>
    <w:rsid w:val="00C648D8"/>
    <w:rsid w:val="00C70C7F"/>
    <w:rsid w:val="00C730A4"/>
    <w:rsid w:val="00C73B59"/>
    <w:rsid w:val="00C76B96"/>
    <w:rsid w:val="00C80E75"/>
    <w:rsid w:val="00C83BD0"/>
    <w:rsid w:val="00C85770"/>
    <w:rsid w:val="00CA000B"/>
    <w:rsid w:val="00CA03F4"/>
    <w:rsid w:val="00CA0842"/>
    <w:rsid w:val="00CA5C50"/>
    <w:rsid w:val="00CB2FC7"/>
    <w:rsid w:val="00CB3C35"/>
    <w:rsid w:val="00CB3EBE"/>
    <w:rsid w:val="00CB4BEE"/>
    <w:rsid w:val="00CB4EA9"/>
    <w:rsid w:val="00CB5BE5"/>
    <w:rsid w:val="00CC391B"/>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16A20"/>
    <w:rsid w:val="00D217B4"/>
    <w:rsid w:val="00D47013"/>
    <w:rsid w:val="00D54772"/>
    <w:rsid w:val="00D571CA"/>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E7823"/>
    <w:rsid w:val="00DF6E85"/>
    <w:rsid w:val="00E10408"/>
    <w:rsid w:val="00E10DA9"/>
    <w:rsid w:val="00E15575"/>
    <w:rsid w:val="00E16C63"/>
    <w:rsid w:val="00E173E6"/>
    <w:rsid w:val="00E20F0B"/>
    <w:rsid w:val="00E21C2D"/>
    <w:rsid w:val="00E247F4"/>
    <w:rsid w:val="00E250FC"/>
    <w:rsid w:val="00E2680C"/>
    <w:rsid w:val="00E31A29"/>
    <w:rsid w:val="00E33351"/>
    <w:rsid w:val="00E40DF7"/>
    <w:rsid w:val="00E46587"/>
    <w:rsid w:val="00E52539"/>
    <w:rsid w:val="00E528F9"/>
    <w:rsid w:val="00E53868"/>
    <w:rsid w:val="00E54EF0"/>
    <w:rsid w:val="00E5718B"/>
    <w:rsid w:val="00E70CFF"/>
    <w:rsid w:val="00E74FBB"/>
    <w:rsid w:val="00E76D0B"/>
    <w:rsid w:val="00E8194F"/>
    <w:rsid w:val="00E87C19"/>
    <w:rsid w:val="00E953B8"/>
    <w:rsid w:val="00E97C49"/>
    <w:rsid w:val="00EA09D6"/>
    <w:rsid w:val="00EA612E"/>
    <w:rsid w:val="00EA6781"/>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212A"/>
    <w:rsid w:val="00F03002"/>
    <w:rsid w:val="00F03E3F"/>
    <w:rsid w:val="00F106C9"/>
    <w:rsid w:val="00F130E4"/>
    <w:rsid w:val="00F13590"/>
    <w:rsid w:val="00F14A3B"/>
    <w:rsid w:val="00F14AC1"/>
    <w:rsid w:val="00F17EF7"/>
    <w:rsid w:val="00F210AB"/>
    <w:rsid w:val="00F21B12"/>
    <w:rsid w:val="00F22718"/>
    <w:rsid w:val="00F31B4E"/>
    <w:rsid w:val="00F31CB1"/>
    <w:rsid w:val="00F41D46"/>
    <w:rsid w:val="00F6206E"/>
    <w:rsid w:val="00F62D23"/>
    <w:rsid w:val="00F65E7C"/>
    <w:rsid w:val="00F672A4"/>
    <w:rsid w:val="00F735C0"/>
    <w:rsid w:val="00F7565A"/>
    <w:rsid w:val="00F77A17"/>
    <w:rsid w:val="00F85E9F"/>
    <w:rsid w:val="00F903A9"/>
    <w:rsid w:val="00F918E7"/>
    <w:rsid w:val="00FB5DF8"/>
    <w:rsid w:val="00FC0212"/>
    <w:rsid w:val="00FC1BB7"/>
    <w:rsid w:val="00FC1C8F"/>
    <w:rsid w:val="00FC1D25"/>
    <w:rsid w:val="00FC29EA"/>
    <w:rsid w:val="00FC2C3C"/>
    <w:rsid w:val="00FC3A6C"/>
    <w:rsid w:val="00FC53E5"/>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F14A3B"/>
    <w:pPr>
      <w:keepNext/>
      <w:spacing w:before="240" w:after="60" w:line="283"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rsid w:val="00CB4BEE"/>
    <w:rPr>
      <w:b/>
    </w:rPr>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val="0"/>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3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spacing w:line="276" w:lineRule="auto"/>
    </w:pPr>
    <w:rPr>
      <w:color w:val="1F3864" w:themeColor="accent5" w:themeShade="80"/>
    </w:rPr>
  </w:style>
  <w:style w:type="character" w:customStyle="1" w:styleId="HeadBChar">
    <w:name w:val="Head B Char"/>
    <w:basedOn w:val="DefaultParagraphFont"/>
    <w:link w:val="HeadB"/>
    <w:rsid w:val="00F14A3B"/>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7E6B13"/>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OOT">
    <w:name w:val="COO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7E6B13"/>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7E6B13"/>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7E6B13"/>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7E6B13"/>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7E6B13"/>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7E6B13"/>
    <w:pPr>
      <w:widowControl w:val="0"/>
      <w:numPr>
        <w:numId w:val="8"/>
      </w:numPr>
      <w:autoSpaceDE w:val="0"/>
      <w:autoSpaceDN w:val="0"/>
      <w:adjustRightInd w:val="0"/>
      <w:spacing w:before="60"/>
      <w:textAlignment w:val="center"/>
    </w:pPr>
    <w:rPr>
      <w:rFonts w:ascii="Times" w:hAnsi="Times" w:cs="Times"/>
      <w:szCs w:val="19"/>
      <w:lang w:eastAsia="en-US"/>
    </w:rPr>
  </w:style>
  <w:style w:type="paragraph" w:customStyle="1" w:styleId="H2">
    <w:name w:val="H2"/>
    <w:basedOn w:val="Normal"/>
    <w:uiPriority w:val="99"/>
    <w:qFormat/>
    <w:rsid w:val="007E6B13"/>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7E6B13"/>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character" w:styleId="UnresolvedMention">
    <w:name w:val="Unresolved Mention"/>
    <w:basedOn w:val="DefaultParagraphFont"/>
    <w:uiPriority w:val="99"/>
    <w:semiHidden/>
    <w:unhideWhenUsed/>
    <w:rsid w:val="00C80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386</Words>
  <Characters>2428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2023-11-09T03:24:00Z</dcterms:created>
  <dcterms:modified xsi:type="dcterms:W3CDTF">2023-11-10T15:43:00Z</dcterms:modified>
</cp:coreProperties>
</file>