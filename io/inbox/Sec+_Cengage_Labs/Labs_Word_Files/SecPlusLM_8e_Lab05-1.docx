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4934D90"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5</w:t>
      </w:r>
    </w:p>
    <w:p w14:paraId="157829EE" w14:textId="68F80BD0" w:rsidR="00B764F1" w:rsidRPr="00B764F1" w:rsidRDefault="00B764F1" w:rsidP="00B764F1">
      <w:pPr>
        <w:pStyle w:val="TableHead"/>
        <w:rPr>
          <w:b/>
          <w:bCs/>
        </w:rPr>
      </w:pPr>
      <w:r w:rsidRPr="00B764F1">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B764F1" w:rsidRPr="00770D3B" w14:paraId="1CA9AAAB" w14:textId="77777777" w:rsidTr="00574DA4">
        <w:tc>
          <w:tcPr>
            <w:tcW w:w="5621" w:type="dxa"/>
            <w:shd w:val="clear" w:color="auto" w:fill="auto"/>
          </w:tcPr>
          <w:p w14:paraId="3DED5691" w14:textId="421861E6" w:rsidR="00B764F1" w:rsidRPr="00B764F1" w:rsidRDefault="00B764F1" w:rsidP="00B764F1">
            <w:pPr>
              <w:pStyle w:val="BasalText"/>
              <w:rPr>
                <w:b/>
                <w:bCs/>
              </w:rPr>
            </w:pPr>
            <w:r w:rsidRPr="00B764F1">
              <w:rPr>
                <w:b/>
                <w:bCs/>
              </w:rPr>
              <w:t>Domain</w:t>
            </w:r>
          </w:p>
        </w:tc>
        <w:tc>
          <w:tcPr>
            <w:tcW w:w="2678" w:type="dxa"/>
            <w:shd w:val="clear" w:color="auto" w:fill="auto"/>
          </w:tcPr>
          <w:p w14:paraId="551EE0FA" w14:textId="77777777" w:rsidR="00B764F1" w:rsidRPr="00B764F1" w:rsidRDefault="00B764F1" w:rsidP="00B764F1">
            <w:pPr>
              <w:pStyle w:val="BasalText"/>
              <w:rPr>
                <w:b/>
                <w:bCs/>
              </w:rPr>
            </w:pPr>
            <w:r w:rsidRPr="00B764F1">
              <w:rPr>
                <w:b/>
                <w:bCs/>
              </w:rPr>
              <w:t>Lab</w:t>
            </w:r>
          </w:p>
        </w:tc>
      </w:tr>
      <w:tr w:rsidR="00B764F1" w:rsidRPr="00770D3B" w14:paraId="76F3A6AD" w14:textId="77777777" w:rsidTr="00574DA4">
        <w:trPr>
          <w:trHeight w:val="550"/>
        </w:trPr>
        <w:tc>
          <w:tcPr>
            <w:tcW w:w="5621" w:type="dxa"/>
            <w:shd w:val="clear" w:color="auto" w:fill="auto"/>
          </w:tcPr>
          <w:p w14:paraId="34051F6A" w14:textId="3C707FDC" w:rsidR="00B764F1" w:rsidRDefault="00B764F1" w:rsidP="00B764F1">
            <w:pPr>
              <w:pStyle w:val="BasalText"/>
            </w:pPr>
            <w:r w:rsidRPr="00770D3B">
              <w:t>Threats, Vulnerabilities, and</w:t>
            </w:r>
            <w:r>
              <w:t xml:space="preserve"> Mitigation</w:t>
            </w:r>
          </w:p>
        </w:tc>
        <w:tc>
          <w:tcPr>
            <w:tcW w:w="2678" w:type="dxa"/>
            <w:shd w:val="clear" w:color="auto" w:fill="auto"/>
          </w:tcPr>
          <w:p w14:paraId="4392EF50" w14:textId="77777777" w:rsidR="00B764F1" w:rsidRPr="00770D3B" w:rsidRDefault="00B764F1" w:rsidP="00B764F1">
            <w:pPr>
              <w:pStyle w:val="BasalText"/>
            </w:pPr>
            <w:r>
              <w:t>5.1, 5.2, 5.4, 5.5</w:t>
            </w:r>
          </w:p>
        </w:tc>
      </w:tr>
      <w:tr w:rsidR="00B764F1" w:rsidRPr="00770D3B" w14:paraId="55426C56" w14:textId="77777777" w:rsidTr="00574DA4">
        <w:trPr>
          <w:trHeight w:val="550"/>
        </w:trPr>
        <w:tc>
          <w:tcPr>
            <w:tcW w:w="5621" w:type="dxa"/>
            <w:shd w:val="clear" w:color="auto" w:fill="auto"/>
          </w:tcPr>
          <w:p w14:paraId="7C4E3A26" w14:textId="77777777" w:rsidR="00B764F1" w:rsidRPr="00770D3B" w:rsidRDefault="00B764F1" w:rsidP="00B764F1">
            <w:pPr>
              <w:pStyle w:val="BasalText"/>
            </w:pPr>
            <w:r w:rsidRPr="005849B6">
              <w:t>Security Operations</w:t>
            </w:r>
          </w:p>
        </w:tc>
        <w:tc>
          <w:tcPr>
            <w:tcW w:w="2678" w:type="dxa"/>
            <w:shd w:val="clear" w:color="auto" w:fill="auto"/>
          </w:tcPr>
          <w:p w14:paraId="6019B505" w14:textId="08BBFB9D" w:rsidR="00B764F1" w:rsidRDefault="00B764F1" w:rsidP="00B764F1">
            <w:pPr>
              <w:pStyle w:val="BasalText"/>
            </w:pPr>
            <w:r>
              <w:t>5.1, 5.2, 5.3, 5.4, 5.5</w:t>
            </w:r>
          </w:p>
        </w:tc>
      </w:tr>
    </w:tbl>
    <w:p w14:paraId="6D03AE69" w14:textId="77777777" w:rsidR="00333BB0" w:rsidRPr="00372B01" w:rsidRDefault="00333BB0" w:rsidP="00333BB0">
      <w:pPr>
        <w:pStyle w:val="BasalText"/>
      </w:pPr>
      <w:r>
        <w:t>Website links change frequently. If a link in the following activities no longer works, use a search engine such as Google or Bing to search for the information.</w:t>
      </w:r>
    </w:p>
    <w:p w14:paraId="7043122E" w14:textId="48291C9C" w:rsidR="00B764F1" w:rsidRPr="00372B01" w:rsidRDefault="00B764F1" w:rsidP="003C3708">
      <w:pPr>
        <w:pStyle w:val="HeadA"/>
        <w:spacing w:beforeLines="120" w:before="288" w:afterLines="120" w:after="288" w:line="276" w:lineRule="auto"/>
      </w:pPr>
      <w:r w:rsidRPr="00372B01">
        <w:t xml:space="preserve">Lab </w:t>
      </w:r>
      <w:r>
        <w:t>5.1</w:t>
      </w:r>
      <w:r w:rsidRPr="00372B01">
        <w:t xml:space="preserve"> </w:t>
      </w:r>
      <w:r>
        <w:t>P</w:t>
      </w:r>
      <w:r w:rsidRPr="005849B6">
        <w:t>revent</w:t>
      </w:r>
      <w:r>
        <w:t>ing</w:t>
      </w:r>
      <w:r w:rsidRPr="005849B6">
        <w:t xml:space="preserve"> Malware Attacks </w:t>
      </w:r>
      <w:r>
        <w:t>and</w:t>
      </w:r>
      <w:r w:rsidRPr="005849B6">
        <w:t xml:space="preserve"> Compar</w:t>
      </w:r>
      <w:r>
        <w:t>ing</w:t>
      </w:r>
      <w:r w:rsidRPr="005849B6">
        <w:t xml:space="preserve"> Anti</w:t>
      </w:r>
      <w:r>
        <w:t>v</w:t>
      </w:r>
      <w:r w:rsidRPr="005849B6">
        <w:t>irus Software</w:t>
      </w:r>
    </w:p>
    <w:p w14:paraId="581D60FA" w14:textId="31D62561" w:rsidR="00B764F1" w:rsidRPr="00C40C7E" w:rsidRDefault="00B764F1" w:rsidP="003C3708">
      <w:pPr>
        <w:pStyle w:val="HeadB"/>
        <w:spacing w:beforeLines="120" w:before="288" w:afterLines="120" w:after="288"/>
        <w:rPr>
          <w:rStyle w:val="Bold0"/>
          <w:rFonts w:ascii="Times" w:hAnsi="Times" w:cs="Times"/>
          <w:b/>
          <w:bCs w:val="0"/>
          <w:color w:val="auto"/>
          <w:sz w:val="24"/>
        </w:rPr>
      </w:pPr>
      <w:r w:rsidRPr="00C40C7E">
        <w:t xml:space="preserve">Estimated </w:t>
      </w:r>
      <w:r>
        <w:t>T</w:t>
      </w:r>
      <w:r w:rsidRPr="00C40C7E">
        <w:t>ime:</w:t>
      </w:r>
      <w:r>
        <w:t xml:space="preserve"> </w:t>
      </w:r>
      <w:r w:rsidRPr="003C3708">
        <w:rPr>
          <w:b w:val="0"/>
          <w:bCs/>
        </w:rPr>
        <w:t>30 minutes</w:t>
      </w:r>
    </w:p>
    <w:p w14:paraId="7A1E30CE" w14:textId="654409E2" w:rsidR="00B764F1" w:rsidRPr="00372B01" w:rsidRDefault="00B764F1" w:rsidP="003C3708">
      <w:pPr>
        <w:pStyle w:val="HeadB"/>
        <w:spacing w:before="240"/>
      </w:pPr>
      <w:r w:rsidRPr="00372B01">
        <w:t>Objectives</w:t>
      </w:r>
    </w:p>
    <w:p w14:paraId="734354CE" w14:textId="4FF0A05B" w:rsidR="00B764F1" w:rsidRDefault="00B764F1" w:rsidP="003C3708">
      <w:pPr>
        <w:pStyle w:val="BasalText"/>
      </w:pPr>
      <w:r w:rsidRPr="006C1488">
        <w:t>The National Institute of Standards and Technology</w:t>
      </w:r>
      <w:r>
        <w:t xml:space="preserve"> (NIST) defines malware (malicious software) as follows:</w:t>
      </w:r>
    </w:p>
    <w:p w14:paraId="79195A58" w14:textId="6931822D" w:rsidR="00B764F1" w:rsidRDefault="00B764F1" w:rsidP="00D672CC">
      <w:pPr>
        <w:pStyle w:val="BasalText"/>
        <w:numPr>
          <w:ilvl w:val="0"/>
          <w:numId w:val="12"/>
        </w:numPr>
      </w:pPr>
      <w:r w:rsidRPr="006C1488">
        <w:t xml:space="preserve">Software or firmware intended to perform an unauthorized process that will have </w:t>
      </w:r>
      <w:r>
        <w:t xml:space="preserve">an </w:t>
      </w:r>
      <w:r w:rsidRPr="006C1488">
        <w:t>adverse impact on the confidentiality, integrity, or availability of an information system. A virus, worm, Trojan horse, or other code-based entity that infects a host. Spyware and some forms of adware are also examples of malicious code</w:t>
      </w:r>
      <w:r>
        <w:t>.</w:t>
      </w:r>
    </w:p>
    <w:p w14:paraId="5CABD761" w14:textId="64237DE9" w:rsidR="00B764F1" w:rsidRDefault="00B764F1" w:rsidP="00D672CC">
      <w:pPr>
        <w:pStyle w:val="BasalText"/>
        <w:numPr>
          <w:ilvl w:val="0"/>
          <w:numId w:val="12"/>
        </w:numPr>
      </w:pPr>
      <w:r w:rsidRPr="006C1488">
        <w:t>A program inserted into a system, usually covertly, intending to compromise the confidentiality, integrity, or availability of the victim’s data, applications, or operating system</w:t>
      </w:r>
      <w:r>
        <w:t>. The aim can also be to annoy</w:t>
      </w:r>
      <w:r w:rsidRPr="006C1488">
        <w:t xml:space="preserve"> or </w:t>
      </w:r>
      <w:r>
        <w:t>disrupt</w:t>
      </w:r>
      <w:r w:rsidRPr="006C1488">
        <w:t xml:space="preserve"> the victim</w:t>
      </w:r>
      <w:r>
        <w:t>.</w:t>
      </w:r>
    </w:p>
    <w:p w14:paraId="4772965B" w14:textId="6F96A327" w:rsidR="00B764F1" w:rsidRDefault="00B764F1" w:rsidP="003E1B74">
      <w:pPr>
        <w:pStyle w:val="BasalText"/>
        <w:ind w:firstLine="360"/>
      </w:pPr>
      <w:r>
        <w:t xml:space="preserve">Security departments and individual users must ensure that malware attacks are mitigated and kept at bay. Having a clear understanding of the different types of possible attacks helps to combat them. Organizations and individual users can protect against malware in different ways. An enterprise might have the budget and tools to use advanced types of protection, but </w:t>
      </w:r>
      <w:r>
        <w:lastRenderedPageBreak/>
        <w:t xml:space="preserve">individual users have options for protecting their systems as well. Identifying antivirus software companies and comparing their prices and services can aid in deciding which software to use. </w:t>
      </w:r>
    </w:p>
    <w:p w14:paraId="11FEED0A" w14:textId="77777777" w:rsidR="00B764F1" w:rsidRPr="00372B01" w:rsidRDefault="00B764F1" w:rsidP="0099256E">
      <w:pPr>
        <w:pStyle w:val="BasalText"/>
        <w:ind w:firstLine="360"/>
      </w:pPr>
      <w:r w:rsidRPr="00372B01">
        <w:t>After completing this lab, you will be able to</w:t>
      </w:r>
      <w:r>
        <w:t xml:space="preserve"> do the following</w:t>
      </w:r>
      <w:r w:rsidRPr="00372B01">
        <w:t>:</w:t>
      </w:r>
    </w:p>
    <w:p w14:paraId="7BD85326" w14:textId="65A1D572" w:rsidR="00B764F1" w:rsidRPr="00372B01" w:rsidRDefault="00B764F1" w:rsidP="00D672CC">
      <w:pPr>
        <w:pStyle w:val="BasalText"/>
        <w:numPr>
          <w:ilvl w:val="0"/>
          <w:numId w:val="13"/>
        </w:numPr>
      </w:pPr>
      <w:r w:rsidRPr="00372B01">
        <w:t>Define</w:t>
      </w:r>
      <w:r>
        <w:t xml:space="preserve"> types of malware attacks.</w:t>
      </w:r>
    </w:p>
    <w:p w14:paraId="34FAD3B0" w14:textId="50BEC1A7" w:rsidR="00B764F1" w:rsidRPr="00FE55BC" w:rsidRDefault="00B764F1" w:rsidP="00D672CC">
      <w:pPr>
        <w:pStyle w:val="BasalText"/>
        <w:numPr>
          <w:ilvl w:val="0"/>
          <w:numId w:val="13"/>
        </w:numPr>
      </w:pPr>
      <w:r w:rsidRPr="00FE55BC">
        <w:t xml:space="preserve">Identify </w:t>
      </w:r>
      <w:r>
        <w:t>tools that can be used to prevent or mitigate attacks.</w:t>
      </w:r>
    </w:p>
    <w:p w14:paraId="1597DC95" w14:textId="4117FD0F" w:rsidR="00B764F1" w:rsidRPr="00372B01" w:rsidRDefault="00B764F1" w:rsidP="0099256E">
      <w:pPr>
        <w:pStyle w:val="HeadB"/>
      </w:pPr>
      <w:r w:rsidRPr="00372B01">
        <w:t>Certification Objectives</w:t>
      </w:r>
    </w:p>
    <w:p w14:paraId="7DF60B34" w14:textId="5053F6AC" w:rsidR="00B764F1" w:rsidRPr="00372B01" w:rsidRDefault="00B764F1" w:rsidP="0089155B">
      <w:pPr>
        <w:pStyle w:val="BasalText"/>
      </w:pPr>
      <w:r w:rsidRPr="00372B01">
        <w:t xml:space="preserve">Objectives for </w:t>
      </w:r>
      <w:r>
        <w:t xml:space="preserve">the </w:t>
      </w:r>
      <w:r w:rsidRPr="00372B01">
        <w:t xml:space="preserve">CompTIA Security+ </w:t>
      </w:r>
      <w:r>
        <w:t>e</w:t>
      </w:r>
      <w:r w:rsidRPr="00372B01">
        <w:t>xam:</w:t>
      </w:r>
    </w:p>
    <w:p w14:paraId="6318CA3E" w14:textId="402B169A" w:rsidR="00B764F1" w:rsidRDefault="00B764F1" w:rsidP="00D672CC">
      <w:pPr>
        <w:pStyle w:val="BasalText"/>
        <w:numPr>
          <w:ilvl w:val="0"/>
          <w:numId w:val="14"/>
        </w:numPr>
      </w:pPr>
      <w:bookmarkStart w:id="2" w:name="_Hlk128940483"/>
      <w:r>
        <w:t xml:space="preserve">2.4 </w:t>
      </w:r>
      <w:r w:rsidRPr="005849B6">
        <w:t>Given a scenario, analyze indicators of malicious activity</w:t>
      </w:r>
      <w:r>
        <w:t>.</w:t>
      </w:r>
    </w:p>
    <w:p w14:paraId="49138C35" w14:textId="68C50987" w:rsidR="00B764F1" w:rsidRDefault="00B764F1" w:rsidP="00D672CC">
      <w:pPr>
        <w:pStyle w:val="BasalText"/>
        <w:numPr>
          <w:ilvl w:val="0"/>
          <w:numId w:val="14"/>
        </w:numPr>
      </w:pPr>
      <w:r>
        <w:t xml:space="preserve">4.4 </w:t>
      </w:r>
      <w:r w:rsidRPr="00A2201E">
        <w:t>Explain security alerting and monitoring concepts and tools</w:t>
      </w:r>
      <w:bookmarkEnd w:id="2"/>
      <w:r>
        <w:t>.</w:t>
      </w:r>
    </w:p>
    <w:p w14:paraId="0DF6A55F" w14:textId="40B1F8D9" w:rsidR="00B764F1" w:rsidRPr="00372B01" w:rsidRDefault="00B764F1" w:rsidP="0099256E">
      <w:pPr>
        <w:pStyle w:val="HeadB"/>
      </w:pPr>
      <w:r w:rsidRPr="00372B01">
        <w:t>Materials Required</w:t>
      </w:r>
    </w:p>
    <w:p w14:paraId="4A32F85D" w14:textId="17BAEB3B" w:rsidR="00B764F1" w:rsidRPr="00372B01" w:rsidRDefault="00B764F1" w:rsidP="0089155B">
      <w:pPr>
        <w:pStyle w:val="BasalText"/>
      </w:pPr>
      <w:r w:rsidRPr="00372B01">
        <w:t>This lab requires the following:</w:t>
      </w:r>
    </w:p>
    <w:p w14:paraId="206EF33C" w14:textId="5BE6CF77" w:rsidR="00B764F1" w:rsidRDefault="00B764F1" w:rsidP="00D672CC">
      <w:pPr>
        <w:pStyle w:val="BasalText"/>
        <w:numPr>
          <w:ilvl w:val="0"/>
          <w:numId w:val="14"/>
        </w:numPr>
      </w:pPr>
      <w:r w:rsidRPr="00372B01">
        <w:t xml:space="preserve">A computer </w:t>
      </w:r>
      <w:r w:rsidRPr="00E22DC9">
        <w:t xml:space="preserve">running the </w:t>
      </w:r>
      <w:r>
        <w:t>Windows</w:t>
      </w:r>
      <w:r w:rsidRPr="00E22DC9">
        <w:t xml:space="preserve"> operating system</w:t>
      </w:r>
      <w:r w:rsidRPr="00372B01">
        <w:t xml:space="preserve"> with Internet access</w:t>
      </w:r>
    </w:p>
    <w:p w14:paraId="5B760A67" w14:textId="78DEEAF5" w:rsidR="00B764F1" w:rsidRPr="00C90E9B" w:rsidRDefault="00B764F1" w:rsidP="0099256E">
      <w:pPr>
        <w:pStyle w:val="HeadB"/>
      </w:pPr>
      <w:r w:rsidRPr="00C90E9B">
        <w:t>Activity</w:t>
      </w:r>
    </w:p>
    <w:p w14:paraId="5A7A07CE" w14:textId="12774668" w:rsidR="00B764F1" w:rsidRDefault="00B764F1" w:rsidP="0089155B">
      <w:pPr>
        <w:pStyle w:val="BasalText"/>
      </w:pPr>
      <w:r w:rsidRPr="00372B01">
        <w:t xml:space="preserve">In this lab, you search the Internet for </w:t>
      </w:r>
      <w:r>
        <w:t>information about malware attacks and types of antivirus (AV) software.</w:t>
      </w:r>
    </w:p>
    <w:p w14:paraId="168A4361" w14:textId="6790EECA" w:rsidR="00B764F1" w:rsidRDefault="00B764F1" w:rsidP="00D672CC">
      <w:pPr>
        <w:pStyle w:val="BasalText"/>
        <w:numPr>
          <w:ilvl w:val="0"/>
          <w:numId w:val="15"/>
        </w:numPr>
      </w:pPr>
      <w:r w:rsidRPr="00954371">
        <w:t>Open a web browser and go to</w:t>
      </w:r>
      <w:r>
        <w:t xml:space="preserve"> </w:t>
      </w:r>
      <w:r w:rsidRPr="0062051C">
        <w:rPr>
          <w:rStyle w:val="Hyperlink"/>
          <w:b/>
          <w:bCs/>
          <w:color w:val="auto"/>
          <w:u w:val="none"/>
        </w:rPr>
        <w:t>www.byos.io/blog/how-to-prevent-malware-attacks</w:t>
      </w:r>
      <w:r>
        <w:t xml:space="preserve">. </w:t>
      </w:r>
    </w:p>
    <w:p w14:paraId="51479609" w14:textId="77777777" w:rsidR="00B764F1" w:rsidRDefault="00B764F1" w:rsidP="00D672CC">
      <w:pPr>
        <w:pStyle w:val="BasalText"/>
        <w:numPr>
          <w:ilvl w:val="0"/>
          <w:numId w:val="15"/>
        </w:numPr>
      </w:pPr>
      <w:r>
        <w:t>Read the article and use it to create a table in a document that defines the following types of malware:</w:t>
      </w:r>
    </w:p>
    <w:p w14:paraId="4253C125" w14:textId="1DA54848" w:rsidR="00B764F1" w:rsidRDefault="00B764F1" w:rsidP="007D2BF5">
      <w:pPr>
        <w:pStyle w:val="BasalText"/>
        <w:numPr>
          <w:ilvl w:val="0"/>
          <w:numId w:val="16"/>
        </w:numPr>
        <w:spacing w:after="200"/>
        <w:ind w:left="1080"/>
      </w:pPr>
      <w:r>
        <w:t>Viruses</w:t>
      </w:r>
    </w:p>
    <w:p w14:paraId="2225752C" w14:textId="77777777" w:rsidR="00B764F1" w:rsidRDefault="00B764F1" w:rsidP="007D2BF5">
      <w:pPr>
        <w:pStyle w:val="BasalText"/>
        <w:numPr>
          <w:ilvl w:val="0"/>
          <w:numId w:val="16"/>
        </w:numPr>
        <w:spacing w:after="200"/>
        <w:ind w:left="1080"/>
      </w:pPr>
      <w:r>
        <w:t>Worms</w:t>
      </w:r>
    </w:p>
    <w:p w14:paraId="120CCC77" w14:textId="77777777" w:rsidR="00B764F1" w:rsidRDefault="00B764F1" w:rsidP="007D2BF5">
      <w:pPr>
        <w:pStyle w:val="BasalText"/>
        <w:numPr>
          <w:ilvl w:val="0"/>
          <w:numId w:val="16"/>
        </w:numPr>
        <w:spacing w:after="200"/>
        <w:ind w:left="1080"/>
      </w:pPr>
      <w:r>
        <w:t>Ransomware</w:t>
      </w:r>
    </w:p>
    <w:p w14:paraId="100C9C8B" w14:textId="77777777" w:rsidR="00B764F1" w:rsidRDefault="00B764F1" w:rsidP="007D2BF5">
      <w:pPr>
        <w:pStyle w:val="BasalText"/>
        <w:numPr>
          <w:ilvl w:val="0"/>
          <w:numId w:val="16"/>
        </w:numPr>
        <w:spacing w:after="200"/>
        <w:ind w:left="1080"/>
      </w:pPr>
      <w:r>
        <w:t>Spyware</w:t>
      </w:r>
    </w:p>
    <w:p w14:paraId="4EDE3386" w14:textId="77777777" w:rsidR="00B764F1" w:rsidRDefault="00B764F1" w:rsidP="007D2BF5">
      <w:pPr>
        <w:pStyle w:val="BasalText"/>
        <w:numPr>
          <w:ilvl w:val="0"/>
          <w:numId w:val="16"/>
        </w:numPr>
        <w:spacing w:after="200"/>
        <w:ind w:left="1080"/>
      </w:pPr>
      <w:r>
        <w:t>Adware</w:t>
      </w:r>
    </w:p>
    <w:p w14:paraId="3D6B69E8" w14:textId="2EF1DA04" w:rsidR="00B764F1" w:rsidRDefault="00B764F1" w:rsidP="007D2BF5">
      <w:pPr>
        <w:pStyle w:val="BasalText"/>
        <w:numPr>
          <w:ilvl w:val="0"/>
          <w:numId w:val="16"/>
        </w:numPr>
        <w:spacing w:after="200"/>
        <w:ind w:left="1080"/>
      </w:pPr>
      <w:r>
        <w:t>Trojans</w:t>
      </w:r>
    </w:p>
    <w:p w14:paraId="5CCAB508" w14:textId="77777777" w:rsidR="00B764F1" w:rsidRDefault="00B764F1" w:rsidP="001E2A7B">
      <w:pPr>
        <w:pStyle w:val="BasalText"/>
        <w:ind w:left="720"/>
      </w:pPr>
      <w:r>
        <w:lastRenderedPageBreak/>
        <w:t xml:space="preserve">You can use the Internet to search other sites and resources to supplement the information and make a comprehensive list of these types of malware. </w:t>
      </w:r>
    </w:p>
    <w:p w14:paraId="678FE63F" w14:textId="77777777" w:rsidR="00B764F1" w:rsidRDefault="00B764F1" w:rsidP="00D672CC">
      <w:pPr>
        <w:pStyle w:val="BasalText"/>
        <w:numPr>
          <w:ilvl w:val="0"/>
          <w:numId w:val="15"/>
        </w:numPr>
      </w:pPr>
      <w:r>
        <w:t>Create a second table in your document to detail the differences in antivirus software. Visit the websites of the following antivirus vendors:</w:t>
      </w:r>
    </w:p>
    <w:p w14:paraId="1680DFC6" w14:textId="608BE82F" w:rsidR="00B764F1" w:rsidRDefault="00B764F1" w:rsidP="007D2BF5">
      <w:pPr>
        <w:pStyle w:val="BasalText"/>
        <w:numPr>
          <w:ilvl w:val="0"/>
          <w:numId w:val="17"/>
        </w:numPr>
        <w:spacing w:after="200"/>
        <w:ind w:left="1080"/>
      </w:pPr>
      <w:r>
        <w:t xml:space="preserve">Norton: </w:t>
      </w:r>
      <w:r w:rsidRPr="00BB650B">
        <w:t>us.norton.com</w:t>
      </w:r>
    </w:p>
    <w:p w14:paraId="69155D15" w14:textId="77777777" w:rsidR="00B764F1" w:rsidRDefault="00B764F1" w:rsidP="007D2BF5">
      <w:pPr>
        <w:pStyle w:val="BasalText"/>
        <w:numPr>
          <w:ilvl w:val="0"/>
          <w:numId w:val="17"/>
        </w:numPr>
        <w:spacing w:after="200"/>
        <w:ind w:left="1080"/>
      </w:pPr>
      <w:r>
        <w:t xml:space="preserve">TOTALAV: </w:t>
      </w:r>
      <w:r w:rsidRPr="00B97B76">
        <w:t>www.totalav.com</w:t>
      </w:r>
    </w:p>
    <w:p w14:paraId="73A0EAA2" w14:textId="77777777" w:rsidR="00B764F1" w:rsidRDefault="00B764F1" w:rsidP="007D2BF5">
      <w:pPr>
        <w:pStyle w:val="BasalText"/>
        <w:numPr>
          <w:ilvl w:val="0"/>
          <w:numId w:val="17"/>
        </w:numPr>
        <w:spacing w:after="200"/>
        <w:ind w:left="1080"/>
      </w:pPr>
      <w:r>
        <w:t xml:space="preserve">Bitdefender: </w:t>
      </w:r>
      <w:r w:rsidRPr="00B97B76">
        <w:t>www.bitdefender.com</w:t>
      </w:r>
    </w:p>
    <w:p w14:paraId="7F563A4A" w14:textId="6DBE7A53" w:rsidR="00B764F1" w:rsidRDefault="00B764F1" w:rsidP="007D2BF5">
      <w:pPr>
        <w:pStyle w:val="BasalText"/>
        <w:numPr>
          <w:ilvl w:val="0"/>
          <w:numId w:val="17"/>
        </w:numPr>
        <w:spacing w:after="200"/>
        <w:ind w:left="1080"/>
      </w:pPr>
      <w:r>
        <w:t xml:space="preserve">McAfee: </w:t>
      </w:r>
      <w:r w:rsidRPr="00B97B76">
        <w:t>www.mcafee.com</w:t>
      </w:r>
    </w:p>
    <w:p w14:paraId="2A072963" w14:textId="77777777" w:rsidR="00B764F1" w:rsidRDefault="00B764F1" w:rsidP="00D672CC">
      <w:pPr>
        <w:pStyle w:val="BasalText"/>
        <w:numPr>
          <w:ilvl w:val="0"/>
          <w:numId w:val="18"/>
        </w:numPr>
      </w:pPr>
      <w:r>
        <w:t xml:space="preserve">In your antivirus comparison table, add columns for the company name, website, description of the company, and how long they have been in business. Also indicate whether the company provides a free trial and, if so, for how long and what it includes. Finally, list advanced features and costs. Add more columns to your table as you see fit and appropriate. </w:t>
      </w:r>
    </w:p>
    <w:p w14:paraId="6FCB8238" w14:textId="77777777" w:rsidR="00B764F1" w:rsidRDefault="00B764F1" w:rsidP="00D672CC">
      <w:pPr>
        <w:pStyle w:val="BasalText"/>
        <w:numPr>
          <w:ilvl w:val="0"/>
          <w:numId w:val="18"/>
        </w:numPr>
      </w:pPr>
      <w:r>
        <w:t xml:space="preserve">Some antivirus companies offer free trials or software packages with less functionality. You can download these free versions, install them, and test them in your system(s). You can then remove and uninstall any files or software packages after testing them. </w:t>
      </w:r>
    </w:p>
    <w:p w14:paraId="02A6B3E1" w14:textId="77777777" w:rsidR="008718E9" w:rsidRDefault="00B764F1" w:rsidP="00D672CC">
      <w:pPr>
        <w:pStyle w:val="BasalText"/>
        <w:numPr>
          <w:ilvl w:val="0"/>
          <w:numId w:val="18"/>
        </w:numPr>
        <w:sectPr w:rsidR="008718E9" w:rsidSect="005F2D1A">
          <w:headerReference w:type="default" r:id="rId8"/>
          <w:footerReference w:type="default" r:id="rId9"/>
          <w:headerReference w:type="first" r:id="rId10"/>
          <w:type w:val="continuous"/>
          <w:pgSz w:w="12240" w:h="15840"/>
          <w:pgMar w:top="1440" w:right="1440" w:bottom="1152" w:left="1440" w:header="720" w:footer="720" w:gutter="0"/>
          <w:cols w:space="720"/>
          <w:titlePg/>
          <w:docGrid w:linePitch="360"/>
        </w:sectPr>
      </w:pPr>
      <w:r>
        <w:t>Submit the documents with the tables to your instructor.</w:t>
      </w:r>
    </w:p>
    <w:bookmarkEnd w:id="0"/>
    <w:bookmarkEnd w:id="1"/>
    <w:p w14:paraId="55DC2662" w14:textId="023739AC" w:rsidR="00B764F1" w:rsidRPr="00836BEA" w:rsidRDefault="00B764F1" w:rsidP="00394FD6">
      <w:pPr>
        <w:pStyle w:val="BasalText"/>
        <w:ind w:left="1080"/>
      </w:pPr>
    </w:p>
    <w:sectPr w:rsidR="00B764F1" w:rsidRPr="00836BEA" w:rsidSect="005F2D1A">
      <w:footerReference w:type="default" r:id="rId11"/>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3943F" w14:textId="77777777" w:rsidR="00F26D64" w:rsidRDefault="00F26D64">
      <w:pPr>
        <w:spacing w:line="240" w:lineRule="auto"/>
      </w:pPr>
      <w:r>
        <w:separator/>
      </w:r>
    </w:p>
  </w:endnote>
  <w:endnote w:type="continuationSeparator" w:id="0">
    <w:p w14:paraId="6FD5B3A8" w14:textId="77777777" w:rsidR="00F26D64" w:rsidRDefault="00F26D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CFE0B" w14:textId="073FAEE0" w:rsidR="00487EFB" w:rsidRPr="007A3B09" w:rsidRDefault="00487EFB" w:rsidP="00676C99">
    <w:pPr>
      <w:pStyle w:val="Footer"/>
      <w:jc w:val="right"/>
      <w:rPr>
        <w:rFonts w:asciiTheme="minorHAnsi" w:hAnsiTheme="minorHAnsi" w:cstheme="minorHAnsi"/>
        <w:sz w:val="18"/>
        <w:szCs w:val="18"/>
      </w:rPr>
    </w:pPr>
  </w:p>
  <w:sdt>
    <w:sdtPr>
      <w:id w:val="-1934970750"/>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812799172"/>
          <w:docPartObj>
            <w:docPartGallery w:val="Page Numbers (Top of Page)"/>
            <w:docPartUnique/>
          </w:docPartObj>
        </w:sdtPr>
        <w:sdtContent>
          <w:p w14:paraId="38EAD5B8" w14:textId="5993DDE6" w:rsidR="00487EFB" w:rsidRPr="00676C99" w:rsidRDefault="00487EFB"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sidR="008718E9">
              <w:rPr>
                <w:rFonts w:asciiTheme="minorHAnsi" w:hAnsiTheme="minorHAnsi" w:cstheme="minorHAnsi"/>
                <w:sz w:val="18"/>
                <w:szCs w:val="18"/>
              </w:rPr>
              <w:t>5</w:t>
            </w:r>
            <w:r>
              <w:rPr>
                <w:rFonts w:asciiTheme="minorHAnsi" w:hAnsiTheme="minorHAnsi" w:cstheme="minorHAnsi"/>
                <w:sz w:val="18"/>
                <w:szCs w:val="18"/>
              </w:rPr>
              <w:t>-</w:t>
            </w:r>
            <w:r w:rsidR="008718E9">
              <w:rPr>
                <w:rFonts w:asciiTheme="minorHAnsi" w:hAnsiTheme="minorHAnsi" w:cstheme="minorHAnsi"/>
                <w:sz w:val="18"/>
                <w:szCs w:val="18"/>
              </w:rPr>
              <w:t>1</w:t>
            </w:r>
            <w:r w:rsidRPr="007A3B09">
              <w:rPr>
                <w:rFonts w:asciiTheme="minorHAnsi" w:hAnsiTheme="minorHAnsi" w:cstheme="minorHAnsi"/>
                <w:sz w:val="18"/>
                <w:szCs w:val="18"/>
              </w:rPr>
              <w:t xml:space="preserve"> </w:t>
            </w:r>
            <w:r w:rsidR="008718E9" w:rsidRPr="008718E9">
              <w:rPr>
                <w:rFonts w:asciiTheme="minorHAnsi" w:hAnsiTheme="minorHAnsi" w:cstheme="minorHAnsi"/>
                <w:sz w:val="18"/>
                <w:szCs w:val="18"/>
              </w:rPr>
              <w:t>Preventing Malware Attacks and Comparing Antivirus Software</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5D90" w14:textId="77777777" w:rsidR="007D2BF5" w:rsidRPr="007A3B09" w:rsidRDefault="007D2BF5" w:rsidP="00676C99">
    <w:pPr>
      <w:pStyle w:val="Footer"/>
      <w:jc w:val="right"/>
      <w:rPr>
        <w:rFonts w:asciiTheme="minorHAnsi" w:hAnsiTheme="minorHAnsi" w:cstheme="minorHAnsi"/>
        <w:sz w:val="18"/>
        <w:szCs w:val="18"/>
      </w:rPr>
    </w:pPr>
  </w:p>
  <w:sdt>
    <w:sdtPr>
      <w:id w:val="42239191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88449328"/>
          <w:docPartObj>
            <w:docPartGallery w:val="Page Numbers (Top of Page)"/>
            <w:docPartUnique/>
          </w:docPartObj>
        </w:sdtPr>
        <w:sdtContent>
          <w:p w14:paraId="1BBC5A4C" w14:textId="305DF4BE" w:rsidR="007D2BF5" w:rsidRPr="00676C99" w:rsidRDefault="007D2BF5" w:rsidP="00130035">
            <w:pPr>
              <w:pStyle w:val="Footer"/>
              <w:tabs>
                <w:tab w:val="clear" w:pos="8640"/>
                <w:tab w:val="right" w:pos="4320"/>
                <w:tab w:val="right" w:pos="9360"/>
              </w:tabs>
              <w:rPr>
                <w:rFonts w:asciiTheme="minorHAnsi" w:hAnsiTheme="minorHAnsi" w:cstheme="minorHAnsi"/>
                <w:sz w:val="18"/>
                <w:szCs w:val="18"/>
              </w:rPr>
            </w:pPr>
            <w:r w:rsidRPr="007D2BF5">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C4ABC" w14:textId="77777777" w:rsidR="00F26D64" w:rsidRDefault="00F26D64">
      <w:pPr>
        <w:spacing w:line="240" w:lineRule="auto"/>
      </w:pPr>
      <w:r>
        <w:separator/>
      </w:r>
    </w:p>
  </w:footnote>
  <w:footnote w:type="continuationSeparator" w:id="0">
    <w:p w14:paraId="63DEB4B1" w14:textId="77777777" w:rsidR="00F26D64" w:rsidRDefault="00F26D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B34C1" w14:textId="77777777" w:rsidR="008718E9" w:rsidRDefault="008718E9" w:rsidP="008718E9">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6A7F868B" wp14:editId="3959804D">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6D83A767" w14:textId="77777777" w:rsidR="008718E9" w:rsidRPr="00A04219" w:rsidRDefault="008718E9" w:rsidP="008718E9">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6EBA0BB5" w14:textId="6549CF52" w:rsidR="008718E9" w:rsidRPr="00727AEE" w:rsidRDefault="008718E9" w:rsidP="008718E9">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4E5D9C">
      <w:rPr>
        <w:rFonts w:asciiTheme="minorHAnsi" w:hAnsiTheme="minorHAnsi" w:cstheme="minorHAnsi"/>
        <w:sz w:val="18"/>
        <w:szCs w:val="14"/>
      </w:rPr>
      <w:t>5</w:t>
    </w:r>
    <w:r>
      <w:rPr>
        <w:rFonts w:asciiTheme="minorHAnsi" w:hAnsiTheme="minorHAnsi" w:cstheme="minorHAnsi"/>
        <w:sz w:val="18"/>
        <w:szCs w:val="14"/>
      </w:rPr>
      <w:t xml:space="preserve">, </w:t>
    </w:r>
    <w:r w:rsidR="007D2BF5" w:rsidRPr="007D2BF5">
      <w:rPr>
        <w:rFonts w:asciiTheme="minorHAnsi" w:hAnsiTheme="minorHAnsi" w:cstheme="minorHAnsi"/>
        <w:sz w:val="18"/>
        <w:szCs w:val="14"/>
      </w:rPr>
      <w:t xml:space="preserve">Diego </w:t>
    </w:r>
    <w:proofErr w:type="spellStart"/>
    <w:r w:rsidR="004E5D9C" w:rsidRPr="001C1C36">
      <w:rPr>
        <w:rFonts w:asciiTheme="minorHAnsi" w:hAnsiTheme="minorHAnsi" w:cstheme="minorHAnsi"/>
        <w:sz w:val="18"/>
        <w:szCs w:val="18"/>
        <w:lang w:val="en-IN"/>
      </w:rPr>
      <w:t>Tibaquir</w:t>
    </w:r>
    <w:r w:rsidR="004E5D9C">
      <w:rPr>
        <w:rFonts w:asciiTheme="minorHAnsi" w:hAnsiTheme="minorHAnsi" w:cstheme="minorHAnsi"/>
        <w:sz w:val="18"/>
        <w:szCs w:val="18"/>
        <w:lang w:val="en-IN"/>
      </w:rPr>
      <w:t>á</w:t>
    </w:r>
    <w:proofErr w:type="spellEnd"/>
  </w:p>
  <w:p w14:paraId="7260112B" w14:textId="77777777" w:rsidR="008718E9" w:rsidRPr="00727AEE" w:rsidRDefault="008718E9" w:rsidP="008718E9">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8146" w14:textId="77777777" w:rsidR="008718E9" w:rsidRDefault="008718E9" w:rsidP="008718E9">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0DB654A3" wp14:editId="26D9B0D5">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568C20F0" w14:textId="77777777" w:rsidR="008718E9" w:rsidRPr="00A04219" w:rsidRDefault="008718E9" w:rsidP="008718E9">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58D86E1A" w14:textId="425D5D4C" w:rsidR="008718E9" w:rsidRPr="00A04219" w:rsidRDefault="008718E9" w:rsidP="008718E9">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4E5D9C">
      <w:rPr>
        <w:rFonts w:asciiTheme="minorHAnsi" w:hAnsiTheme="minorHAnsi" w:cstheme="minorHAnsi"/>
        <w:sz w:val="18"/>
        <w:szCs w:val="14"/>
      </w:rPr>
      <w:t>5</w:t>
    </w:r>
    <w:r>
      <w:rPr>
        <w:rFonts w:asciiTheme="minorHAnsi" w:hAnsiTheme="minorHAnsi" w:cstheme="minorHAnsi"/>
        <w:sz w:val="18"/>
        <w:szCs w:val="14"/>
      </w:rPr>
      <w:t xml:space="preserve">, </w:t>
    </w:r>
    <w:r w:rsidR="007D2BF5" w:rsidRPr="007D2BF5">
      <w:rPr>
        <w:rFonts w:asciiTheme="minorHAnsi" w:hAnsiTheme="minorHAnsi" w:cstheme="minorHAnsi"/>
        <w:sz w:val="18"/>
        <w:szCs w:val="14"/>
      </w:rPr>
      <w:t xml:space="preserve">Diego </w:t>
    </w:r>
    <w:proofErr w:type="spellStart"/>
    <w:r w:rsidR="004E5D9C" w:rsidRPr="001C1C36">
      <w:rPr>
        <w:rFonts w:asciiTheme="minorHAnsi" w:hAnsiTheme="minorHAnsi" w:cstheme="minorHAnsi"/>
        <w:sz w:val="18"/>
        <w:szCs w:val="18"/>
        <w:lang w:val="en-IN"/>
      </w:rPr>
      <w:t>Tibaquir</w:t>
    </w:r>
    <w:r w:rsidR="004E5D9C">
      <w:rPr>
        <w:rFonts w:asciiTheme="minorHAnsi" w:hAnsiTheme="minorHAnsi" w:cstheme="minorHAnsi"/>
        <w:sz w:val="18"/>
        <w:szCs w:val="18"/>
        <w:lang w:val="en-IN"/>
      </w:rPr>
      <w:t>á</w:t>
    </w:r>
    <w:proofErr w:type="spellEnd"/>
  </w:p>
  <w:p w14:paraId="0204D043" w14:textId="77777777" w:rsidR="008718E9" w:rsidRPr="00A04219" w:rsidRDefault="008718E9" w:rsidP="008718E9">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741E"/>
    <w:multiLevelType w:val="hybridMultilevel"/>
    <w:tmpl w:val="E1FE80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9D2D54"/>
    <w:multiLevelType w:val="hybridMultilevel"/>
    <w:tmpl w:val="6652DE16"/>
    <w:lvl w:ilvl="0" w:tplc="1C6E007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E5A27"/>
    <w:multiLevelType w:val="hybridMultilevel"/>
    <w:tmpl w:val="A89CF288"/>
    <w:lvl w:ilvl="0" w:tplc="8474C1F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8036E7"/>
    <w:multiLevelType w:val="hybridMultilevel"/>
    <w:tmpl w:val="E760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DB20C6E"/>
    <w:multiLevelType w:val="hybridMultilevel"/>
    <w:tmpl w:val="48600C42"/>
    <w:lvl w:ilvl="0" w:tplc="132E52C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5C32183"/>
    <w:multiLevelType w:val="hybridMultilevel"/>
    <w:tmpl w:val="131A496C"/>
    <w:lvl w:ilvl="0" w:tplc="7DAEEE0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C90AE9"/>
    <w:multiLevelType w:val="multilevel"/>
    <w:tmpl w:val="682A74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C96789"/>
    <w:multiLevelType w:val="hybridMultilevel"/>
    <w:tmpl w:val="9A98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CD77AC"/>
    <w:multiLevelType w:val="hybridMultilevel"/>
    <w:tmpl w:val="3D2C1864"/>
    <w:lvl w:ilvl="0" w:tplc="84CCEF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B075B3"/>
    <w:multiLevelType w:val="hybridMultilevel"/>
    <w:tmpl w:val="3B3A8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D20AA5"/>
    <w:multiLevelType w:val="hybridMultilevel"/>
    <w:tmpl w:val="0EA8B0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857275"/>
    <w:multiLevelType w:val="hybridMultilevel"/>
    <w:tmpl w:val="270EBC7C"/>
    <w:lvl w:ilvl="0" w:tplc="99026BC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9741AE"/>
    <w:multiLevelType w:val="hybridMultilevel"/>
    <w:tmpl w:val="0A608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4E64B53"/>
    <w:multiLevelType w:val="hybridMultilevel"/>
    <w:tmpl w:val="07E8B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8F713F"/>
    <w:multiLevelType w:val="hybridMultilevel"/>
    <w:tmpl w:val="87FC7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21665A"/>
    <w:multiLevelType w:val="hybridMultilevel"/>
    <w:tmpl w:val="9562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667D72"/>
    <w:multiLevelType w:val="hybridMultilevel"/>
    <w:tmpl w:val="C39E39A0"/>
    <w:lvl w:ilvl="0" w:tplc="4FBAECA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E46AD6"/>
    <w:multiLevelType w:val="hybridMultilevel"/>
    <w:tmpl w:val="A8E02E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14172A"/>
    <w:multiLevelType w:val="hybridMultilevel"/>
    <w:tmpl w:val="A5AC2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857FCD"/>
    <w:multiLevelType w:val="hybridMultilevel"/>
    <w:tmpl w:val="70C6D7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F57F64"/>
    <w:multiLevelType w:val="hybridMultilevel"/>
    <w:tmpl w:val="9856904E"/>
    <w:lvl w:ilvl="0" w:tplc="4C1C5C8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390826B0"/>
    <w:multiLevelType w:val="hybridMultilevel"/>
    <w:tmpl w:val="ECC4B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8" w15:restartNumberingAfterBreak="0">
    <w:nsid w:val="3ED10F6D"/>
    <w:multiLevelType w:val="hybridMultilevel"/>
    <w:tmpl w:val="D236E0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2D0B74"/>
    <w:multiLevelType w:val="hybridMultilevel"/>
    <w:tmpl w:val="022A6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881908"/>
    <w:multiLevelType w:val="hybridMultilevel"/>
    <w:tmpl w:val="D6A2AA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2" w15:restartNumberingAfterBreak="0">
    <w:nsid w:val="460327EE"/>
    <w:multiLevelType w:val="hybridMultilevel"/>
    <w:tmpl w:val="1454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350290"/>
    <w:multiLevelType w:val="hybridMultilevel"/>
    <w:tmpl w:val="05B663C0"/>
    <w:lvl w:ilvl="0" w:tplc="A622FDC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775FD9"/>
    <w:multiLevelType w:val="hybridMultilevel"/>
    <w:tmpl w:val="B09A9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E85835"/>
    <w:multiLevelType w:val="hybridMultilevel"/>
    <w:tmpl w:val="8492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D816CA"/>
    <w:multiLevelType w:val="hybridMultilevel"/>
    <w:tmpl w:val="F154E586"/>
    <w:lvl w:ilvl="0" w:tplc="B344C52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223E2B"/>
    <w:multiLevelType w:val="hybridMultilevel"/>
    <w:tmpl w:val="5840EC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1864C3B"/>
    <w:multiLevelType w:val="hybridMultilevel"/>
    <w:tmpl w:val="77B27B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E20CC1"/>
    <w:multiLevelType w:val="hybridMultilevel"/>
    <w:tmpl w:val="087014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3621849"/>
    <w:multiLevelType w:val="hybridMultilevel"/>
    <w:tmpl w:val="9A4AB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46E3787"/>
    <w:multiLevelType w:val="hybridMultilevel"/>
    <w:tmpl w:val="19DEDA60"/>
    <w:lvl w:ilvl="0" w:tplc="1940191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63A411B"/>
    <w:multiLevelType w:val="hybridMultilevel"/>
    <w:tmpl w:val="B03A3682"/>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4" w15:restartNumberingAfterBreak="0">
    <w:nsid w:val="5790721A"/>
    <w:multiLevelType w:val="hybridMultilevel"/>
    <w:tmpl w:val="2C82E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A565B3F"/>
    <w:multiLevelType w:val="hybridMultilevel"/>
    <w:tmpl w:val="75723704"/>
    <w:lvl w:ilvl="0" w:tplc="34BA25F0">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5E55620"/>
    <w:multiLevelType w:val="hybridMultilevel"/>
    <w:tmpl w:val="B93CAE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9E41789"/>
    <w:multiLevelType w:val="hybridMultilevel"/>
    <w:tmpl w:val="42AE6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DF1D19"/>
    <w:multiLevelType w:val="hybridMultilevel"/>
    <w:tmpl w:val="EF12219E"/>
    <w:lvl w:ilvl="0" w:tplc="316A2DA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E1E33F3"/>
    <w:multiLevelType w:val="hybridMultilevel"/>
    <w:tmpl w:val="3E38500E"/>
    <w:lvl w:ilvl="0" w:tplc="329A9D4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230958"/>
    <w:multiLevelType w:val="hybridMultilevel"/>
    <w:tmpl w:val="45C40680"/>
    <w:lvl w:ilvl="0" w:tplc="6A84CCF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5127556"/>
    <w:multiLevelType w:val="hybridMultilevel"/>
    <w:tmpl w:val="7856FC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81B7DE0"/>
    <w:multiLevelType w:val="hybridMultilevel"/>
    <w:tmpl w:val="B754B6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D2740C"/>
    <w:multiLevelType w:val="hybridMultilevel"/>
    <w:tmpl w:val="90EC20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3A0873"/>
    <w:multiLevelType w:val="hybridMultilevel"/>
    <w:tmpl w:val="8A02E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A2350B2"/>
    <w:multiLevelType w:val="hybridMultilevel"/>
    <w:tmpl w:val="04C20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AE57771"/>
    <w:multiLevelType w:val="hybridMultilevel"/>
    <w:tmpl w:val="E0B665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BDE5949"/>
    <w:multiLevelType w:val="hybridMultilevel"/>
    <w:tmpl w:val="2236C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CD00592"/>
    <w:multiLevelType w:val="hybridMultilevel"/>
    <w:tmpl w:val="E80CA234"/>
    <w:lvl w:ilvl="0" w:tplc="738890F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DF327A6"/>
    <w:multiLevelType w:val="hybridMultilevel"/>
    <w:tmpl w:val="87924B16"/>
    <w:lvl w:ilvl="0" w:tplc="8954D9DA">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5270758">
    <w:abstractNumId w:val="25"/>
  </w:num>
  <w:num w:numId="2" w16cid:durableId="920989327">
    <w:abstractNumId w:val="6"/>
  </w:num>
  <w:num w:numId="3" w16cid:durableId="447310171">
    <w:abstractNumId w:val="42"/>
  </w:num>
  <w:num w:numId="4" w16cid:durableId="1000429462">
    <w:abstractNumId w:val="4"/>
  </w:num>
  <w:num w:numId="5" w16cid:durableId="1884631921">
    <w:abstractNumId w:val="23"/>
  </w:num>
  <w:num w:numId="6" w16cid:durableId="1411846415">
    <w:abstractNumId w:val="31"/>
  </w:num>
  <w:num w:numId="7" w16cid:durableId="782309033">
    <w:abstractNumId w:val="27"/>
  </w:num>
  <w:num w:numId="8" w16cid:durableId="1660621270">
    <w:abstractNumId w:val="43"/>
  </w:num>
  <w:num w:numId="9" w16cid:durableId="645399175">
    <w:abstractNumId w:val="24"/>
  </w:num>
  <w:num w:numId="10" w16cid:durableId="615792533">
    <w:abstractNumId w:val="60"/>
  </w:num>
  <w:num w:numId="11" w16cid:durableId="1772553042">
    <w:abstractNumId w:val="9"/>
  </w:num>
  <w:num w:numId="12" w16cid:durableId="481967164">
    <w:abstractNumId w:val="17"/>
  </w:num>
  <w:num w:numId="13" w16cid:durableId="90126001">
    <w:abstractNumId w:val="57"/>
  </w:num>
  <w:num w:numId="14" w16cid:durableId="1963270787">
    <w:abstractNumId w:val="55"/>
  </w:num>
  <w:num w:numId="15" w16cid:durableId="46028560">
    <w:abstractNumId w:val="7"/>
  </w:num>
  <w:num w:numId="16" w16cid:durableId="1934580881">
    <w:abstractNumId w:val="3"/>
  </w:num>
  <w:num w:numId="17" w16cid:durableId="1713994122">
    <w:abstractNumId w:val="53"/>
  </w:num>
  <w:num w:numId="18" w16cid:durableId="912275724">
    <w:abstractNumId w:val="13"/>
  </w:num>
  <w:num w:numId="19" w16cid:durableId="1031422194">
    <w:abstractNumId w:val="54"/>
  </w:num>
  <w:num w:numId="20" w16cid:durableId="739212685">
    <w:abstractNumId w:val="15"/>
  </w:num>
  <w:num w:numId="21" w16cid:durableId="486629705">
    <w:abstractNumId w:val="48"/>
  </w:num>
  <w:num w:numId="22" w16cid:durableId="2114395715">
    <w:abstractNumId w:val="40"/>
  </w:num>
  <w:num w:numId="23" w16cid:durableId="1923293256">
    <w:abstractNumId w:val="34"/>
  </w:num>
  <w:num w:numId="24" w16cid:durableId="2134203625">
    <w:abstractNumId w:val="44"/>
  </w:num>
  <w:num w:numId="25" w16cid:durableId="1281186250">
    <w:abstractNumId w:val="46"/>
  </w:num>
  <w:num w:numId="26" w16cid:durableId="874780546">
    <w:abstractNumId w:val="8"/>
  </w:num>
  <w:num w:numId="27" w16cid:durableId="507256888">
    <w:abstractNumId w:val="32"/>
  </w:num>
  <w:num w:numId="28" w16cid:durableId="1151827290">
    <w:abstractNumId w:val="21"/>
  </w:num>
  <w:num w:numId="29" w16cid:durableId="1356613446">
    <w:abstractNumId w:val="51"/>
  </w:num>
  <w:num w:numId="30" w16cid:durableId="119737462">
    <w:abstractNumId w:val="47"/>
  </w:num>
  <w:num w:numId="31" w16cid:durableId="1064110441">
    <w:abstractNumId w:val="41"/>
  </w:num>
  <w:num w:numId="32" w16cid:durableId="1762752125">
    <w:abstractNumId w:val="20"/>
  </w:num>
  <w:num w:numId="33" w16cid:durableId="407653720">
    <w:abstractNumId w:val="29"/>
  </w:num>
  <w:num w:numId="34" w16cid:durableId="49614834">
    <w:abstractNumId w:val="14"/>
  </w:num>
  <w:num w:numId="35" w16cid:durableId="1224171539">
    <w:abstractNumId w:val="11"/>
  </w:num>
  <w:num w:numId="36" w16cid:durableId="260189439">
    <w:abstractNumId w:val="5"/>
  </w:num>
  <w:num w:numId="37" w16cid:durableId="1208300281">
    <w:abstractNumId w:val="30"/>
  </w:num>
  <w:num w:numId="38" w16cid:durableId="2082829447">
    <w:abstractNumId w:val="56"/>
  </w:num>
  <w:num w:numId="39" w16cid:durableId="209194788">
    <w:abstractNumId w:val="18"/>
  </w:num>
  <w:num w:numId="40" w16cid:durableId="2027368278">
    <w:abstractNumId w:val="52"/>
  </w:num>
  <w:num w:numId="41" w16cid:durableId="1948000756">
    <w:abstractNumId w:val="50"/>
  </w:num>
  <w:num w:numId="42" w16cid:durableId="451170017">
    <w:abstractNumId w:val="12"/>
  </w:num>
  <w:num w:numId="43" w16cid:durableId="1738936983">
    <w:abstractNumId w:val="1"/>
  </w:num>
  <w:num w:numId="44" w16cid:durableId="205148590">
    <w:abstractNumId w:val="19"/>
  </w:num>
  <w:num w:numId="45" w16cid:durableId="390271978">
    <w:abstractNumId w:val="33"/>
  </w:num>
  <w:num w:numId="46" w16cid:durableId="2069500117">
    <w:abstractNumId w:val="28"/>
  </w:num>
  <w:num w:numId="47" w16cid:durableId="1760447832">
    <w:abstractNumId w:val="36"/>
  </w:num>
  <w:num w:numId="48" w16cid:durableId="58721291">
    <w:abstractNumId w:val="37"/>
  </w:num>
  <w:num w:numId="49" w16cid:durableId="1406949841">
    <w:abstractNumId w:val="59"/>
  </w:num>
  <w:num w:numId="50" w16cid:durableId="2003853685">
    <w:abstractNumId w:val="38"/>
  </w:num>
  <w:num w:numId="51" w16cid:durableId="33625374">
    <w:abstractNumId w:val="45"/>
  </w:num>
  <w:num w:numId="52" w16cid:durableId="717365015">
    <w:abstractNumId w:val="0"/>
  </w:num>
  <w:num w:numId="53" w16cid:durableId="1445880773">
    <w:abstractNumId w:val="49"/>
  </w:num>
  <w:num w:numId="54" w16cid:durableId="904340004">
    <w:abstractNumId w:val="39"/>
  </w:num>
  <w:num w:numId="55" w16cid:durableId="2045128375">
    <w:abstractNumId w:val="16"/>
  </w:num>
  <w:num w:numId="56" w16cid:durableId="1353217741">
    <w:abstractNumId w:val="10"/>
  </w:num>
  <w:num w:numId="57" w16cid:durableId="1046488283">
    <w:abstractNumId w:val="58"/>
  </w:num>
  <w:num w:numId="58" w16cid:durableId="1214469109">
    <w:abstractNumId w:val="2"/>
  </w:num>
  <w:num w:numId="59" w16cid:durableId="564340019">
    <w:abstractNumId w:val="22"/>
  </w:num>
  <w:num w:numId="60" w16cid:durableId="1550919451">
    <w:abstractNumId w:val="26"/>
  </w:num>
  <w:num w:numId="61" w16cid:durableId="589389063">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20936"/>
    <w:rsid w:val="00020D9A"/>
    <w:rsid w:val="0002357C"/>
    <w:rsid w:val="00024B3D"/>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3B2"/>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1A1D"/>
    <w:rsid w:val="00317950"/>
    <w:rsid w:val="00331982"/>
    <w:rsid w:val="003333BF"/>
    <w:rsid w:val="00333BB0"/>
    <w:rsid w:val="003347C8"/>
    <w:rsid w:val="00343257"/>
    <w:rsid w:val="00346292"/>
    <w:rsid w:val="00355074"/>
    <w:rsid w:val="003554D9"/>
    <w:rsid w:val="00363F07"/>
    <w:rsid w:val="00364E93"/>
    <w:rsid w:val="00370971"/>
    <w:rsid w:val="0037599E"/>
    <w:rsid w:val="003856B1"/>
    <w:rsid w:val="00386406"/>
    <w:rsid w:val="00386422"/>
    <w:rsid w:val="00386964"/>
    <w:rsid w:val="00394FD6"/>
    <w:rsid w:val="003A24DA"/>
    <w:rsid w:val="003A2530"/>
    <w:rsid w:val="003A3C14"/>
    <w:rsid w:val="003B6E93"/>
    <w:rsid w:val="003B7380"/>
    <w:rsid w:val="003B74FD"/>
    <w:rsid w:val="003C3708"/>
    <w:rsid w:val="003C5D54"/>
    <w:rsid w:val="003D2B17"/>
    <w:rsid w:val="003D6D56"/>
    <w:rsid w:val="003D6F65"/>
    <w:rsid w:val="003E02EE"/>
    <w:rsid w:val="003E1B74"/>
    <w:rsid w:val="003E35F9"/>
    <w:rsid w:val="003E580D"/>
    <w:rsid w:val="003E6E83"/>
    <w:rsid w:val="003E77E3"/>
    <w:rsid w:val="003F62D5"/>
    <w:rsid w:val="00400B2F"/>
    <w:rsid w:val="00405A92"/>
    <w:rsid w:val="00407B86"/>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6C4B"/>
    <w:rsid w:val="004A72F9"/>
    <w:rsid w:val="004A762E"/>
    <w:rsid w:val="004B1187"/>
    <w:rsid w:val="004B2F7E"/>
    <w:rsid w:val="004C4E50"/>
    <w:rsid w:val="004C7BEF"/>
    <w:rsid w:val="004D24F9"/>
    <w:rsid w:val="004D4FE6"/>
    <w:rsid w:val="004D6128"/>
    <w:rsid w:val="004E18E4"/>
    <w:rsid w:val="004E5D9C"/>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962BE"/>
    <w:rsid w:val="005A07F9"/>
    <w:rsid w:val="005A2579"/>
    <w:rsid w:val="005A3F03"/>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051C"/>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B57"/>
    <w:rsid w:val="006A7F9D"/>
    <w:rsid w:val="006B0C64"/>
    <w:rsid w:val="006B18B8"/>
    <w:rsid w:val="006B65C8"/>
    <w:rsid w:val="006C1333"/>
    <w:rsid w:val="006C2AD0"/>
    <w:rsid w:val="006C61FE"/>
    <w:rsid w:val="006C6B0A"/>
    <w:rsid w:val="006C6DF7"/>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2BF5"/>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600D"/>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D46"/>
    <w:rsid w:val="00BC13EE"/>
    <w:rsid w:val="00BC2BB9"/>
    <w:rsid w:val="00BC5685"/>
    <w:rsid w:val="00BC5B35"/>
    <w:rsid w:val="00BE0D0E"/>
    <w:rsid w:val="00BE171E"/>
    <w:rsid w:val="00BE20B5"/>
    <w:rsid w:val="00BE7B81"/>
    <w:rsid w:val="00BF173D"/>
    <w:rsid w:val="00BF4683"/>
    <w:rsid w:val="00C14682"/>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67444"/>
    <w:rsid w:val="00C70C7F"/>
    <w:rsid w:val="00C730A4"/>
    <w:rsid w:val="00C73B59"/>
    <w:rsid w:val="00C83BD0"/>
    <w:rsid w:val="00C85770"/>
    <w:rsid w:val="00C92DED"/>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37A0"/>
    <w:rsid w:val="00D47013"/>
    <w:rsid w:val="00D571CA"/>
    <w:rsid w:val="00D62F16"/>
    <w:rsid w:val="00D672CC"/>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D589E"/>
    <w:rsid w:val="00DE7823"/>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26D64"/>
    <w:rsid w:val="00F31B4E"/>
    <w:rsid w:val="00F31CB1"/>
    <w:rsid w:val="00F3739D"/>
    <w:rsid w:val="00F41D46"/>
    <w:rsid w:val="00F616D8"/>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9"/>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10"/>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29</TotalTime>
  <Pages>3</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2023-11-09T02:52:00Z</dcterms:created>
  <dcterms:modified xsi:type="dcterms:W3CDTF">2023-11-09T21:55:00Z</dcterms:modified>
</cp:coreProperties>
</file>