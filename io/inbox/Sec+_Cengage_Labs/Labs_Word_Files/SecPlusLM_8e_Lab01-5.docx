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77777777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</w:p>
    <w:p w14:paraId="72F24DD5" w14:textId="77777777" w:rsidR="003856B1" w:rsidRPr="00636111" w:rsidRDefault="003856B1" w:rsidP="003856B1">
      <w:pPr>
        <w:pStyle w:val="TableHead"/>
        <w:rPr>
          <w:b/>
          <w:bCs/>
        </w:rPr>
      </w:pPr>
      <w:r w:rsidRPr="00636111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8"/>
        <w:gridCol w:w="2747"/>
      </w:tblGrid>
      <w:tr w:rsidR="003856B1" w:rsidRPr="00770D3B" w14:paraId="4A93CF89" w14:textId="77777777" w:rsidTr="009A070B">
        <w:tc>
          <w:tcPr>
            <w:tcW w:w="5778" w:type="dxa"/>
            <w:shd w:val="clear" w:color="auto" w:fill="auto"/>
          </w:tcPr>
          <w:p w14:paraId="54A0CE1A" w14:textId="77777777" w:rsidR="003856B1" w:rsidRPr="00636111" w:rsidRDefault="003856B1" w:rsidP="003856B1">
            <w:pPr>
              <w:pStyle w:val="TableText"/>
              <w:spacing w:after="120"/>
              <w:rPr>
                <w:b/>
                <w:bCs/>
              </w:rPr>
            </w:pPr>
            <w:r w:rsidRPr="00636111">
              <w:rPr>
                <w:b/>
                <w:bCs/>
              </w:rPr>
              <w:t>Domain</w:t>
            </w:r>
          </w:p>
        </w:tc>
        <w:tc>
          <w:tcPr>
            <w:tcW w:w="2747" w:type="dxa"/>
            <w:shd w:val="clear" w:color="auto" w:fill="auto"/>
          </w:tcPr>
          <w:p w14:paraId="380FA0AD" w14:textId="77777777" w:rsidR="003856B1" w:rsidRPr="00636111" w:rsidRDefault="003856B1" w:rsidP="003856B1">
            <w:pPr>
              <w:pStyle w:val="TableText"/>
              <w:spacing w:after="120"/>
              <w:rPr>
                <w:b/>
                <w:bCs/>
              </w:rPr>
            </w:pPr>
            <w:r w:rsidRPr="00636111">
              <w:rPr>
                <w:b/>
                <w:bCs/>
              </w:rPr>
              <w:t>Lab</w:t>
            </w:r>
          </w:p>
        </w:tc>
      </w:tr>
      <w:tr w:rsidR="003856B1" w:rsidRPr="00770D3B" w14:paraId="3F3D6E62" w14:textId="77777777" w:rsidTr="009A070B">
        <w:trPr>
          <w:trHeight w:val="550"/>
        </w:trPr>
        <w:tc>
          <w:tcPr>
            <w:tcW w:w="5778" w:type="dxa"/>
            <w:shd w:val="clear" w:color="auto" w:fill="auto"/>
          </w:tcPr>
          <w:p w14:paraId="238D8793" w14:textId="77777777" w:rsidR="003856B1" w:rsidRPr="00770D3B" w:rsidRDefault="003856B1" w:rsidP="003856B1">
            <w:pPr>
              <w:pStyle w:val="TableText"/>
              <w:spacing w:after="120"/>
            </w:pPr>
            <w:r>
              <w:t>General Security Concepts</w:t>
            </w:r>
          </w:p>
        </w:tc>
        <w:tc>
          <w:tcPr>
            <w:tcW w:w="2747" w:type="dxa"/>
            <w:shd w:val="clear" w:color="auto" w:fill="auto"/>
          </w:tcPr>
          <w:p w14:paraId="0796CCDA" w14:textId="77777777" w:rsidR="003856B1" w:rsidRPr="00770D3B" w:rsidRDefault="003856B1" w:rsidP="003856B1">
            <w:pPr>
              <w:pStyle w:val="TableText"/>
              <w:spacing w:after="120"/>
            </w:pPr>
            <w:r w:rsidRPr="00770D3B">
              <w:t>1.1, 1.2, 1.3, 1.5</w:t>
            </w:r>
          </w:p>
        </w:tc>
      </w:tr>
      <w:tr w:rsidR="003856B1" w:rsidRPr="00770D3B" w14:paraId="29179FB5" w14:textId="77777777" w:rsidTr="009A070B">
        <w:trPr>
          <w:trHeight w:val="550"/>
        </w:trPr>
        <w:tc>
          <w:tcPr>
            <w:tcW w:w="5778" w:type="dxa"/>
            <w:shd w:val="clear" w:color="auto" w:fill="auto"/>
          </w:tcPr>
          <w:p w14:paraId="32C07F5E" w14:textId="77777777" w:rsidR="003856B1" w:rsidRDefault="003856B1" w:rsidP="003856B1">
            <w:pPr>
              <w:pStyle w:val="TableText"/>
              <w:spacing w:after="120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2747" w:type="dxa"/>
            <w:shd w:val="clear" w:color="auto" w:fill="auto"/>
          </w:tcPr>
          <w:p w14:paraId="1DE303DB" w14:textId="77777777" w:rsidR="003856B1" w:rsidRPr="00770D3B" w:rsidRDefault="003856B1" w:rsidP="003856B1">
            <w:pPr>
              <w:pStyle w:val="TableText"/>
              <w:spacing w:after="120"/>
            </w:pPr>
            <w:r>
              <w:t>1.4</w:t>
            </w:r>
          </w:p>
        </w:tc>
      </w:tr>
    </w:tbl>
    <w:p w14:paraId="7475A4B3" w14:textId="77777777" w:rsidR="00B77A15" w:rsidRPr="00372B01" w:rsidRDefault="00B77A15" w:rsidP="00B77A15">
      <w:pPr>
        <w:pStyle w:val="BasalText"/>
      </w:pPr>
      <w:bookmarkStart w:id="3" w:name="_Hlk134445000"/>
      <w:r>
        <w:t>Website links change frequently. If a link in the following activities no longer works, use a search engine such as Google or Bing to search for the information.</w:t>
      </w:r>
    </w:p>
    <w:bookmarkEnd w:id="3"/>
    <w:p w14:paraId="1D3D726A" w14:textId="77777777" w:rsidR="003856B1" w:rsidRPr="00372B01" w:rsidRDefault="003856B1" w:rsidP="003856B1">
      <w:pPr>
        <w:pStyle w:val="HeadA"/>
      </w:pPr>
      <w:r w:rsidRPr="00372B01">
        <w:t>Lab 1.</w:t>
      </w:r>
      <w:r>
        <w:t>5</w:t>
      </w:r>
      <w:r w:rsidRPr="00372B01">
        <w:t xml:space="preserve"> </w:t>
      </w:r>
      <w:bookmarkStart w:id="4" w:name="_Hlk126673417"/>
      <w:r>
        <w:t>Identification</w:t>
      </w:r>
      <w:r w:rsidRPr="004527C1">
        <w:t>, Authentication, Authorization, and Accounting (IAAA)</w:t>
      </w:r>
      <w:bookmarkEnd w:id="4"/>
    </w:p>
    <w:p w14:paraId="595B0022" w14:textId="77777777" w:rsidR="003856B1" w:rsidRPr="00B54659" w:rsidRDefault="003856B1" w:rsidP="003856B1">
      <w:pPr>
        <w:pStyle w:val="HeadB"/>
        <w:spacing w:before="120" w:after="120" w:line="276" w:lineRule="auto"/>
        <w:rPr>
          <w:b w:val="0"/>
          <w:bCs/>
        </w:rPr>
      </w:pPr>
      <w:r w:rsidRPr="000616F3">
        <w:t>Estimated Time:</w:t>
      </w:r>
      <w:r w:rsidRPr="00372B01">
        <w:t> </w:t>
      </w:r>
      <w:r w:rsidRPr="00B54659">
        <w:rPr>
          <w:b w:val="0"/>
          <w:bCs/>
        </w:rPr>
        <w:t>30 minutes</w:t>
      </w:r>
    </w:p>
    <w:p w14:paraId="1320F7F7" w14:textId="77777777" w:rsidR="003856B1" w:rsidRPr="00372B01" w:rsidRDefault="003856B1" w:rsidP="003856B1">
      <w:pPr>
        <w:pStyle w:val="HeadB"/>
        <w:spacing w:line="276" w:lineRule="auto"/>
      </w:pPr>
      <w:r w:rsidRPr="00372B01">
        <w:t>Objectives</w:t>
      </w:r>
    </w:p>
    <w:p w14:paraId="72D56983" w14:textId="77777777" w:rsidR="003856B1" w:rsidRDefault="003856B1" w:rsidP="003856B1">
      <w:pPr>
        <w:pStyle w:val="BasalText"/>
      </w:pPr>
      <w:r>
        <w:t>When providing access to users or systems, administrators must take proper precautions to guarantee that they grant only the necessary access to a particular function. They must follow the principle of least privilege to ensure that an entity (user or system) is not given more privilege (access) than what is necessary to perform a function, job, or assigned task. You should understand how identification (claiming identity), authentication (proof of identity), authorization (what access/privilege you have), and accounting (auditing/recording all actions taken by the entity using the system) help to control access to resources, enforce policies, and maintain auditing and tracking while providing the right amount of services.</w:t>
      </w:r>
    </w:p>
    <w:p w14:paraId="003DBBEF" w14:textId="77777777" w:rsidR="003856B1" w:rsidRPr="00372B01" w:rsidRDefault="003856B1" w:rsidP="003856B1">
      <w:pPr>
        <w:pStyle w:val="BasalText"/>
        <w:ind w:firstLine="360"/>
      </w:pPr>
      <w:r w:rsidRPr="00372B01">
        <w:t>After completing this lab, you will be able to</w:t>
      </w:r>
      <w:r>
        <w:t xml:space="preserve"> do the following</w:t>
      </w:r>
      <w:r w:rsidRPr="00372B01">
        <w:t>:</w:t>
      </w:r>
    </w:p>
    <w:p w14:paraId="5B5F5E52" w14:textId="77777777" w:rsidR="003856B1" w:rsidRDefault="003856B1" w:rsidP="003856B1">
      <w:pPr>
        <w:pStyle w:val="BasalText"/>
        <w:numPr>
          <w:ilvl w:val="0"/>
          <w:numId w:val="25"/>
        </w:numPr>
      </w:pPr>
      <w:bookmarkStart w:id="5" w:name="_Hlk127193095"/>
      <w:r>
        <w:t>Identify how to control access to resources properly.</w:t>
      </w:r>
      <w:bookmarkEnd w:id="5"/>
    </w:p>
    <w:p w14:paraId="74B246DB" w14:textId="77777777" w:rsidR="003856B1" w:rsidRDefault="003856B1" w:rsidP="003856B1">
      <w:pPr>
        <w:pStyle w:val="BasalText"/>
        <w:numPr>
          <w:ilvl w:val="0"/>
          <w:numId w:val="25"/>
        </w:numPr>
      </w:pPr>
      <w:bookmarkStart w:id="6" w:name="_Hlk127193304"/>
      <w:r>
        <w:t>Recognize appropriate ways to protect information.</w:t>
      </w:r>
      <w:bookmarkEnd w:id="6"/>
    </w:p>
    <w:p w14:paraId="76552A54" w14:textId="77777777" w:rsidR="003856B1" w:rsidRPr="00372B01" w:rsidRDefault="003856B1" w:rsidP="003856B1">
      <w:pPr>
        <w:pStyle w:val="HeadB"/>
        <w:spacing w:line="276" w:lineRule="auto"/>
      </w:pPr>
      <w:r w:rsidRPr="00372B01">
        <w:lastRenderedPageBreak/>
        <w:t>Certification Objectives</w:t>
      </w:r>
    </w:p>
    <w:p w14:paraId="3C45D293" w14:textId="77777777" w:rsidR="003856B1" w:rsidRPr="00372B01" w:rsidRDefault="003856B1" w:rsidP="003856B1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5DAC2732" w14:textId="77777777" w:rsidR="003856B1" w:rsidRDefault="003856B1" w:rsidP="003856B1">
      <w:pPr>
        <w:pStyle w:val="BasalText"/>
        <w:numPr>
          <w:ilvl w:val="0"/>
          <w:numId w:val="25"/>
        </w:numPr>
      </w:pPr>
      <w:r>
        <w:t>1.2 Summarize fundamental security concepts.</w:t>
      </w:r>
    </w:p>
    <w:p w14:paraId="3068822E" w14:textId="77777777" w:rsidR="003856B1" w:rsidRPr="00372B01" w:rsidRDefault="003856B1" w:rsidP="003856B1">
      <w:pPr>
        <w:pStyle w:val="HeadB"/>
        <w:spacing w:line="276" w:lineRule="auto"/>
      </w:pPr>
      <w:r w:rsidRPr="00372B01">
        <w:t>Materials Required</w:t>
      </w:r>
    </w:p>
    <w:p w14:paraId="3456F075" w14:textId="77777777" w:rsidR="003856B1" w:rsidRPr="00372B01" w:rsidRDefault="003856B1" w:rsidP="003856B1">
      <w:pPr>
        <w:pStyle w:val="BasalText"/>
      </w:pPr>
      <w:r w:rsidRPr="00372B01">
        <w:t>This lab requires the following:</w:t>
      </w:r>
    </w:p>
    <w:p w14:paraId="065398DE" w14:textId="77777777" w:rsidR="003856B1" w:rsidRDefault="003856B1" w:rsidP="003856B1">
      <w:pPr>
        <w:pStyle w:val="BasalText"/>
        <w:numPr>
          <w:ilvl w:val="0"/>
          <w:numId w:val="25"/>
        </w:numPr>
      </w:pPr>
      <w:r w:rsidRPr="00372B01">
        <w:t xml:space="preserve">A computer </w:t>
      </w:r>
      <w:r>
        <w:t xml:space="preserve">or mobile device </w:t>
      </w:r>
      <w:r w:rsidRPr="00372B01">
        <w:t>with Internet access</w:t>
      </w:r>
    </w:p>
    <w:p w14:paraId="501C2063" w14:textId="77777777" w:rsidR="003856B1" w:rsidRPr="00C90E9B" w:rsidRDefault="003856B1" w:rsidP="003856B1">
      <w:pPr>
        <w:pStyle w:val="HeadB"/>
        <w:spacing w:line="276" w:lineRule="auto"/>
      </w:pPr>
      <w:r w:rsidRPr="00C90E9B">
        <w:t>Activity</w:t>
      </w:r>
    </w:p>
    <w:p w14:paraId="62136874" w14:textId="77777777" w:rsidR="003856B1" w:rsidRDefault="003856B1" w:rsidP="003856B1">
      <w:pPr>
        <w:pStyle w:val="BasalText"/>
      </w:pPr>
      <w:r w:rsidRPr="00372B01">
        <w:t xml:space="preserve">In this lab, you </w:t>
      </w:r>
      <w:r>
        <w:t>use the</w:t>
      </w:r>
      <w:r w:rsidRPr="00372B01">
        <w:t xml:space="preserve"> Internet </w:t>
      </w:r>
      <w:r>
        <w:t>to identify how users and systems identify themselves, gain access, and keep records while using a system</w:t>
      </w:r>
      <w:r w:rsidRPr="00372B01">
        <w:t>.</w:t>
      </w:r>
    </w:p>
    <w:p w14:paraId="621961A4" w14:textId="37B63AF3" w:rsidR="003856B1" w:rsidRDefault="003856B1" w:rsidP="00265C29">
      <w:pPr>
        <w:pStyle w:val="BasalText"/>
        <w:numPr>
          <w:ilvl w:val="0"/>
          <w:numId w:val="45"/>
        </w:numPr>
      </w:pPr>
      <w:r>
        <w:t xml:space="preserve">The Password Meter helps determine the complexity and strength of your passwords. Open a web browser and go to </w:t>
      </w:r>
      <w:bookmarkStart w:id="7" w:name="_Hlk127978575"/>
      <w:r w:rsidRPr="00A805FC">
        <w:rPr>
          <w:b/>
          <w:bCs/>
        </w:rPr>
        <w:t>http://www.passwordmeter.com</w:t>
      </w:r>
      <w:r>
        <w:t>.</w:t>
      </w:r>
      <w:bookmarkEnd w:id="7"/>
    </w:p>
    <w:p w14:paraId="02C3CD56" w14:textId="77777777" w:rsidR="003856B1" w:rsidRDefault="003856B1" w:rsidP="00265C29">
      <w:pPr>
        <w:pStyle w:val="BasalText"/>
        <w:numPr>
          <w:ilvl w:val="0"/>
          <w:numId w:val="45"/>
        </w:numPr>
      </w:pPr>
      <w:r>
        <w:t>Enter any password and review the analysis the site provides.</w:t>
      </w:r>
    </w:p>
    <w:p w14:paraId="2CA92047" w14:textId="77777777" w:rsidR="003856B1" w:rsidRDefault="003856B1" w:rsidP="00265C29">
      <w:pPr>
        <w:pStyle w:val="BasalText"/>
        <w:numPr>
          <w:ilvl w:val="0"/>
          <w:numId w:val="45"/>
        </w:numPr>
      </w:pPr>
      <w:r>
        <w:t>Review the Additions, Deductions, and Legend sections to make stronger and more complex passwords.</w:t>
      </w:r>
    </w:p>
    <w:p w14:paraId="6F481AEF" w14:textId="77777777" w:rsidR="003856B1" w:rsidRDefault="003856B1" w:rsidP="00265C29">
      <w:pPr>
        <w:pStyle w:val="BasalText"/>
        <w:numPr>
          <w:ilvl w:val="0"/>
          <w:numId w:val="45"/>
        </w:numPr>
      </w:pPr>
      <w:r>
        <w:t xml:space="preserve">Try another password-testing tool. Open a web browser and go to </w:t>
      </w:r>
      <w:r w:rsidRPr="002F4B8F">
        <w:rPr>
          <w:b/>
          <w:bCs/>
        </w:rPr>
        <w:t>https://www.security.org/how-secure-is-my-password/</w:t>
      </w:r>
      <w:r>
        <w:t>.</w:t>
      </w:r>
    </w:p>
    <w:p w14:paraId="3C3E3D2F" w14:textId="77777777" w:rsidR="003856B1" w:rsidRDefault="003856B1" w:rsidP="00265C29">
      <w:pPr>
        <w:pStyle w:val="BasalText"/>
        <w:numPr>
          <w:ilvl w:val="0"/>
          <w:numId w:val="45"/>
        </w:numPr>
      </w:pPr>
      <w:r>
        <w:t>Enter any password you are currently using and see what the system indicates about the amount of time it would take to break your password.</w:t>
      </w:r>
    </w:p>
    <w:p w14:paraId="3ABDFF61" w14:textId="77777777" w:rsidR="003856B1" w:rsidRDefault="003856B1" w:rsidP="00265C29">
      <w:pPr>
        <w:pStyle w:val="BasalText"/>
        <w:numPr>
          <w:ilvl w:val="0"/>
          <w:numId w:val="45"/>
        </w:numPr>
      </w:pPr>
      <w:r>
        <w:t xml:space="preserve">Enter two or three other passwords and see how long it </w:t>
      </w:r>
      <w:proofErr w:type="gramStart"/>
      <w:r>
        <w:t>would</w:t>
      </w:r>
      <w:proofErr w:type="gramEnd"/>
      <w:r>
        <w:t xml:space="preserve"> take to break them. </w:t>
      </w:r>
    </w:p>
    <w:p w14:paraId="25FAF4C5" w14:textId="77777777" w:rsidR="003856B1" w:rsidRDefault="003856B1" w:rsidP="00265C29">
      <w:pPr>
        <w:pStyle w:val="BasalText"/>
        <w:numPr>
          <w:ilvl w:val="0"/>
          <w:numId w:val="45"/>
        </w:numPr>
      </w:pPr>
      <w:r>
        <w:t>Scroll down the page to learn more about why creating secure passwords is important, the impact of stolen passwords on businesses and consumers, and other ways to protect yourself online. C</w:t>
      </w:r>
      <w:r w:rsidRPr="00935C8F">
        <w:t>reate a one-page guide to secure passwords and online protection</w:t>
      </w:r>
      <w:r>
        <w:t xml:space="preserve">. </w:t>
      </w:r>
    </w:p>
    <w:p w14:paraId="29739B27" w14:textId="77777777" w:rsidR="003856B1" w:rsidRDefault="003856B1" w:rsidP="00265C29">
      <w:pPr>
        <w:pStyle w:val="BasalText"/>
        <w:numPr>
          <w:ilvl w:val="0"/>
          <w:numId w:val="48"/>
        </w:numPr>
      </w:pPr>
      <w:r>
        <w:t xml:space="preserve">Check the passwords from three of the most sensitive accounts that you have, such as a bank, school, and online shopping. If one password is not strong enough, update it to make it stronger. </w:t>
      </w:r>
    </w:p>
    <w:p w14:paraId="08C0B9B1" w14:textId="77777777" w:rsidR="00734FD7" w:rsidRDefault="003856B1" w:rsidP="00265C29">
      <w:pPr>
        <w:pStyle w:val="BasalText"/>
        <w:numPr>
          <w:ilvl w:val="0"/>
          <w:numId w:val="48"/>
        </w:numPr>
        <w:sectPr w:rsidR="00734FD7" w:rsidSect="00734FD7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>
        <w:lastRenderedPageBreak/>
        <w:t>Write a summary of the steps for strengthening passwords based on what you learned at the two password-testing sites.</w:t>
      </w:r>
    </w:p>
    <w:bookmarkEnd w:id="0"/>
    <w:bookmarkEnd w:id="1"/>
    <w:bookmarkEnd w:id="2"/>
    <w:p w14:paraId="560E19EF" w14:textId="2D51E92B" w:rsidR="003856B1" w:rsidRPr="000F7AB0" w:rsidRDefault="003856B1" w:rsidP="00A55CD7">
      <w:pPr>
        <w:pStyle w:val="BasalText"/>
        <w:ind w:left="1080"/>
      </w:pPr>
    </w:p>
    <w:sectPr w:rsidR="003856B1" w:rsidRPr="000F7AB0" w:rsidSect="00734FD7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7A310" w14:textId="77777777" w:rsidR="00271196" w:rsidRDefault="00271196">
      <w:pPr>
        <w:spacing w:line="240" w:lineRule="auto"/>
      </w:pPr>
      <w:r>
        <w:separator/>
      </w:r>
    </w:p>
  </w:endnote>
  <w:endnote w:type="continuationSeparator" w:id="0">
    <w:p w14:paraId="3092751B" w14:textId="77777777" w:rsidR="00271196" w:rsidRDefault="00271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C8826" w14:textId="77777777" w:rsidR="00994036" w:rsidRPr="007A3B09" w:rsidRDefault="00994036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43640191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2103099159"/>
          <w:docPartObj>
            <w:docPartGallery w:val="Page Numbers (Top of Page)"/>
            <w:docPartUnique/>
          </w:docPartObj>
        </w:sdtPr>
        <w:sdtEndPr/>
        <w:sdtContent>
          <w:p w14:paraId="534FE69B" w14:textId="5486002E" w:rsidR="00994036" w:rsidRPr="00676C99" w:rsidRDefault="00994036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1-5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94036">
              <w:rPr>
                <w:rFonts w:asciiTheme="minorHAnsi" w:hAnsiTheme="minorHAnsi" w:cstheme="minorHAnsi"/>
                <w:sz w:val="18"/>
                <w:szCs w:val="18"/>
              </w:rPr>
              <w:t>Identification, Authentication, Authorization, and Accounting (IAAA)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DF831" w14:textId="5A638468" w:rsidR="00734FD7" w:rsidRPr="007A3B09" w:rsidRDefault="00734FD7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05489507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410043966"/>
          <w:docPartObj>
            <w:docPartGallery w:val="Page Numbers (Top of Page)"/>
            <w:docPartUnique/>
          </w:docPartObj>
        </w:sdtPr>
        <w:sdtEndPr/>
        <w:sdtContent>
          <w:p w14:paraId="3F874E23" w14:textId="19F032B0" w:rsidR="00734FD7" w:rsidRPr="00676C99" w:rsidRDefault="00734FD7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34FD7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B6FE4" w14:textId="77777777" w:rsidR="00271196" w:rsidRDefault="00271196">
      <w:pPr>
        <w:spacing w:line="240" w:lineRule="auto"/>
      </w:pPr>
      <w:r>
        <w:separator/>
      </w:r>
    </w:p>
  </w:footnote>
  <w:footnote w:type="continuationSeparator" w:id="0">
    <w:p w14:paraId="2F0166FA" w14:textId="77777777" w:rsidR="00271196" w:rsidRDefault="002711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E2A"/>
    <w:multiLevelType w:val="hybridMultilevel"/>
    <w:tmpl w:val="DB807EE0"/>
    <w:lvl w:ilvl="0" w:tplc="F9F27926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90238"/>
    <w:multiLevelType w:val="hybridMultilevel"/>
    <w:tmpl w:val="D0782386"/>
    <w:lvl w:ilvl="0" w:tplc="FCFE50A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F0DC0"/>
    <w:multiLevelType w:val="hybridMultilevel"/>
    <w:tmpl w:val="6E3EDA20"/>
    <w:lvl w:ilvl="0" w:tplc="40D23A7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0FAF6625"/>
    <w:multiLevelType w:val="hybridMultilevel"/>
    <w:tmpl w:val="B54479EC"/>
    <w:lvl w:ilvl="0" w:tplc="43C083D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07C0B"/>
    <w:multiLevelType w:val="hybridMultilevel"/>
    <w:tmpl w:val="2C6233F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F2DE9"/>
    <w:multiLevelType w:val="hybridMultilevel"/>
    <w:tmpl w:val="1C707FA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642965"/>
    <w:multiLevelType w:val="hybridMultilevel"/>
    <w:tmpl w:val="9D1812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13CD7"/>
    <w:multiLevelType w:val="hybridMultilevel"/>
    <w:tmpl w:val="9078B9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748ED"/>
    <w:multiLevelType w:val="hybridMultilevel"/>
    <w:tmpl w:val="04080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8F486E"/>
    <w:multiLevelType w:val="hybridMultilevel"/>
    <w:tmpl w:val="B36E0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D2648"/>
    <w:multiLevelType w:val="hybridMultilevel"/>
    <w:tmpl w:val="919ED5CA"/>
    <w:lvl w:ilvl="0" w:tplc="89EED72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2387B"/>
    <w:multiLevelType w:val="hybridMultilevel"/>
    <w:tmpl w:val="E9A2A68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3B4BF9"/>
    <w:multiLevelType w:val="hybridMultilevel"/>
    <w:tmpl w:val="8DDA5F1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C74B34"/>
    <w:multiLevelType w:val="hybridMultilevel"/>
    <w:tmpl w:val="A2FE791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01AE4"/>
    <w:multiLevelType w:val="hybridMultilevel"/>
    <w:tmpl w:val="8054A8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2B195B"/>
    <w:multiLevelType w:val="hybridMultilevel"/>
    <w:tmpl w:val="78DE37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9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1" w15:restartNumberingAfterBreak="0">
    <w:nsid w:val="3DDE30B8"/>
    <w:multiLevelType w:val="hybridMultilevel"/>
    <w:tmpl w:val="9BC68C0A"/>
    <w:lvl w:ilvl="0" w:tplc="D45EAE1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8B11C8"/>
    <w:multiLevelType w:val="hybridMultilevel"/>
    <w:tmpl w:val="CB2E5CF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B1460"/>
    <w:multiLevelType w:val="hybridMultilevel"/>
    <w:tmpl w:val="D464C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5055F8"/>
    <w:multiLevelType w:val="hybridMultilevel"/>
    <w:tmpl w:val="B2F00D88"/>
    <w:lvl w:ilvl="0" w:tplc="4266A04E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4510EC1"/>
    <w:multiLevelType w:val="hybridMultilevel"/>
    <w:tmpl w:val="873A3B54"/>
    <w:lvl w:ilvl="0" w:tplc="61B855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181B54"/>
    <w:multiLevelType w:val="hybridMultilevel"/>
    <w:tmpl w:val="1B307B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A3495E"/>
    <w:multiLevelType w:val="hybridMultilevel"/>
    <w:tmpl w:val="D952D4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FF22F7"/>
    <w:multiLevelType w:val="hybridMultilevel"/>
    <w:tmpl w:val="2368BE42"/>
    <w:lvl w:ilvl="0" w:tplc="194A7F1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650980"/>
    <w:multiLevelType w:val="hybridMultilevel"/>
    <w:tmpl w:val="676620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E50BFE"/>
    <w:multiLevelType w:val="hybridMultilevel"/>
    <w:tmpl w:val="6EAAE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32744"/>
    <w:multiLevelType w:val="hybridMultilevel"/>
    <w:tmpl w:val="1A9C4F9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B8316C"/>
    <w:multiLevelType w:val="hybridMultilevel"/>
    <w:tmpl w:val="C422E5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BA2BDC"/>
    <w:multiLevelType w:val="hybridMultilevel"/>
    <w:tmpl w:val="27F2F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835D9E"/>
    <w:multiLevelType w:val="hybridMultilevel"/>
    <w:tmpl w:val="8D6CE2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9C031C"/>
    <w:multiLevelType w:val="hybridMultilevel"/>
    <w:tmpl w:val="E81C2598"/>
    <w:lvl w:ilvl="0" w:tplc="9ABC862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494FB0"/>
    <w:multiLevelType w:val="hybridMultilevel"/>
    <w:tmpl w:val="B5EEF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E22568"/>
    <w:multiLevelType w:val="hybridMultilevel"/>
    <w:tmpl w:val="83608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4F6F5F"/>
    <w:multiLevelType w:val="hybridMultilevel"/>
    <w:tmpl w:val="873A3B54"/>
    <w:lvl w:ilvl="0" w:tplc="61B855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A36B3A"/>
    <w:multiLevelType w:val="hybridMultilevel"/>
    <w:tmpl w:val="98CEB7CC"/>
    <w:lvl w:ilvl="0" w:tplc="CAF0F84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0E5655"/>
    <w:multiLevelType w:val="hybridMultilevel"/>
    <w:tmpl w:val="A55E85FE"/>
    <w:lvl w:ilvl="0" w:tplc="C83E6A7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E02B74"/>
    <w:multiLevelType w:val="hybridMultilevel"/>
    <w:tmpl w:val="96026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69112A"/>
    <w:multiLevelType w:val="hybridMultilevel"/>
    <w:tmpl w:val="7D220C4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5769E7"/>
    <w:multiLevelType w:val="hybridMultilevel"/>
    <w:tmpl w:val="02F4B3E0"/>
    <w:lvl w:ilvl="0" w:tplc="ABDCC3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693BAB"/>
    <w:multiLevelType w:val="hybridMultilevel"/>
    <w:tmpl w:val="BFB40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566922"/>
    <w:multiLevelType w:val="hybridMultilevel"/>
    <w:tmpl w:val="2398D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424263">
    <w:abstractNumId w:val="19"/>
  </w:num>
  <w:num w:numId="2" w16cid:durableId="2143569955">
    <w:abstractNumId w:val="4"/>
  </w:num>
  <w:num w:numId="3" w16cid:durableId="53437113">
    <w:abstractNumId w:val="34"/>
  </w:num>
  <w:num w:numId="4" w16cid:durableId="898320158">
    <w:abstractNumId w:val="3"/>
  </w:num>
  <w:num w:numId="5" w16cid:durableId="845440003">
    <w:abstractNumId w:val="18"/>
  </w:num>
  <w:num w:numId="6" w16cid:durableId="29688533">
    <w:abstractNumId w:val="25"/>
  </w:num>
  <w:num w:numId="7" w16cid:durableId="1810825452">
    <w:abstractNumId w:val="35"/>
  </w:num>
  <w:num w:numId="8" w16cid:durableId="1104695342">
    <w:abstractNumId w:val="16"/>
  </w:num>
  <w:num w:numId="9" w16cid:durableId="431122618">
    <w:abstractNumId w:val="27"/>
  </w:num>
  <w:num w:numId="10" w16cid:durableId="1820729445">
    <w:abstractNumId w:val="40"/>
  </w:num>
  <w:num w:numId="11" w16cid:durableId="1144277654">
    <w:abstractNumId w:val="26"/>
  </w:num>
  <w:num w:numId="12" w16cid:durableId="2037803264">
    <w:abstractNumId w:val="20"/>
  </w:num>
  <w:num w:numId="13" w16cid:durableId="603652236">
    <w:abstractNumId w:val="31"/>
  </w:num>
  <w:num w:numId="14" w16cid:durableId="1371950325">
    <w:abstractNumId w:val="39"/>
  </w:num>
  <w:num w:numId="15" w16cid:durableId="1852836776">
    <w:abstractNumId w:val="46"/>
  </w:num>
  <w:num w:numId="16" w16cid:durableId="59981537">
    <w:abstractNumId w:val="36"/>
  </w:num>
  <w:num w:numId="17" w16cid:durableId="665743369">
    <w:abstractNumId w:val="38"/>
  </w:num>
  <w:num w:numId="18" w16cid:durableId="1530214898">
    <w:abstractNumId w:val="10"/>
  </w:num>
  <w:num w:numId="19" w16cid:durableId="551504741">
    <w:abstractNumId w:val="47"/>
  </w:num>
  <w:num w:numId="20" w16cid:durableId="741369357">
    <w:abstractNumId w:val="43"/>
  </w:num>
  <w:num w:numId="21" w16cid:durableId="578364797">
    <w:abstractNumId w:val="44"/>
  </w:num>
  <w:num w:numId="22" w16cid:durableId="117381083">
    <w:abstractNumId w:val="23"/>
  </w:num>
  <w:num w:numId="23" w16cid:durableId="1461919722">
    <w:abstractNumId w:val="21"/>
  </w:num>
  <w:num w:numId="24" w16cid:durableId="1577471419">
    <w:abstractNumId w:val="13"/>
  </w:num>
  <w:num w:numId="25" w16cid:durableId="917177128">
    <w:abstractNumId w:val="11"/>
  </w:num>
  <w:num w:numId="26" w16cid:durableId="1967465364">
    <w:abstractNumId w:val="2"/>
  </w:num>
  <w:num w:numId="27" w16cid:durableId="1476724887">
    <w:abstractNumId w:val="33"/>
  </w:num>
  <w:num w:numId="28" w16cid:durableId="2008096513">
    <w:abstractNumId w:val="7"/>
  </w:num>
  <w:num w:numId="29" w16cid:durableId="818695363">
    <w:abstractNumId w:val="28"/>
  </w:num>
  <w:num w:numId="30" w16cid:durableId="1973778800">
    <w:abstractNumId w:val="45"/>
  </w:num>
  <w:num w:numId="31" w16cid:durableId="1467309120">
    <w:abstractNumId w:val="12"/>
  </w:num>
  <w:num w:numId="32" w16cid:durableId="248346106">
    <w:abstractNumId w:val="30"/>
  </w:num>
  <w:num w:numId="33" w16cid:durableId="402799970">
    <w:abstractNumId w:val="41"/>
  </w:num>
  <w:num w:numId="34" w16cid:durableId="2136673579">
    <w:abstractNumId w:val="17"/>
  </w:num>
  <w:num w:numId="35" w16cid:durableId="1838156636">
    <w:abstractNumId w:val="42"/>
  </w:num>
  <w:num w:numId="36" w16cid:durableId="24403388">
    <w:abstractNumId w:val="14"/>
  </w:num>
  <w:num w:numId="37" w16cid:durableId="150872614">
    <w:abstractNumId w:val="29"/>
  </w:num>
  <w:num w:numId="38" w16cid:durableId="76680366">
    <w:abstractNumId w:val="15"/>
  </w:num>
  <w:num w:numId="39" w16cid:durableId="752052184">
    <w:abstractNumId w:val="37"/>
  </w:num>
  <w:num w:numId="40" w16cid:durableId="1612085379">
    <w:abstractNumId w:val="32"/>
  </w:num>
  <w:num w:numId="41" w16cid:durableId="1428161564">
    <w:abstractNumId w:val="24"/>
  </w:num>
  <w:num w:numId="42" w16cid:durableId="565527627">
    <w:abstractNumId w:val="22"/>
  </w:num>
  <w:num w:numId="43" w16cid:durableId="1215045938">
    <w:abstractNumId w:val="5"/>
  </w:num>
  <w:num w:numId="44" w16cid:durableId="479082319">
    <w:abstractNumId w:val="6"/>
  </w:num>
  <w:num w:numId="45" w16cid:durableId="1242134429">
    <w:abstractNumId w:val="1"/>
  </w:num>
  <w:num w:numId="46" w16cid:durableId="1114860524">
    <w:abstractNumId w:val="9"/>
  </w:num>
  <w:num w:numId="47" w16cid:durableId="805589880">
    <w:abstractNumId w:val="8"/>
  </w:num>
  <w:num w:numId="48" w16cid:durableId="248583373">
    <w:abstractNumId w:val="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13474"/>
    <w:rsid w:val="0001389F"/>
    <w:rsid w:val="00014E24"/>
    <w:rsid w:val="00020936"/>
    <w:rsid w:val="00020D9A"/>
    <w:rsid w:val="0002465F"/>
    <w:rsid w:val="00024B3D"/>
    <w:rsid w:val="00027CEF"/>
    <w:rsid w:val="00027E44"/>
    <w:rsid w:val="000305E5"/>
    <w:rsid w:val="00032EAC"/>
    <w:rsid w:val="000356A8"/>
    <w:rsid w:val="00041986"/>
    <w:rsid w:val="00045719"/>
    <w:rsid w:val="00050340"/>
    <w:rsid w:val="000619F1"/>
    <w:rsid w:val="00067FD2"/>
    <w:rsid w:val="00082706"/>
    <w:rsid w:val="000860B0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11FF"/>
    <w:rsid w:val="000C4F29"/>
    <w:rsid w:val="000C63E1"/>
    <w:rsid w:val="000D12A6"/>
    <w:rsid w:val="000D3364"/>
    <w:rsid w:val="000D5B21"/>
    <w:rsid w:val="000D6143"/>
    <w:rsid w:val="000F1061"/>
    <w:rsid w:val="00106E51"/>
    <w:rsid w:val="00110973"/>
    <w:rsid w:val="001123A7"/>
    <w:rsid w:val="00122AC1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F4F"/>
    <w:rsid w:val="00171C20"/>
    <w:rsid w:val="00177311"/>
    <w:rsid w:val="00180A1B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201333"/>
    <w:rsid w:val="002137F9"/>
    <w:rsid w:val="002153E5"/>
    <w:rsid w:val="00227F58"/>
    <w:rsid w:val="0023382B"/>
    <w:rsid w:val="0023561B"/>
    <w:rsid w:val="0024149F"/>
    <w:rsid w:val="0024599C"/>
    <w:rsid w:val="00265C29"/>
    <w:rsid w:val="0027119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7CD2"/>
    <w:rsid w:val="003150F8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599E"/>
    <w:rsid w:val="003856B1"/>
    <w:rsid w:val="00386406"/>
    <w:rsid w:val="00386422"/>
    <w:rsid w:val="0038696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5A92"/>
    <w:rsid w:val="00407B86"/>
    <w:rsid w:val="00435D15"/>
    <w:rsid w:val="00435DB9"/>
    <w:rsid w:val="00437E2E"/>
    <w:rsid w:val="00456F50"/>
    <w:rsid w:val="00460A0F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7BEF"/>
    <w:rsid w:val="004D24F9"/>
    <w:rsid w:val="004D4FE6"/>
    <w:rsid w:val="004D6128"/>
    <w:rsid w:val="004E18E4"/>
    <w:rsid w:val="004F0A5F"/>
    <w:rsid w:val="004F2A38"/>
    <w:rsid w:val="00503A52"/>
    <w:rsid w:val="00507D22"/>
    <w:rsid w:val="005136E1"/>
    <w:rsid w:val="00514E30"/>
    <w:rsid w:val="00522A29"/>
    <w:rsid w:val="00525127"/>
    <w:rsid w:val="00526440"/>
    <w:rsid w:val="00533B12"/>
    <w:rsid w:val="0054457A"/>
    <w:rsid w:val="005508FD"/>
    <w:rsid w:val="00552C4D"/>
    <w:rsid w:val="00562734"/>
    <w:rsid w:val="005670DC"/>
    <w:rsid w:val="005671EC"/>
    <w:rsid w:val="005727D2"/>
    <w:rsid w:val="005811C7"/>
    <w:rsid w:val="00583A09"/>
    <w:rsid w:val="00587D4A"/>
    <w:rsid w:val="00590C66"/>
    <w:rsid w:val="00592C6E"/>
    <w:rsid w:val="005A07F9"/>
    <w:rsid w:val="005A2579"/>
    <w:rsid w:val="005A7FF7"/>
    <w:rsid w:val="005B03C7"/>
    <w:rsid w:val="005B0C19"/>
    <w:rsid w:val="005C32CF"/>
    <w:rsid w:val="005C71CC"/>
    <w:rsid w:val="005C74FF"/>
    <w:rsid w:val="005C7A08"/>
    <w:rsid w:val="005E0038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791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C1333"/>
    <w:rsid w:val="006C2AD0"/>
    <w:rsid w:val="006C6B0A"/>
    <w:rsid w:val="006D12B8"/>
    <w:rsid w:val="006D2411"/>
    <w:rsid w:val="006D4340"/>
    <w:rsid w:val="006D4921"/>
    <w:rsid w:val="006E31DE"/>
    <w:rsid w:val="006E57E9"/>
    <w:rsid w:val="006F022F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34ED0"/>
    <w:rsid w:val="008402BA"/>
    <w:rsid w:val="008413A8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D9B"/>
    <w:rsid w:val="008D0BBC"/>
    <w:rsid w:val="008D4990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55C3"/>
    <w:rsid w:val="00A36DC9"/>
    <w:rsid w:val="00A418A8"/>
    <w:rsid w:val="00A423FA"/>
    <w:rsid w:val="00A43471"/>
    <w:rsid w:val="00A55CD7"/>
    <w:rsid w:val="00A571C6"/>
    <w:rsid w:val="00A6097D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B09B8"/>
    <w:rsid w:val="00BB4A5C"/>
    <w:rsid w:val="00BB5A76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4683"/>
    <w:rsid w:val="00C30DCD"/>
    <w:rsid w:val="00C34BE4"/>
    <w:rsid w:val="00C34F8E"/>
    <w:rsid w:val="00C411F3"/>
    <w:rsid w:val="00C45CE9"/>
    <w:rsid w:val="00C463DA"/>
    <w:rsid w:val="00C50E93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08AA"/>
    <w:rsid w:val="00DF6E85"/>
    <w:rsid w:val="00E10408"/>
    <w:rsid w:val="00E10DA9"/>
    <w:rsid w:val="00E15575"/>
    <w:rsid w:val="00E16C63"/>
    <w:rsid w:val="00E173E6"/>
    <w:rsid w:val="00E20F0B"/>
    <w:rsid w:val="00E21C2D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B12"/>
    <w:rsid w:val="00F22718"/>
    <w:rsid w:val="00F31B4E"/>
    <w:rsid w:val="00F31CB1"/>
    <w:rsid w:val="00F41D46"/>
    <w:rsid w:val="00F6206E"/>
    <w:rsid w:val="00F62D23"/>
    <w:rsid w:val="00F65E7C"/>
    <w:rsid w:val="00F672A4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903A9"/>
    <w:pPr>
      <w:keepNext/>
      <w:spacing w:before="360" w:after="60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903A9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12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0</TotalTime>
  <Pages>3</Pages>
  <Words>447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3</cp:revision>
  <dcterms:created xsi:type="dcterms:W3CDTF">2023-11-09T02:13:00Z</dcterms:created>
  <dcterms:modified xsi:type="dcterms:W3CDTF">2023-11-09T14:59:00Z</dcterms:modified>
</cp:coreProperties>
</file>