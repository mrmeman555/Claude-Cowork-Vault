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3A527A89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7214B7">
        <w:rPr>
          <w:rFonts w:asciiTheme="majorHAnsi" w:hAnsiTheme="majorHAnsi" w:cstheme="majorHAnsi"/>
          <w:b/>
          <w:bCs/>
          <w:sz w:val="56"/>
          <w:szCs w:val="56"/>
        </w:rPr>
        <w:t>9</w:t>
      </w:r>
    </w:p>
    <w:p w14:paraId="6130F30A" w14:textId="77777777" w:rsidR="00385875" w:rsidRPr="00372B01" w:rsidRDefault="00AF1E2F" w:rsidP="00385875">
      <w:pPr>
        <w:pStyle w:val="COOBT"/>
        <w:spacing w:before="0" w:after="0" w:line="480" w:lineRule="auto"/>
        <w:ind w:left="0"/>
        <w:rPr>
          <w:rFonts w:ascii="Times" w:hAnsi="Times" w:cs="Times"/>
          <w:color w:val="auto"/>
          <w:sz w:val="24"/>
        </w:rPr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385875" w:rsidRPr="00770D3B" w14:paraId="7BFC1B09" w14:textId="77777777" w:rsidTr="00384B13">
        <w:tc>
          <w:tcPr>
            <w:tcW w:w="5621" w:type="dxa"/>
            <w:shd w:val="clear" w:color="auto" w:fill="auto"/>
          </w:tcPr>
          <w:p w14:paraId="2DE8A738" w14:textId="243F5286" w:rsidR="00385875" w:rsidRPr="00770D3B" w:rsidRDefault="00385875" w:rsidP="00385875">
            <w:pPr>
              <w:pStyle w:val="TableText"/>
            </w:pPr>
            <w:r w:rsidRPr="00770D3B">
              <w:t>Domain</w:t>
            </w:r>
          </w:p>
        </w:tc>
        <w:tc>
          <w:tcPr>
            <w:tcW w:w="2678" w:type="dxa"/>
            <w:shd w:val="clear" w:color="auto" w:fill="auto"/>
          </w:tcPr>
          <w:p w14:paraId="5163C7FD" w14:textId="77777777" w:rsidR="00385875" w:rsidRPr="00770D3B" w:rsidRDefault="00385875" w:rsidP="00385875">
            <w:pPr>
              <w:pStyle w:val="TableText"/>
            </w:pPr>
            <w:r w:rsidRPr="00770D3B">
              <w:t>Lab</w:t>
            </w:r>
          </w:p>
        </w:tc>
      </w:tr>
      <w:tr w:rsidR="00385875" w:rsidRPr="00770D3B" w14:paraId="72C8A658" w14:textId="77777777" w:rsidTr="00384B13">
        <w:tc>
          <w:tcPr>
            <w:tcW w:w="5621" w:type="dxa"/>
            <w:shd w:val="clear" w:color="auto" w:fill="auto"/>
          </w:tcPr>
          <w:p w14:paraId="11A61837" w14:textId="7BAAB55B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General Security Concepts</w:t>
            </w:r>
          </w:p>
        </w:tc>
        <w:tc>
          <w:tcPr>
            <w:tcW w:w="2678" w:type="dxa"/>
            <w:shd w:val="clear" w:color="auto" w:fill="auto"/>
          </w:tcPr>
          <w:p w14:paraId="2BFBB7D8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9.5</w:t>
            </w:r>
          </w:p>
        </w:tc>
      </w:tr>
      <w:tr w:rsidR="00385875" w:rsidRPr="00770D3B" w14:paraId="23BC20F0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16A265BF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Threats, Vulnerabilities, and Mitigation</w:t>
            </w:r>
          </w:p>
        </w:tc>
        <w:tc>
          <w:tcPr>
            <w:tcW w:w="2678" w:type="dxa"/>
            <w:shd w:val="clear" w:color="auto" w:fill="auto"/>
          </w:tcPr>
          <w:p w14:paraId="6F2619E4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9.1, 9.2</w:t>
            </w:r>
          </w:p>
        </w:tc>
      </w:tr>
      <w:tr w:rsidR="00385875" w:rsidRPr="00770D3B" w14:paraId="68C2B79C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03485A41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Security Architecture</w:t>
            </w:r>
          </w:p>
        </w:tc>
        <w:tc>
          <w:tcPr>
            <w:tcW w:w="2678" w:type="dxa"/>
            <w:shd w:val="clear" w:color="auto" w:fill="auto"/>
          </w:tcPr>
          <w:p w14:paraId="09BB1289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9.4</w:t>
            </w:r>
          </w:p>
        </w:tc>
      </w:tr>
      <w:tr w:rsidR="00385875" w:rsidRPr="00770D3B" w14:paraId="6B67642C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110AC218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64C4C285" w14:textId="77946809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9.1, 9.2, 9.3</w:t>
            </w:r>
          </w:p>
        </w:tc>
      </w:tr>
    </w:tbl>
    <w:p w14:paraId="24736102" w14:textId="519F27E9" w:rsidR="00232A90" w:rsidRPr="00232A90" w:rsidRDefault="008501B6" w:rsidP="00232A90">
      <w:pPr>
        <w:pStyle w:val="BasalText"/>
      </w:pPr>
      <w:r w:rsidRPr="008501B6">
        <w:t>Website links change frequently. If a link in the following activities no longer works, use a search engine such as Google or Bing to search for the information.</w:t>
      </w:r>
    </w:p>
    <w:p w14:paraId="00B3340B" w14:textId="748EABA9" w:rsidR="008501B6" w:rsidRPr="00372B01" w:rsidRDefault="008501B6" w:rsidP="008501B6">
      <w:pPr>
        <w:pStyle w:val="HeadA"/>
      </w:pPr>
      <w:r w:rsidRPr="00372B01">
        <w:t xml:space="preserve">Lab </w:t>
      </w:r>
      <w:r>
        <w:t>9.2</w:t>
      </w:r>
      <w:r w:rsidRPr="00372B01">
        <w:t xml:space="preserve"> </w:t>
      </w:r>
      <w:bookmarkStart w:id="3" w:name="_Hlk134589687"/>
      <w:r w:rsidRPr="003B513B">
        <w:t>Configuring a Software Firewall in Kali Linux</w:t>
      </w:r>
      <w:bookmarkEnd w:id="3"/>
    </w:p>
    <w:p w14:paraId="75E04423" w14:textId="7E3AA682" w:rsidR="008501B6" w:rsidRPr="00A43244" w:rsidRDefault="008501B6" w:rsidP="00A43244">
      <w:pPr>
        <w:pStyle w:val="HeadB"/>
        <w:spacing w:before="120" w:after="120" w:line="276" w:lineRule="auto"/>
      </w:pPr>
      <w:r w:rsidRPr="00A43244">
        <w:t>Estimated time:</w:t>
      </w:r>
      <w:r w:rsidRPr="00A43244">
        <w:t> </w:t>
      </w:r>
      <w:r w:rsidRPr="00A43244">
        <w:rPr>
          <w:b w:val="0"/>
          <w:bCs/>
        </w:rPr>
        <w:t>30 minutes</w:t>
      </w:r>
    </w:p>
    <w:p w14:paraId="37A2F11F" w14:textId="341C0CFB" w:rsidR="008501B6" w:rsidRPr="00372B01" w:rsidRDefault="008501B6" w:rsidP="008501B6">
      <w:pPr>
        <w:pStyle w:val="HeadB"/>
      </w:pPr>
      <w:r w:rsidRPr="00372B01">
        <w:t>Objectives</w:t>
      </w:r>
    </w:p>
    <w:p w14:paraId="010901C4" w14:textId="7D2F106D" w:rsidR="0088503A" w:rsidRDefault="008501B6" w:rsidP="00A43244">
      <w:pPr>
        <w:pStyle w:val="BasalText"/>
      </w:pPr>
      <w:r w:rsidRPr="00B95CF7">
        <w:t>One of the built-in options in Kali Linux for setting up a software firewall is iptables</w:t>
      </w:r>
      <w:r>
        <w:t>, which</w:t>
      </w:r>
      <w:r w:rsidRPr="00B95CF7">
        <w:t xml:space="preserve"> is a stateful firewall, </w:t>
      </w:r>
      <w:r>
        <w:t xml:space="preserve">like Windows Firewall, </w:t>
      </w:r>
      <w:r w:rsidRPr="00B95CF7">
        <w:t xml:space="preserve">configured through the command line. You can control traffic based </w:t>
      </w:r>
      <w:r>
        <w:t>on</w:t>
      </w:r>
      <w:r w:rsidRPr="00B95CF7">
        <w:t xml:space="preserve"> named protocols, port numbers, IP addresses, connection states, or any combination of these. The rules are grouped into three chains: INPUT, OUTPUT, and FORWARD, though FORWARD is used only in specific circumstances. There are three common actions for iptables to use when a rule has been matched: accept, drop, or reject. Accept allows traffic, reject blocks traffic and sends an error message to the sender, whereas drop blocks traffic but does not send a message.</w:t>
      </w:r>
    </w:p>
    <w:p w14:paraId="119612D9" w14:textId="77777777" w:rsidR="0088503A" w:rsidRDefault="0088503A">
      <w:pPr>
        <w:spacing w:line="240" w:lineRule="auto"/>
        <w:rPr>
          <w:rFonts w:asciiTheme="minorHAnsi" w:hAnsiTheme="minorHAnsi" w:cstheme="minorHAnsi"/>
        </w:rPr>
      </w:pPr>
      <w:r>
        <w:br w:type="page"/>
      </w:r>
    </w:p>
    <w:p w14:paraId="519564F7" w14:textId="52D1772B" w:rsidR="008501B6" w:rsidRPr="00372B01" w:rsidRDefault="008501B6" w:rsidP="00CB16E7">
      <w:pPr>
        <w:pStyle w:val="BasalText"/>
        <w:ind w:left="360"/>
      </w:pPr>
      <w:r w:rsidRPr="00372B01">
        <w:lastRenderedPageBreak/>
        <w:t>After completing this lab, you will be able to</w:t>
      </w:r>
      <w:r>
        <w:t xml:space="preserve"> do the following</w:t>
      </w:r>
      <w:r w:rsidRPr="00372B01">
        <w:t>:</w:t>
      </w:r>
    </w:p>
    <w:p w14:paraId="6B4F2A60" w14:textId="768B828D" w:rsidR="008501B6" w:rsidRDefault="008501B6" w:rsidP="00F456B6">
      <w:pPr>
        <w:pStyle w:val="BasalText"/>
        <w:numPr>
          <w:ilvl w:val="0"/>
          <w:numId w:val="13"/>
        </w:numPr>
        <w:ind w:left="1080"/>
      </w:pPr>
      <w:r>
        <w:t>Configure firewall rules in Kali Linux using iptables.</w:t>
      </w:r>
    </w:p>
    <w:p w14:paraId="57199797" w14:textId="1ABD93CC" w:rsidR="008501B6" w:rsidRPr="00FE55BC" w:rsidRDefault="008501B6" w:rsidP="00F456B6">
      <w:pPr>
        <w:pStyle w:val="BasalText"/>
        <w:numPr>
          <w:ilvl w:val="0"/>
          <w:numId w:val="13"/>
        </w:numPr>
        <w:ind w:left="1080"/>
      </w:pPr>
      <w:r w:rsidRPr="00FE55BC">
        <w:t xml:space="preserve">Identify </w:t>
      </w:r>
      <w:r>
        <w:t>firewall rules in Kali Linux using iptables.</w:t>
      </w:r>
    </w:p>
    <w:p w14:paraId="0BD9594B" w14:textId="332ACE61" w:rsidR="008501B6" w:rsidRPr="00372B01" w:rsidRDefault="008501B6" w:rsidP="008501B6">
      <w:pPr>
        <w:pStyle w:val="HeadB"/>
      </w:pPr>
      <w:r w:rsidRPr="00372B01">
        <w:t>Certification Objectives</w:t>
      </w:r>
    </w:p>
    <w:p w14:paraId="2C435921" w14:textId="0A57A7BA" w:rsidR="008501B6" w:rsidRPr="00372B01" w:rsidRDefault="008501B6" w:rsidP="00A43244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2EBF1A63" w14:textId="66553215" w:rsidR="008501B6" w:rsidRDefault="008501B6" w:rsidP="00F456B6">
      <w:pPr>
        <w:pStyle w:val="BasalText"/>
        <w:numPr>
          <w:ilvl w:val="0"/>
          <w:numId w:val="15"/>
        </w:numPr>
      </w:pPr>
      <w:r>
        <w:t>2.5 Explain the purpose of mitigation techniques used to secure the enterprise.</w:t>
      </w:r>
    </w:p>
    <w:p w14:paraId="746401CE" w14:textId="11974240" w:rsidR="008501B6" w:rsidRDefault="008501B6" w:rsidP="00F456B6">
      <w:pPr>
        <w:pStyle w:val="BasalText"/>
        <w:numPr>
          <w:ilvl w:val="0"/>
          <w:numId w:val="15"/>
        </w:numPr>
      </w:pPr>
      <w:r>
        <w:t>4.5 Given a scenario, modify enterprise capabilities to enhance security.</w:t>
      </w:r>
    </w:p>
    <w:p w14:paraId="3BA644BB" w14:textId="0C3C26E0" w:rsidR="008501B6" w:rsidRPr="00372B01" w:rsidRDefault="008501B6" w:rsidP="008501B6">
      <w:pPr>
        <w:pStyle w:val="HeadB"/>
      </w:pPr>
      <w:r w:rsidRPr="00372B01">
        <w:t>Materials Required</w:t>
      </w:r>
    </w:p>
    <w:p w14:paraId="74A78E60" w14:textId="5FCA4D41" w:rsidR="008501B6" w:rsidRPr="00372B01" w:rsidRDefault="008501B6" w:rsidP="00A43244">
      <w:pPr>
        <w:pStyle w:val="BasalText"/>
      </w:pPr>
      <w:r w:rsidRPr="00372B01">
        <w:t>This lab requires the following:</w:t>
      </w:r>
    </w:p>
    <w:p w14:paraId="5B0DEDE9" w14:textId="62CEE31D" w:rsidR="008501B6" w:rsidRDefault="008501B6" w:rsidP="00F456B6">
      <w:pPr>
        <w:pStyle w:val="BasalText"/>
        <w:numPr>
          <w:ilvl w:val="0"/>
          <w:numId w:val="15"/>
        </w:numPr>
      </w:pPr>
      <w:r w:rsidRPr="00A129FA">
        <w:t>A computer running the Windows operating system with Internet access</w:t>
      </w:r>
    </w:p>
    <w:p w14:paraId="406CF95B" w14:textId="7579C224" w:rsidR="008501B6" w:rsidRDefault="008501B6" w:rsidP="00F456B6">
      <w:pPr>
        <w:pStyle w:val="BasalText"/>
        <w:numPr>
          <w:ilvl w:val="0"/>
          <w:numId w:val="15"/>
        </w:numPr>
      </w:pPr>
      <w:r>
        <w:t>Kali Linux running on Windows 11</w:t>
      </w:r>
    </w:p>
    <w:p w14:paraId="2FA6FF9C" w14:textId="7AAC055C" w:rsidR="008501B6" w:rsidRPr="00C90E9B" w:rsidRDefault="008501B6" w:rsidP="008501B6">
      <w:pPr>
        <w:pStyle w:val="HeadB"/>
      </w:pPr>
      <w:r w:rsidRPr="00C90E9B">
        <w:t>Activity</w:t>
      </w:r>
    </w:p>
    <w:p w14:paraId="34A8DE90" w14:textId="6F02A9C7" w:rsidR="008501B6" w:rsidRDefault="008501B6" w:rsidP="00A43244">
      <w:pPr>
        <w:pStyle w:val="BasalText"/>
      </w:pPr>
      <w:r w:rsidRPr="00372B01">
        <w:t xml:space="preserve">In this lab, you </w:t>
      </w:r>
      <w:r>
        <w:t>configure</w:t>
      </w:r>
      <w:r w:rsidRPr="000C0CAA">
        <w:t xml:space="preserve"> a </w:t>
      </w:r>
      <w:r>
        <w:t>s</w:t>
      </w:r>
      <w:r w:rsidRPr="000C0CAA">
        <w:t xml:space="preserve">oftware </w:t>
      </w:r>
      <w:r>
        <w:t>f</w:t>
      </w:r>
      <w:r w:rsidRPr="000C0CAA">
        <w:t>irewall in Kali Linux</w:t>
      </w:r>
      <w:r w:rsidRPr="00372B01">
        <w:t>.</w:t>
      </w:r>
    </w:p>
    <w:p w14:paraId="4D6EFA73" w14:textId="1451B9E6" w:rsidR="008501B6" w:rsidRDefault="008501B6" w:rsidP="00F456B6">
      <w:pPr>
        <w:pStyle w:val="BasalText"/>
        <w:numPr>
          <w:ilvl w:val="0"/>
          <w:numId w:val="16"/>
        </w:numPr>
      </w:pPr>
      <w:r>
        <w:t xml:space="preserve">Start your Kali Linux environment in Windows 11. If needed, follow the steps in Lab 8.2 to start Kali Linux. </w:t>
      </w:r>
    </w:p>
    <w:p w14:paraId="358AFA33" w14:textId="77777777" w:rsidR="008501B6" w:rsidRDefault="008501B6" w:rsidP="00F456B6">
      <w:pPr>
        <w:pStyle w:val="BasalText"/>
        <w:numPr>
          <w:ilvl w:val="0"/>
          <w:numId w:val="16"/>
        </w:numPr>
      </w:pPr>
      <w:r>
        <w:t>I</w:t>
      </w:r>
      <w:r w:rsidRPr="00B95CF7">
        <w:t xml:space="preserve">n the Kali Linux Remote Desktop Connection, open </w:t>
      </w:r>
      <w:r>
        <w:t>a terminal window.</w:t>
      </w:r>
    </w:p>
    <w:p w14:paraId="2FAD4A00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To use iptables, you must first install it. Run the following commands at the Kali Linux command prompt, pressing </w:t>
      </w:r>
      <w:r w:rsidRPr="00BF15E1">
        <w:rPr>
          <w:b/>
          <w:bCs/>
        </w:rPr>
        <w:t>Enter</w:t>
      </w:r>
      <w:r>
        <w:t xml:space="preserve"> after each command: </w:t>
      </w:r>
    </w:p>
    <w:p w14:paraId="25FCA2D1" w14:textId="465F7520" w:rsidR="008501B6" w:rsidRPr="00BF15E1" w:rsidRDefault="008501B6" w:rsidP="00F456B6">
      <w:pPr>
        <w:pStyle w:val="BasalText"/>
        <w:numPr>
          <w:ilvl w:val="0"/>
          <w:numId w:val="17"/>
        </w:numPr>
        <w:ind w:left="1080"/>
        <w:rPr>
          <w:b/>
          <w:bCs/>
        </w:rPr>
      </w:pP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apt-get update</w:t>
      </w:r>
    </w:p>
    <w:p w14:paraId="67FEE3F8" w14:textId="20F4804B" w:rsidR="008501B6" w:rsidRDefault="008501B6" w:rsidP="00F456B6">
      <w:pPr>
        <w:pStyle w:val="BasalText"/>
        <w:numPr>
          <w:ilvl w:val="0"/>
          <w:numId w:val="17"/>
        </w:numPr>
        <w:ind w:left="1080"/>
      </w:pP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apt-get install iptables</w:t>
      </w:r>
      <w:r>
        <w:t xml:space="preserve"> (press </w:t>
      </w:r>
      <w:r w:rsidRPr="00BF15E1">
        <w:rPr>
          <w:b/>
          <w:bCs/>
        </w:rPr>
        <w:t>Enter</w:t>
      </w:r>
      <w:r>
        <w:t xml:space="preserve"> and type </w:t>
      </w:r>
      <w:r w:rsidRPr="00BF15E1">
        <w:rPr>
          <w:b/>
          <w:bCs/>
        </w:rPr>
        <w:t>y</w:t>
      </w:r>
      <w:r>
        <w:t>)</w:t>
      </w:r>
    </w:p>
    <w:p w14:paraId="387C9C34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-L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list the current iptables chains and policies. </w:t>
      </w:r>
    </w:p>
    <w:p w14:paraId="1F813B14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-A OUTPUT -p </w:t>
      </w:r>
      <w:proofErr w:type="spellStart"/>
      <w:r w:rsidRPr="00BF15E1">
        <w:rPr>
          <w:b/>
          <w:bCs/>
        </w:rPr>
        <w:t>tcp</w:t>
      </w:r>
      <w:proofErr w:type="spellEnd"/>
      <w:r w:rsidRPr="00BF15E1">
        <w:rPr>
          <w:b/>
          <w:bCs/>
        </w:rPr>
        <w:t xml:space="preserve"> --</w:t>
      </w:r>
      <w:proofErr w:type="spellStart"/>
      <w:r w:rsidRPr="00BF15E1">
        <w:rPr>
          <w:b/>
          <w:bCs/>
        </w:rPr>
        <w:t>dport</w:t>
      </w:r>
      <w:proofErr w:type="spellEnd"/>
      <w:r w:rsidRPr="00BF15E1">
        <w:rPr>
          <w:b/>
          <w:bCs/>
        </w:rPr>
        <w:t xml:space="preserve"> https -j DROP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configure an outgoing rule that drops all HTTPS traffic.</w:t>
      </w:r>
    </w:p>
    <w:p w14:paraId="3BC42CFB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Open a browser and navigate to </w:t>
      </w:r>
      <w:r w:rsidRPr="00BF15E1">
        <w:rPr>
          <w:b/>
          <w:bCs/>
        </w:rPr>
        <w:t>www.google.com</w:t>
      </w:r>
      <w:r>
        <w:t xml:space="preserve"> to test your rule.</w:t>
      </w:r>
    </w:p>
    <w:p w14:paraId="6FFE744B" w14:textId="77777777" w:rsidR="008501B6" w:rsidRDefault="008501B6" w:rsidP="00F456B6">
      <w:pPr>
        <w:pStyle w:val="BasalText"/>
        <w:numPr>
          <w:ilvl w:val="0"/>
          <w:numId w:val="16"/>
        </w:numPr>
      </w:pPr>
      <w:r>
        <w:lastRenderedPageBreak/>
        <w:t xml:space="preserve">Return to the terminal window. 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-L -v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list the rules but with more information. Look at the packets that have been dropped with the new rule.</w:t>
      </w:r>
    </w:p>
    <w:p w14:paraId="0FC05CA8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-F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flush all the currently configured rules. </w:t>
      </w:r>
    </w:p>
    <w:p w14:paraId="61AF52CD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Open a browser and navigate to </w:t>
      </w:r>
      <w:r w:rsidRPr="00BF15E1">
        <w:rPr>
          <w:b/>
          <w:bCs/>
        </w:rPr>
        <w:t>www.google.com</w:t>
      </w:r>
      <w:r>
        <w:t xml:space="preserve"> to verify that the changes have taken effect.</w:t>
      </w:r>
    </w:p>
    <w:p w14:paraId="1E085E0A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Return to the terminal window. 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-A INPUT -p </w:t>
      </w:r>
      <w:proofErr w:type="spellStart"/>
      <w:r w:rsidRPr="00BF15E1">
        <w:rPr>
          <w:b/>
          <w:bCs/>
        </w:rPr>
        <w:t>tcp</w:t>
      </w:r>
      <w:proofErr w:type="spellEnd"/>
      <w:r w:rsidRPr="00BF15E1">
        <w:rPr>
          <w:b/>
          <w:bCs/>
        </w:rPr>
        <w:t xml:space="preserve"> --</w:t>
      </w:r>
      <w:proofErr w:type="spellStart"/>
      <w:r w:rsidRPr="00BF15E1">
        <w:rPr>
          <w:b/>
          <w:bCs/>
        </w:rPr>
        <w:t>dport</w:t>
      </w:r>
      <w:proofErr w:type="spellEnd"/>
      <w:r w:rsidRPr="00BF15E1">
        <w:rPr>
          <w:b/>
          <w:bCs/>
        </w:rPr>
        <w:t xml:space="preserve"> https -j DROP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apply the same rule to the INPUT chain. </w:t>
      </w:r>
    </w:p>
    <w:p w14:paraId="420C57C3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Open a browser and navigate to </w:t>
      </w:r>
      <w:r w:rsidRPr="00BF15E1">
        <w:rPr>
          <w:b/>
          <w:bCs/>
        </w:rPr>
        <w:t>www.google.com</w:t>
      </w:r>
      <w:r>
        <w:t xml:space="preserve"> to test the rule and then close the browser.</w:t>
      </w:r>
    </w:p>
    <w:p w14:paraId="6E8F9B2B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</w:t>
      </w:r>
      <w:proofErr w:type="spellStart"/>
      <w:r w:rsidRPr="00BF15E1">
        <w:rPr>
          <w:b/>
          <w:bCs/>
        </w:rPr>
        <w:t>mkdir</w:t>
      </w:r>
      <w:proofErr w:type="spellEnd"/>
      <w:r w:rsidRPr="00BF15E1">
        <w:rPr>
          <w:b/>
          <w:bCs/>
        </w:rPr>
        <w:t xml:space="preserve"> /</w:t>
      </w:r>
      <w:proofErr w:type="spellStart"/>
      <w:r w:rsidRPr="00BF15E1">
        <w:rPr>
          <w:b/>
          <w:bCs/>
        </w:rPr>
        <w:t>etc</w:t>
      </w:r>
      <w:proofErr w:type="spellEnd"/>
      <w:r w:rsidRPr="00BF15E1">
        <w:rPr>
          <w:b/>
          <w:bCs/>
        </w:rPr>
        <w:t>/iptables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create a persistent directory to store the saved iptables configurations.</w:t>
      </w:r>
    </w:p>
    <w:p w14:paraId="1640BDD4" w14:textId="0CA5984D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iptables-save -f /</w:t>
      </w:r>
      <w:proofErr w:type="spellStart"/>
      <w:r w:rsidRPr="00BF15E1">
        <w:rPr>
          <w:b/>
          <w:bCs/>
        </w:rPr>
        <w:t>etc</w:t>
      </w:r>
      <w:proofErr w:type="spellEnd"/>
      <w:r w:rsidRPr="00BF15E1">
        <w:rPr>
          <w:b/>
          <w:bCs/>
        </w:rPr>
        <w:t>/iptables/rules.v4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save the iptables configuration to a file in the directory you created.</w:t>
      </w:r>
    </w:p>
    <w:p w14:paraId="00868F0B" w14:textId="77777777" w:rsidR="007E2D35" w:rsidRDefault="007E2D35" w:rsidP="007E2D35">
      <w:pPr>
        <w:rPr>
          <w:rFonts w:asciiTheme="minorHAnsi" w:hAnsiTheme="minorHAnsi" w:cstheme="minorHAnsi"/>
        </w:rPr>
        <w:sectPr w:rsidR="007E2D35" w:rsidSect="00F2244D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4CBF3592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Click the </w:t>
      </w:r>
      <w:r w:rsidRPr="00BF15E1">
        <w:rPr>
          <w:b/>
          <w:bCs/>
        </w:rPr>
        <w:t>Power</w:t>
      </w:r>
      <w:r>
        <w:t xml:space="preserve"> icon and then restart your Kali VM.</w:t>
      </w:r>
    </w:p>
    <w:p w14:paraId="5E770DC9" w14:textId="77777777" w:rsidR="008501B6" w:rsidRDefault="008501B6" w:rsidP="00F456B6">
      <w:pPr>
        <w:pStyle w:val="BasalText"/>
        <w:numPr>
          <w:ilvl w:val="0"/>
          <w:numId w:val="16"/>
        </w:numPr>
      </w:pPr>
      <w:r w:rsidRPr="00B95CF7">
        <w:t>Log in and open a terminal window when the restart is complete</w:t>
      </w:r>
      <w:r>
        <w:t>.</w:t>
      </w:r>
    </w:p>
    <w:p w14:paraId="1858B981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-L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. Notice that your rule is no longer listed. </w:t>
      </w:r>
    </w:p>
    <w:p w14:paraId="1ED14968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iptables-restore &lt; /</w:t>
      </w:r>
      <w:proofErr w:type="spellStart"/>
      <w:r w:rsidRPr="00BF15E1">
        <w:rPr>
          <w:b/>
          <w:bCs/>
        </w:rPr>
        <w:t>etc</w:t>
      </w:r>
      <w:proofErr w:type="spellEnd"/>
      <w:r w:rsidRPr="00BF15E1">
        <w:rPr>
          <w:b/>
          <w:bCs/>
        </w:rPr>
        <w:t>/iptables/rules.v4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restore your iptables configuration from your saved file, using the file as input with redirection.</w:t>
      </w:r>
    </w:p>
    <w:p w14:paraId="5DF9CF74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proofErr w:type="spellStart"/>
      <w:r w:rsidRPr="00BF15E1">
        <w:rPr>
          <w:b/>
          <w:bCs/>
        </w:rPr>
        <w:t>sudo</w:t>
      </w:r>
      <w:proofErr w:type="spellEnd"/>
      <w:r w:rsidRPr="00BF15E1">
        <w:rPr>
          <w:b/>
          <w:bCs/>
        </w:rPr>
        <w:t xml:space="preserve"> iptables -L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confirm that your rule has been restored to drop HTTPS packets on the INPUT chain.</w:t>
      </w:r>
    </w:p>
    <w:p w14:paraId="53988994" w14:textId="77777777" w:rsidR="008501B6" w:rsidRDefault="008501B6" w:rsidP="00F456B6">
      <w:pPr>
        <w:pStyle w:val="BasalText"/>
        <w:numPr>
          <w:ilvl w:val="0"/>
          <w:numId w:val="16"/>
        </w:numPr>
      </w:pPr>
      <w:r>
        <w:t xml:space="preserve">Type </w:t>
      </w:r>
      <w:r w:rsidRPr="00BF15E1">
        <w:rPr>
          <w:b/>
          <w:bCs/>
        </w:rPr>
        <w:t>clear</w:t>
      </w:r>
      <w:r>
        <w:t xml:space="preserve"> and press </w:t>
      </w:r>
      <w:r w:rsidRPr="00BF15E1">
        <w:rPr>
          <w:b/>
          <w:bCs/>
        </w:rPr>
        <w:t>Enter</w:t>
      </w:r>
      <w:r>
        <w:t xml:space="preserve"> to clear your terminal window.</w:t>
      </w:r>
    </w:p>
    <w:p w14:paraId="1AF9ACAA" w14:textId="77777777" w:rsidR="0088503A" w:rsidRDefault="008501B6" w:rsidP="00F456B6">
      <w:pPr>
        <w:pStyle w:val="BasalText"/>
        <w:numPr>
          <w:ilvl w:val="0"/>
          <w:numId w:val="16"/>
        </w:numPr>
        <w:sectPr w:rsidR="0088503A" w:rsidSect="00F2244D">
          <w:footerReference w:type="default" r:id="rId9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Exit and close Kali Linux.</w:t>
      </w:r>
    </w:p>
    <w:bookmarkEnd w:id="0"/>
    <w:bookmarkEnd w:id="1"/>
    <w:bookmarkEnd w:id="2"/>
    <w:p w14:paraId="6FE5C28E" w14:textId="5806AE9C" w:rsidR="008501B6" w:rsidRPr="00BF7192" w:rsidRDefault="008501B6" w:rsidP="00005751">
      <w:pPr>
        <w:pStyle w:val="BasalText"/>
        <w:ind w:left="1080"/>
      </w:pPr>
    </w:p>
    <w:sectPr w:rsidR="008501B6" w:rsidRPr="00BF7192" w:rsidSect="00F2244D">
      <w:footerReference w:type="default" r:id="rId10"/>
      <w:footerReference w:type="first" r:id="rId11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224C2" w14:textId="77777777" w:rsidR="003855DD" w:rsidRDefault="003855DD">
      <w:pPr>
        <w:spacing w:line="240" w:lineRule="auto"/>
      </w:pPr>
      <w:r>
        <w:separator/>
      </w:r>
    </w:p>
  </w:endnote>
  <w:endnote w:type="continuationSeparator" w:id="0">
    <w:p w14:paraId="6D0266F5" w14:textId="77777777" w:rsidR="003855DD" w:rsidRDefault="003855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83341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871294015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-1180342649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-1506505312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4B41EA28" w14:textId="77777777" w:rsidR="00FE6351" w:rsidRPr="00364832" w:rsidRDefault="00FE6351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3AC0EA55" w14:textId="08BF22D6" w:rsidR="00FE6351" w:rsidRPr="00364832" w:rsidRDefault="00FE6351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Lab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9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 w:rsidRPr="00FE6351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Configuring a Software Firewall in Kali Linux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40784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850914072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1778444484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127370103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65B06549" w14:textId="11592887" w:rsidR="007E2D35" w:rsidRPr="00364832" w:rsidRDefault="007E2D35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3B2A89E5" w14:textId="4892D3BB" w:rsidR="007E2D35" w:rsidRPr="00364832" w:rsidRDefault="007E2D35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Lab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9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4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 w:rsidRPr="007E2D35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Setting Up Protection Using a WAF (Web Application Firewall)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403450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49696746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995225687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-1197455967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3E882B6F" w14:textId="77777777" w:rsidR="007E2D35" w:rsidRPr="00364832" w:rsidRDefault="007E2D35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08F70C08" w14:textId="71166271" w:rsidR="007E2D35" w:rsidRPr="00364832" w:rsidRDefault="007E2D35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6C291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Review Questions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968923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223597462"/>
          <w:docPartObj>
            <w:docPartGallery w:val="Page Numbers (Top of Page)"/>
            <w:docPartUnique/>
          </w:docPartObj>
        </w:sdtPr>
        <w:sdtEndPr/>
        <w:sdtContent>
          <w:p w14:paraId="6756D676" w14:textId="77777777" w:rsidR="0088503A" w:rsidRDefault="0088503A" w:rsidP="005B291E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6E644E" w14:textId="28ADCDA3" w:rsidR="0088503A" w:rsidRDefault="0088503A" w:rsidP="005B291E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E8F0F" w14:textId="77777777" w:rsidR="003855DD" w:rsidRDefault="003855DD">
      <w:pPr>
        <w:spacing w:line="240" w:lineRule="auto"/>
      </w:pPr>
      <w:r>
        <w:separator/>
      </w:r>
    </w:p>
  </w:footnote>
  <w:footnote w:type="continuationSeparator" w:id="0">
    <w:p w14:paraId="79CF1D2E" w14:textId="77777777" w:rsidR="003855DD" w:rsidRDefault="003855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E89"/>
    <w:multiLevelType w:val="hybridMultilevel"/>
    <w:tmpl w:val="95B6E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63DF"/>
    <w:multiLevelType w:val="hybridMultilevel"/>
    <w:tmpl w:val="47B67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91896"/>
    <w:multiLevelType w:val="hybridMultilevel"/>
    <w:tmpl w:val="AE50DFBC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6A345C"/>
    <w:multiLevelType w:val="hybridMultilevel"/>
    <w:tmpl w:val="C8D4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02B23"/>
    <w:multiLevelType w:val="hybridMultilevel"/>
    <w:tmpl w:val="F7FAE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26DCB"/>
    <w:multiLevelType w:val="hybridMultilevel"/>
    <w:tmpl w:val="BC64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8" w15:restartNumberingAfterBreak="0">
    <w:nsid w:val="104A07AB"/>
    <w:multiLevelType w:val="hybridMultilevel"/>
    <w:tmpl w:val="DC38FDB8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2A8"/>
    <w:multiLevelType w:val="hybridMultilevel"/>
    <w:tmpl w:val="728CC58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318B9"/>
    <w:multiLevelType w:val="hybridMultilevel"/>
    <w:tmpl w:val="0DAE1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F0250"/>
    <w:multiLevelType w:val="hybridMultilevel"/>
    <w:tmpl w:val="DC38FDB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44E55"/>
    <w:multiLevelType w:val="hybridMultilevel"/>
    <w:tmpl w:val="A7EEF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369EF"/>
    <w:multiLevelType w:val="hybridMultilevel"/>
    <w:tmpl w:val="752A3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91FA1"/>
    <w:multiLevelType w:val="hybridMultilevel"/>
    <w:tmpl w:val="532E7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E160E"/>
    <w:multiLevelType w:val="hybridMultilevel"/>
    <w:tmpl w:val="98184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52421"/>
    <w:multiLevelType w:val="hybridMultilevel"/>
    <w:tmpl w:val="660EB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8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32B7524F"/>
    <w:multiLevelType w:val="hybridMultilevel"/>
    <w:tmpl w:val="D272EB1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66C7A83"/>
    <w:multiLevelType w:val="hybridMultilevel"/>
    <w:tmpl w:val="845C4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3" w15:restartNumberingAfterBreak="0">
    <w:nsid w:val="3F945D71"/>
    <w:multiLevelType w:val="hybridMultilevel"/>
    <w:tmpl w:val="7BAA8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D4718"/>
    <w:multiLevelType w:val="hybridMultilevel"/>
    <w:tmpl w:val="5700F05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81BDC"/>
    <w:multiLevelType w:val="hybridMultilevel"/>
    <w:tmpl w:val="F02C833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6556314"/>
    <w:multiLevelType w:val="hybridMultilevel"/>
    <w:tmpl w:val="691E0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5F54"/>
    <w:multiLevelType w:val="hybridMultilevel"/>
    <w:tmpl w:val="AD369BD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725D6"/>
    <w:multiLevelType w:val="hybridMultilevel"/>
    <w:tmpl w:val="6632E5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E5458B"/>
    <w:multiLevelType w:val="hybridMultilevel"/>
    <w:tmpl w:val="72DA80C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656FA"/>
    <w:multiLevelType w:val="hybridMultilevel"/>
    <w:tmpl w:val="132852C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73542"/>
    <w:multiLevelType w:val="hybridMultilevel"/>
    <w:tmpl w:val="B1F6C6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773B8A"/>
    <w:multiLevelType w:val="hybridMultilevel"/>
    <w:tmpl w:val="D82E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A0733"/>
    <w:multiLevelType w:val="hybridMultilevel"/>
    <w:tmpl w:val="D2127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10B54"/>
    <w:multiLevelType w:val="hybridMultilevel"/>
    <w:tmpl w:val="8B8CE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1507165">
    <w:abstractNumId w:val="20"/>
  </w:num>
  <w:num w:numId="2" w16cid:durableId="291179834">
    <w:abstractNumId w:val="7"/>
  </w:num>
  <w:num w:numId="3" w16cid:durableId="1545826453">
    <w:abstractNumId w:val="30"/>
  </w:num>
  <w:num w:numId="4" w16cid:durableId="1004674668">
    <w:abstractNumId w:val="3"/>
  </w:num>
  <w:num w:numId="5" w16cid:durableId="2067757232">
    <w:abstractNumId w:val="17"/>
  </w:num>
  <w:num w:numId="6" w16cid:durableId="859316402">
    <w:abstractNumId w:val="26"/>
  </w:num>
  <w:num w:numId="7" w16cid:durableId="746849048">
    <w:abstractNumId w:val="22"/>
  </w:num>
  <w:num w:numId="8" w16cid:durableId="1868371923">
    <w:abstractNumId w:val="18"/>
  </w:num>
  <w:num w:numId="9" w16cid:durableId="214434724">
    <w:abstractNumId w:val="13"/>
  </w:num>
  <w:num w:numId="10" w16cid:durableId="1532037512">
    <w:abstractNumId w:val="37"/>
  </w:num>
  <w:num w:numId="11" w16cid:durableId="1523860583">
    <w:abstractNumId w:val="6"/>
  </w:num>
  <w:num w:numId="12" w16cid:durableId="942541637">
    <w:abstractNumId w:val="21"/>
  </w:num>
  <w:num w:numId="13" w16cid:durableId="937524569">
    <w:abstractNumId w:val="16"/>
  </w:num>
  <w:num w:numId="14" w16cid:durableId="1251961469">
    <w:abstractNumId w:val="12"/>
  </w:num>
  <w:num w:numId="15" w16cid:durableId="1889030754">
    <w:abstractNumId w:val="35"/>
  </w:num>
  <w:num w:numId="16" w16cid:durableId="617686641">
    <w:abstractNumId w:val="0"/>
  </w:num>
  <w:num w:numId="17" w16cid:durableId="4216461">
    <w:abstractNumId w:val="1"/>
  </w:num>
  <w:num w:numId="18" w16cid:durableId="903949943">
    <w:abstractNumId w:val="4"/>
  </w:num>
  <w:num w:numId="19" w16cid:durableId="1085610697">
    <w:abstractNumId w:val="10"/>
  </w:num>
  <w:num w:numId="20" w16cid:durableId="1638879047">
    <w:abstractNumId w:val="5"/>
  </w:num>
  <w:num w:numId="21" w16cid:durableId="861435804">
    <w:abstractNumId w:val="34"/>
  </w:num>
  <w:num w:numId="22" w16cid:durableId="1500198285">
    <w:abstractNumId w:val="36"/>
  </w:num>
  <w:num w:numId="23" w16cid:durableId="1950237779">
    <w:abstractNumId w:val="15"/>
  </w:num>
  <w:num w:numId="24" w16cid:durableId="1167087545">
    <w:abstractNumId w:val="14"/>
  </w:num>
  <w:num w:numId="25" w16cid:durableId="866405848">
    <w:abstractNumId w:val="27"/>
  </w:num>
  <w:num w:numId="26" w16cid:durableId="711728453">
    <w:abstractNumId w:val="23"/>
  </w:num>
  <w:num w:numId="27" w16cid:durableId="1702514065">
    <w:abstractNumId w:val="8"/>
  </w:num>
  <w:num w:numId="28" w16cid:durableId="1636250152">
    <w:abstractNumId w:val="11"/>
  </w:num>
  <w:num w:numId="29" w16cid:durableId="116030326">
    <w:abstractNumId w:val="31"/>
  </w:num>
  <w:num w:numId="30" w16cid:durableId="1955285657">
    <w:abstractNumId w:val="2"/>
  </w:num>
  <w:num w:numId="31" w16cid:durableId="1937320117">
    <w:abstractNumId w:val="24"/>
  </w:num>
  <w:num w:numId="32" w16cid:durableId="1164467654">
    <w:abstractNumId w:val="25"/>
  </w:num>
  <w:num w:numId="33" w16cid:durableId="1684285191">
    <w:abstractNumId w:val="32"/>
  </w:num>
  <w:num w:numId="34" w16cid:durableId="315570869">
    <w:abstractNumId w:val="28"/>
  </w:num>
  <w:num w:numId="35" w16cid:durableId="99691973">
    <w:abstractNumId w:val="19"/>
  </w:num>
  <w:num w:numId="36" w16cid:durableId="669986170">
    <w:abstractNumId w:val="9"/>
  </w:num>
  <w:num w:numId="37" w16cid:durableId="1957519171">
    <w:abstractNumId w:val="29"/>
  </w:num>
  <w:num w:numId="38" w16cid:durableId="1018779633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751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0E50"/>
    <w:rsid w:val="00041986"/>
    <w:rsid w:val="00050340"/>
    <w:rsid w:val="000619F1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2FA4"/>
    <w:rsid w:val="000C4F29"/>
    <w:rsid w:val="000C63E1"/>
    <w:rsid w:val="000D12A6"/>
    <w:rsid w:val="000D1347"/>
    <w:rsid w:val="000D3364"/>
    <w:rsid w:val="000D5B21"/>
    <w:rsid w:val="000D6143"/>
    <w:rsid w:val="000E11A0"/>
    <w:rsid w:val="000E5920"/>
    <w:rsid w:val="000F1061"/>
    <w:rsid w:val="001032FB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4D24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03DE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63D4"/>
    <w:rsid w:val="002D6575"/>
    <w:rsid w:val="002D7800"/>
    <w:rsid w:val="002D7F1C"/>
    <w:rsid w:val="002E0800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241DC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E24"/>
    <w:rsid w:val="003720EC"/>
    <w:rsid w:val="00374125"/>
    <w:rsid w:val="0037599E"/>
    <w:rsid w:val="003855DD"/>
    <w:rsid w:val="003856B1"/>
    <w:rsid w:val="00385875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77E8B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63A7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B291E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919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42C6"/>
    <w:rsid w:val="00705240"/>
    <w:rsid w:val="0070564A"/>
    <w:rsid w:val="007214B7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CF9"/>
    <w:rsid w:val="007B0E7B"/>
    <w:rsid w:val="007B3FB0"/>
    <w:rsid w:val="007B5E25"/>
    <w:rsid w:val="007C79F9"/>
    <w:rsid w:val="007C7C41"/>
    <w:rsid w:val="007D1040"/>
    <w:rsid w:val="007D4177"/>
    <w:rsid w:val="007E03D1"/>
    <w:rsid w:val="007E0954"/>
    <w:rsid w:val="007E2C0F"/>
    <w:rsid w:val="007E2D35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01B6"/>
    <w:rsid w:val="00853D98"/>
    <w:rsid w:val="008569BD"/>
    <w:rsid w:val="00865445"/>
    <w:rsid w:val="00870949"/>
    <w:rsid w:val="008734D9"/>
    <w:rsid w:val="008808E9"/>
    <w:rsid w:val="0088503A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C126C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2C53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A72FD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244"/>
    <w:rsid w:val="00A43471"/>
    <w:rsid w:val="00A45E66"/>
    <w:rsid w:val="00A50FD8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1B04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0146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16E7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0637"/>
    <w:rsid w:val="00CD3A61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3D5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0A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44D"/>
    <w:rsid w:val="00F22718"/>
    <w:rsid w:val="00F31B4E"/>
    <w:rsid w:val="00F31CB1"/>
    <w:rsid w:val="00F341C4"/>
    <w:rsid w:val="00F36F33"/>
    <w:rsid w:val="00F41D46"/>
    <w:rsid w:val="00F456B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6351"/>
    <w:rsid w:val="00FE7C21"/>
    <w:rsid w:val="00FF1DBD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NoParagraphStyle">
    <w:name w:val="[No Paragraph Style]"/>
    <w:rsid w:val="008501B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8501B6"/>
  </w:style>
  <w:style w:type="paragraph" w:customStyle="1" w:styleId="CHT">
    <w:name w:val="CHT"/>
    <w:basedOn w:val="NoParagraphStyle"/>
    <w:uiPriority w:val="99"/>
    <w:rsid w:val="008501B6"/>
    <w:pPr>
      <w:spacing w:before="200" w:line="580" w:lineRule="atLeast"/>
      <w:jc w:val="center"/>
    </w:pPr>
    <w:rPr>
      <w:rFonts w:ascii="GnuolaneRg-Bold" w:hAnsi="GnuolaneRg-Bold" w:cs="GnuolaneRg-Bold"/>
      <w:b/>
      <w:bCs/>
      <w:smallCaps/>
      <w:spacing w:val="26"/>
      <w:sz w:val="52"/>
      <w:szCs w:val="52"/>
    </w:rPr>
  </w:style>
  <w:style w:type="paragraph" w:customStyle="1" w:styleId="COOBLAST">
    <w:name w:val="COOB_LAST"/>
    <w:basedOn w:val="NoParagraphStyle"/>
    <w:uiPriority w:val="99"/>
    <w:rsid w:val="008501B6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8501B6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8501B6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MULT">
    <w:name w:val="MULT"/>
    <w:basedOn w:val="NoParagraphStyle"/>
    <w:uiPriority w:val="99"/>
    <w:rsid w:val="008501B6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MULTA">
    <w:name w:val="MULTA"/>
    <w:basedOn w:val="NLMID"/>
    <w:uiPriority w:val="99"/>
    <w:rsid w:val="008501B6"/>
    <w:pPr>
      <w:numPr>
        <w:numId w:val="10"/>
      </w:numPr>
    </w:pPr>
  </w:style>
  <w:style w:type="paragraph" w:customStyle="1" w:styleId="TAB">
    <w:name w:val="TAB"/>
    <w:basedOn w:val="NoParagraphStyle"/>
    <w:uiPriority w:val="99"/>
    <w:rsid w:val="008501B6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8501B6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8501B6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8501B6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8501B6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8501B6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8501B6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8501B6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8501B6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8501B6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8501B6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8501B6"/>
    <w:rPr>
      <w:i/>
      <w:iCs/>
      <w:lang w:val="en-US"/>
    </w:rPr>
  </w:style>
  <w:style w:type="character" w:customStyle="1" w:styleId="csbl">
    <w:name w:val="cs_bl"/>
    <w:uiPriority w:val="99"/>
    <w:rsid w:val="008501B6"/>
    <w:rPr>
      <w:b/>
      <w:bCs/>
      <w:lang w:val="en-US"/>
    </w:rPr>
  </w:style>
  <w:style w:type="character" w:customStyle="1" w:styleId="RHV-CHAP">
    <w:name w:val="RHV-CHAP"/>
    <w:uiPriority w:val="99"/>
    <w:rsid w:val="008501B6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8501B6"/>
    <w:rPr>
      <w:color w:val="000000"/>
    </w:rPr>
  </w:style>
  <w:style w:type="character" w:customStyle="1" w:styleId="CAP">
    <w:name w:val="CAP"/>
    <w:uiPriority w:val="99"/>
    <w:rsid w:val="008501B6"/>
    <w:rPr>
      <w:caps/>
      <w:lang w:val="en-US"/>
    </w:rPr>
  </w:style>
  <w:style w:type="character" w:customStyle="1" w:styleId="FontStyle108">
    <w:name w:val="Font Style108"/>
    <w:uiPriority w:val="99"/>
    <w:rsid w:val="008501B6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8501B6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01B6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8501B6"/>
    <w:rPr>
      <w:b/>
      <w:bCs/>
      <w:lang w:eastAsia="ja-JP"/>
    </w:rPr>
  </w:style>
  <w:style w:type="paragraph" w:customStyle="1" w:styleId="AlphaList">
    <w:name w:val="AlphaList"/>
    <w:basedOn w:val="H1"/>
    <w:qFormat/>
    <w:rsid w:val="008501B6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8501B6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8501B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3</Pages>
  <Words>654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2023-11-09T02:57:00Z</dcterms:created>
  <dcterms:modified xsi:type="dcterms:W3CDTF">2023-11-09T19:50:00Z</dcterms:modified>
</cp:coreProperties>
</file>