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E935641" w14:textId="0E3B2E3A" w:rsidR="003856B1" w:rsidRPr="009450E7" w:rsidRDefault="003856B1" w:rsidP="003856B1">
      <w:pPr>
        <w:pStyle w:val="BasalText"/>
        <w:rPr>
          <w:rFonts w:asciiTheme="majorHAnsi" w:hAnsiTheme="majorHAnsi" w:cstheme="majorHAnsi"/>
          <w:b/>
          <w:bCs/>
          <w:sz w:val="56"/>
          <w:szCs w:val="56"/>
        </w:rPr>
      </w:pPr>
      <w:bookmarkStart w:id="2" w:name="_Hlk132211732"/>
      <w:r w:rsidRPr="009450E7">
        <w:rPr>
          <w:rFonts w:asciiTheme="majorHAnsi" w:hAnsiTheme="majorHAnsi" w:cstheme="majorHAnsi"/>
          <w:b/>
          <w:bCs/>
          <w:sz w:val="56"/>
          <w:szCs w:val="56"/>
        </w:rPr>
        <w:t>Module 1</w:t>
      </w:r>
      <w:r w:rsidR="00666D4E">
        <w:rPr>
          <w:rFonts w:asciiTheme="majorHAnsi" w:hAnsiTheme="majorHAnsi" w:cstheme="majorHAnsi"/>
          <w:b/>
          <w:bCs/>
          <w:sz w:val="56"/>
          <w:szCs w:val="56"/>
        </w:rPr>
        <w:t>3</w:t>
      </w:r>
    </w:p>
    <w:p w14:paraId="39702C5B" w14:textId="71324EF4" w:rsidR="00666D4E" w:rsidRPr="00CB4BEE" w:rsidRDefault="00666D4E" w:rsidP="00CB4BEE">
      <w:pPr>
        <w:pStyle w:val="TableHead"/>
      </w:pPr>
      <w:r w:rsidRPr="00CB4BEE">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5"/>
        <w:gridCol w:w="3174"/>
      </w:tblGrid>
      <w:tr w:rsidR="00666D4E" w:rsidRPr="00770D3B" w14:paraId="7D1D1ECE" w14:textId="77777777" w:rsidTr="00DC36B4">
        <w:tc>
          <w:tcPr>
            <w:tcW w:w="5125" w:type="dxa"/>
            <w:shd w:val="clear" w:color="auto" w:fill="auto"/>
          </w:tcPr>
          <w:p w14:paraId="1F62620C" w14:textId="60DD9EED" w:rsidR="00666D4E" w:rsidRPr="00770D3B" w:rsidRDefault="00666D4E" w:rsidP="00CB4BEE">
            <w:pPr>
              <w:pStyle w:val="TableText"/>
            </w:pPr>
            <w:r w:rsidRPr="00770D3B">
              <w:t>Domain</w:t>
            </w:r>
          </w:p>
        </w:tc>
        <w:tc>
          <w:tcPr>
            <w:tcW w:w="3174" w:type="dxa"/>
            <w:shd w:val="clear" w:color="auto" w:fill="auto"/>
          </w:tcPr>
          <w:p w14:paraId="1C5828AC" w14:textId="77777777" w:rsidR="00666D4E" w:rsidRPr="00770D3B" w:rsidRDefault="00666D4E" w:rsidP="00CB4BEE">
            <w:pPr>
              <w:pStyle w:val="TableText"/>
            </w:pPr>
            <w:r w:rsidRPr="00770D3B">
              <w:t>Lab</w:t>
            </w:r>
          </w:p>
        </w:tc>
      </w:tr>
      <w:tr w:rsidR="00666D4E" w:rsidRPr="00770D3B" w14:paraId="0CCFF358" w14:textId="77777777" w:rsidTr="00DC36B4">
        <w:trPr>
          <w:trHeight w:val="550"/>
        </w:trPr>
        <w:tc>
          <w:tcPr>
            <w:tcW w:w="5125" w:type="dxa"/>
            <w:shd w:val="clear" w:color="auto" w:fill="auto"/>
          </w:tcPr>
          <w:p w14:paraId="6133BA3F" w14:textId="075E1164" w:rsidR="00666D4E" w:rsidRPr="00CB4BEE" w:rsidRDefault="00666D4E" w:rsidP="00CB4BEE">
            <w:pPr>
              <w:pStyle w:val="TableText"/>
              <w:rPr>
                <w:b w:val="0"/>
                <w:bCs/>
              </w:rPr>
            </w:pPr>
            <w:r w:rsidRPr="00CB4BEE">
              <w:rPr>
                <w:b w:val="0"/>
                <w:bCs/>
              </w:rPr>
              <w:t>Security Architecture</w:t>
            </w:r>
          </w:p>
        </w:tc>
        <w:tc>
          <w:tcPr>
            <w:tcW w:w="3174" w:type="dxa"/>
            <w:shd w:val="clear" w:color="auto" w:fill="auto"/>
          </w:tcPr>
          <w:p w14:paraId="187CF501" w14:textId="77777777" w:rsidR="00666D4E" w:rsidRPr="00CB4BEE" w:rsidRDefault="00666D4E" w:rsidP="00CB4BEE">
            <w:pPr>
              <w:pStyle w:val="TableText"/>
              <w:rPr>
                <w:b w:val="0"/>
                <w:bCs/>
              </w:rPr>
            </w:pPr>
            <w:r w:rsidRPr="00CB4BEE">
              <w:rPr>
                <w:b w:val="0"/>
                <w:bCs/>
              </w:rPr>
              <w:t>13.2, 13.4, 13.5</w:t>
            </w:r>
          </w:p>
        </w:tc>
      </w:tr>
      <w:tr w:rsidR="00666D4E" w:rsidRPr="00770D3B" w14:paraId="22E3EC1B" w14:textId="77777777" w:rsidTr="00DC36B4">
        <w:trPr>
          <w:trHeight w:val="550"/>
        </w:trPr>
        <w:tc>
          <w:tcPr>
            <w:tcW w:w="5125" w:type="dxa"/>
            <w:shd w:val="clear" w:color="auto" w:fill="auto"/>
          </w:tcPr>
          <w:p w14:paraId="20B7317D" w14:textId="77777777" w:rsidR="00666D4E" w:rsidRPr="00CB4BEE" w:rsidRDefault="00666D4E" w:rsidP="00CB4BEE">
            <w:pPr>
              <w:pStyle w:val="TableText"/>
              <w:rPr>
                <w:b w:val="0"/>
                <w:bCs/>
              </w:rPr>
            </w:pPr>
            <w:r w:rsidRPr="00CB4BEE">
              <w:rPr>
                <w:b w:val="0"/>
                <w:bCs/>
              </w:rPr>
              <w:t>Security Operations</w:t>
            </w:r>
          </w:p>
        </w:tc>
        <w:tc>
          <w:tcPr>
            <w:tcW w:w="3174" w:type="dxa"/>
            <w:shd w:val="clear" w:color="auto" w:fill="auto"/>
          </w:tcPr>
          <w:p w14:paraId="2EF25CEE" w14:textId="77777777" w:rsidR="00666D4E" w:rsidRPr="00CB4BEE" w:rsidRDefault="00666D4E" w:rsidP="00CB4BEE">
            <w:pPr>
              <w:pStyle w:val="TableText"/>
              <w:rPr>
                <w:b w:val="0"/>
                <w:bCs/>
              </w:rPr>
            </w:pPr>
            <w:r w:rsidRPr="00CB4BEE">
              <w:rPr>
                <w:b w:val="0"/>
                <w:bCs/>
              </w:rPr>
              <w:t>13.1, 13.2, 13.3, 13.4, 13.5</w:t>
            </w:r>
          </w:p>
        </w:tc>
      </w:tr>
      <w:tr w:rsidR="00666D4E" w:rsidRPr="00770D3B" w14:paraId="0B2289C1" w14:textId="77777777" w:rsidTr="00DC36B4">
        <w:trPr>
          <w:trHeight w:val="550"/>
        </w:trPr>
        <w:tc>
          <w:tcPr>
            <w:tcW w:w="5125" w:type="dxa"/>
            <w:shd w:val="clear" w:color="auto" w:fill="auto"/>
          </w:tcPr>
          <w:p w14:paraId="1CE592E4" w14:textId="77777777" w:rsidR="00666D4E" w:rsidRPr="00CB4BEE" w:rsidRDefault="00666D4E" w:rsidP="00CB4BEE">
            <w:pPr>
              <w:pStyle w:val="TableText"/>
              <w:rPr>
                <w:b w:val="0"/>
                <w:bCs/>
              </w:rPr>
            </w:pPr>
            <w:r w:rsidRPr="00CB4BEE">
              <w:rPr>
                <w:b w:val="0"/>
                <w:bCs/>
              </w:rPr>
              <w:t>Security Program Management and Oversight</w:t>
            </w:r>
          </w:p>
        </w:tc>
        <w:tc>
          <w:tcPr>
            <w:tcW w:w="3174" w:type="dxa"/>
            <w:shd w:val="clear" w:color="auto" w:fill="auto"/>
          </w:tcPr>
          <w:p w14:paraId="2E40E875" w14:textId="14B8C3F4" w:rsidR="00666D4E" w:rsidRPr="00CB4BEE" w:rsidRDefault="00666D4E" w:rsidP="00CB4BEE">
            <w:pPr>
              <w:pStyle w:val="TableText"/>
              <w:rPr>
                <w:b w:val="0"/>
                <w:bCs/>
              </w:rPr>
            </w:pPr>
            <w:r w:rsidRPr="00CB4BEE">
              <w:rPr>
                <w:b w:val="0"/>
                <w:bCs/>
              </w:rPr>
              <w:t>13.1, 13.2, 13.3, 13.4, 13.5</w:t>
            </w:r>
          </w:p>
        </w:tc>
      </w:tr>
    </w:tbl>
    <w:p w14:paraId="470B5BE6" w14:textId="3126C48A" w:rsidR="00666D4E" w:rsidRPr="00FE0D51" w:rsidRDefault="00666D4E" w:rsidP="00961802">
      <w:pPr>
        <w:pStyle w:val="BasalText"/>
        <w:ind w:firstLine="360"/>
      </w:pPr>
      <w:r w:rsidRPr="00FF3CA5">
        <w:t>Website links change frequently. If a link in the following activities no longer works, use a search engine such as Google or Bing to search for the information.</w:t>
      </w:r>
    </w:p>
    <w:p w14:paraId="2A721871" w14:textId="2CC7C4A0" w:rsidR="00666D4E" w:rsidRDefault="00666D4E" w:rsidP="00CB4BEE">
      <w:pPr>
        <w:pStyle w:val="HeadA"/>
      </w:pPr>
      <w:r w:rsidRPr="00372B01">
        <w:t xml:space="preserve">Lab </w:t>
      </w:r>
      <w:r>
        <w:t>13.4</w:t>
      </w:r>
      <w:r w:rsidRPr="00372B01">
        <w:t xml:space="preserve"> </w:t>
      </w:r>
      <w:r w:rsidRPr="00351645">
        <w:t>Implementing Software RAID in Windows 11</w:t>
      </w:r>
    </w:p>
    <w:p w14:paraId="76206C82" w14:textId="3AF25D38" w:rsidR="00666D4E" w:rsidRPr="004C55B3" w:rsidRDefault="00666D4E" w:rsidP="004C55B3">
      <w:pPr>
        <w:pStyle w:val="HeadB"/>
        <w:spacing w:before="120" w:after="120" w:line="276" w:lineRule="auto"/>
      </w:pPr>
      <w:r w:rsidRPr="004C55B3">
        <w:t>Estimated Time:</w:t>
      </w:r>
      <w:r w:rsidRPr="004C55B3">
        <w:t> </w:t>
      </w:r>
      <w:r w:rsidRPr="00552D75">
        <w:rPr>
          <w:b w:val="0"/>
        </w:rPr>
        <w:t>45 minutes</w:t>
      </w:r>
    </w:p>
    <w:p w14:paraId="54EF9FAD" w14:textId="2A70C813" w:rsidR="00666D4E" w:rsidRPr="00372B01" w:rsidRDefault="00666D4E" w:rsidP="004C55B3">
      <w:pPr>
        <w:pStyle w:val="HeadB"/>
        <w:spacing w:before="240" w:line="276" w:lineRule="auto"/>
      </w:pPr>
      <w:r w:rsidRPr="00372B01">
        <w:t>Objectives</w:t>
      </w:r>
    </w:p>
    <w:p w14:paraId="07CD91C8" w14:textId="691C9307" w:rsidR="00666D4E" w:rsidRDefault="00666D4E" w:rsidP="00C25D1B">
      <w:pPr>
        <w:pStyle w:val="BasalText"/>
      </w:pPr>
      <w:r w:rsidRPr="00351645">
        <w:t xml:space="preserve">Redundancy is one important piece of cybersecurity resilience and should be included </w:t>
      </w:r>
      <w:r>
        <w:t>in hard</w:t>
      </w:r>
      <w:r w:rsidRPr="00351645">
        <w:t xml:space="preserve"> disks. Disk redundancy can be established in software or hardware in a few </w:t>
      </w:r>
      <w:r>
        <w:t xml:space="preserve">different </w:t>
      </w:r>
      <w:r w:rsidRPr="00351645">
        <w:t xml:space="preserve">ways, including </w:t>
      </w:r>
      <w:r>
        <w:t xml:space="preserve">a </w:t>
      </w:r>
      <w:r w:rsidRPr="00351645">
        <w:t xml:space="preserve">redundant array of inexpensive disks (RAID). RAID level 0 (also known as striping) is one level of RAID that doesn’t provide fault tolerance or true redundancy. However, it reduces the time data is written to each disk, decreasing the mean time between failures. RAID level 1 (also known as mirroring) </w:t>
      </w:r>
      <w:r>
        <w:t>creates</w:t>
      </w:r>
      <w:r w:rsidRPr="00351645">
        <w:t xml:space="preserve"> an identical copy on the second drive, therefore providing true </w:t>
      </w:r>
      <w:r>
        <w:t>redundancy.</w:t>
      </w:r>
    </w:p>
    <w:p w14:paraId="745E68A4" w14:textId="08415D32" w:rsidR="00666D4E" w:rsidRPr="00961802" w:rsidRDefault="00666D4E" w:rsidP="00EA6781">
      <w:pPr>
        <w:pStyle w:val="BasalText"/>
        <w:ind w:firstLine="360"/>
      </w:pPr>
      <w:r w:rsidRPr="00961802">
        <w:t>After completing this lab, you will be able to do the following:</w:t>
      </w:r>
    </w:p>
    <w:p w14:paraId="64E14440" w14:textId="15B01153" w:rsidR="00666D4E" w:rsidRDefault="00666D4E" w:rsidP="00C31096">
      <w:pPr>
        <w:pStyle w:val="BasalText"/>
        <w:numPr>
          <w:ilvl w:val="0"/>
          <w:numId w:val="20"/>
        </w:numPr>
      </w:pPr>
      <w:r w:rsidRPr="00351645">
        <w:t>Configure software RAID in Windows</w:t>
      </w:r>
      <w:r>
        <w:t>.</w:t>
      </w:r>
    </w:p>
    <w:p w14:paraId="31044203" w14:textId="12A0CE36" w:rsidR="00666D4E" w:rsidRPr="00372B01" w:rsidRDefault="00666D4E" w:rsidP="003720EC">
      <w:pPr>
        <w:pStyle w:val="HeadB"/>
        <w:spacing w:before="120" w:line="276" w:lineRule="auto"/>
      </w:pPr>
      <w:r w:rsidRPr="00372B01">
        <w:t>Certification Objectives</w:t>
      </w:r>
    </w:p>
    <w:p w14:paraId="0B65431C" w14:textId="3E13A6CA" w:rsidR="00666D4E" w:rsidRPr="00372B01" w:rsidRDefault="00666D4E" w:rsidP="00C25D1B">
      <w:pPr>
        <w:pStyle w:val="BasalText"/>
      </w:pPr>
      <w:r w:rsidRPr="00372B01">
        <w:t xml:space="preserve">Objectives for </w:t>
      </w:r>
      <w:r>
        <w:t xml:space="preserve">the </w:t>
      </w:r>
      <w:r w:rsidRPr="00372B01">
        <w:t xml:space="preserve">CompTIA Security+ </w:t>
      </w:r>
      <w:r>
        <w:t>e</w:t>
      </w:r>
      <w:r w:rsidRPr="00372B01">
        <w:t>xam:</w:t>
      </w:r>
    </w:p>
    <w:p w14:paraId="46CC50BA" w14:textId="0F3A237C" w:rsidR="00666D4E" w:rsidRDefault="00666D4E" w:rsidP="00C31096">
      <w:pPr>
        <w:pStyle w:val="BasalText"/>
        <w:numPr>
          <w:ilvl w:val="0"/>
          <w:numId w:val="20"/>
        </w:numPr>
      </w:pPr>
      <w:r>
        <w:lastRenderedPageBreak/>
        <w:t>3.4 Explain the importance of resilience and recovery in security architecture.</w:t>
      </w:r>
    </w:p>
    <w:p w14:paraId="2741DB52" w14:textId="77777777" w:rsidR="00666D4E" w:rsidRDefault="00666D4E" w:rsidP="00C31096">
      <w:pPr>
        <w:pStyle w:val="BasalText"/>
        <w:numPr>
          <w:ilvl w:val="0"/>
          <w:numId w:val="20"/>
        </w:numPr>
      </w:pPr>
      <w:r>
        <w:t>4.8 Explain appropriate incident response activities.</w:t>
      </w:r>
    </w:p>
    <w:p w14:paraId="248793E9" w14:textId="77777777" w:rsidR="00666D4E" w:rsidRDefault="00666D4E" w:rsidP="00C31096">
      <w:pPr>
        <w:pStyle w:val="BasalText"/>
        <w:numPr>
          <w:ilvl w:val="0"/>
          <w:numId w:val="20"/>
        </w:numPr>
      </w:pPr>
      <w:r>
        <w:t>4.9 Given a scenario, use data sources to support an investigation.</w:t>
      </w:r>
    </w:p>
    <w:p w14:paraId="00421130" w14:textId="6D65672B" w:rsidR="00666D4E" w:rsidRDefault="00666D4E" w:rsidP="00C31096">
      <w:pPr>
        <w:pStyle w:val="BasalText"/>
        <w:numPr>
          <w:ilvl w:val="0"/>
          <w:numId w:val="20"/>
        </w:numPr>
      </w:pPr>
      <w:r>
        <w:t>5.2 Explain elements of the risk management process.</w:t>
      </w:r>
    </w:p>
    <w:p w14:paraId="019A131E" w14:textId="6633CF1C" w:rsidR="00666D4E" w:rsidRPr="00372B01" w:rsidRDefault="00666D4E" w:rsidP="003720EC">
      <w:pPr>
        <w:pStyle w:val="HeadB"/>
        <w:spacing w:before="120" w:line="276" w:lineRule="auto"/>
      </w:pPr>
      <w:r w:rsidRPr="00372B01">
        <w:t>Materials Required</w:t>
      </w:r>
    </w:p>
    <w:p w14:paraId="0EDC0D9D" w14:textId="6C9D53FD" w:rsidR="00666D4E" w:rsidRPr="00372B01" w:rsidRDefault="00666D4E" w:rsidP="00C25D1B">
      <w:pPr>
        <w:pStyle w:val="BasalText"/>
      </w:pPr>
      <w:r w:rsidRPr="00372B01">
        <w:t>This lab requires the following:</w:t>
      </w:r>
    </w:p>
    <w:p w14:paraId="2B030C3A" w14:textId="3A908B80" w:rsidR="00666D4E" w:rsidRDefault="00666D4E" w:rsidP="00C31096">
      <w:pPr>
        <w:pStyle w:val="BasalText"/>
        <w:numPr>
          <w:ilvl w:val="0"/>
          <w:numId w:val="21"/>
        </w:numPr>
      </w:pPr>
      <w:r w:rsidRPr="00A129FA">
        <w:t>A computer running the Windows operating system with Internet access</w:t>
      </w:r>
    </w:p>
    <w:p w14:paraId="2EF8D11B" w14:textId="5644931A" w:rsidR="00666D4E" w:rsidRPr="00C90E9B" w:rsidRDefault="00666D4E" w:rsidP="003720EC">
      <w:pPr>
        <w:pStyle w:val="HeadB"/>
        <w:spacing w:before="120" w:line="276" w:lineRule="auto"/>
      </w:pPr>
      <w:r w:rsidRPr="00C90E9B">
        <w:t>Activity</w:t>
      </w:r>
    </w:p>
    <w:p w14:paraId="1A7ACFF4" w14:textId="1FCC31FA" w:rsidR="00666D4E" w:rsidRDefault="00666D4E" w:rsidP="00C25D1B">
      <w:pPr>
        <w:pStyle w:val="BasalText"/>
      </w:pPr>
      <w:r w:rsidRPr="00372B01">
        <w:t xml:space="preserve">In this lab, </w:t>
      </w:r>
      <w:r w:rsidRPr="00351645">
        <w:t>you use software-based RAID to configure RAID levels 0 and 1 in Windows 1</w:t>
      </w:r>
      <w:r>
        <w:t>1</w:t>
      </w:r>
      <w:r w:rsidRPr="00372B01">
        <w:t>.</w:t>
      </w:r>
    </w:p>
    <w:p w14:paraId="748880A1" w14:textId="7D723FB3" w:rsidR="00666D4E" w:rsidRDefault="00666D4E" w:rsidP="00C31096">
      <w:pPr>
        <w:pStyle w:val="BasalText"/>
        <w:numPr>
          <w:ilvl w:val="0"/>
          <w:numId w:val="22"/>
        </w:numPr>
      </w:pPr>
      <w:r>
        <w:t xml:space="preserve">Open VMware Workstation Player, select your Windows 11 VM, and click </w:t>
      </w:r>
      <w:r w:rsidRPr="00BD7C0F">
        <w:rPr>
          <w:b/>
          <w:bCs/>
        </w:rPr>
        <w:t>Edit virtual machine settings</w:t>
      </w:r>
      <w:r>
        <w:t>.</w:t>
      </w:r>
    </w:p>
    <w:p w14:paraId="33BB9B26" w14:textId="77777777" w:rsidR="00666D4E" w:rsidRDefault="00666D4E" w:rsidP="00961802">
      <w:pPr>
        <w:pStyle w:val="BasalText"/>
        <w:ind w:left="720"/>
      </w:pPr>
      <w:r>
        <w:t xml:space="preserve">If you don’t have Windows 11 VM installed, go to </w:t>
      </w:r>
      <w:r w:rsidRPr="00BD7C0F">
        <w:rPr>
          <w:b/>
          <w:bCs/>
        </w:rPr>
        <w:t>https://developer.microsoft.com/en-us/windows/downloads/virtual-machines/</w:t>
      </w:r>
      <w:r>
        <w:t xml:space="preserve"> and download it.</w:t>
      </w:r>
    </w:p>
    <w:p w14:paraId="3F3BC19E" w14:textId="77777777" w:rsidR="00666D4E" w:rsidRDefault="00666D4E" w:rsidP="00C31096">
      <w:pPr>
        <w:pStyle w:val="BasalText"/>
        <w:numPr>
          <w:ilvl w:val="0"/>
          <w:numId w:val="22"/>
        </w:numPr>
      </w:pPr>
      <w:r>
        <w:t xml:space="preserve">Click </w:t>
      </w:r>
      <w:r w:rsidRPr="00BD7C0F">
        <w:rPr>
          <w:b/>
          <w:bCs/>
        </w:rPr>
        <w:t>Add</w:t>
      </w:r>
      <w:r>
        <w:t xml:space="preserve"> to add virtual hardware.</w:t>
      </w:r>
    </w:p>
    <w:p w14:paraId="727FA8CE" w14:textId="77777777" w:rsidR="00666D4E" w:rsidRDefault="00666D4E" w:rsidP="00C31096">
      <w:pPr>
        <w:pStyle w:val="BasalText"/>
        <w:numPr>
          <w:ilvl w:val="0"/>
          <w:numId w:val="22"/>
        </w:numPr>
      </w:pPr>
      <w:r>
        <w:t xml:space="preserve">Click </w:t>
      </w:r>
      <w:r w:rsidRPr="00BD7C0F">
        <w:rPr>
          <w:b/>
          <w:bCs/>
        </w:rPr>
        <w:t>Next</w:t>
      </w:r>
      <w:r>
        <w:t xml:space="preserve"> to accept the default setting of the hard disk.</w:t>
      </w:r>
    </w:p>
    <w:p w14:paraId="267BE1F2" w14:textId="77777777" w:rsidR="00666D4E" w:rsidRDefault="00666D4E" w:rsidP="00C31096">
      <w:pPr>
        <w:pStyle w:val="BasalText"/>
        <w:numPr>
          <w:ilvl w:val="0"/>
          <w:numId w:val="22"/>
        </w:numPr>
      </w:pPr>
      <w:r>
        <w:t xml:space="preserve">Select </w:t>
      </w:r>
      <w:r w:rsidRPr="00BD7C0F">
        <w:rPr>
          <w:b/>
          <w:bCs/>
        </w:rPr>
        <w:t>SATA</w:t>
      </w:r>
      <w:r>
        <w:t xml:space="preserve"> as the disk type, click </w:t>
      </w:r>
      <w:r w:rsidRPr="00BD7C0F">
        <w:rPr>
          <w:b/>
          <w:bCs/>
        </w:rPr>
        <w:t>Next</w:t>
      </w:r>
      <w:r>
        <w:t xml:space="preserve">, and then click </w:t>
      </w:r>
      <w:r w:rsidRPr="00BD7C0F">
        <w:rPr>
          <w:b/>
          <w:bCs/>
        </w:rPr>
        <w:t>Next</w:t>
      </w:r>
      <w:r>
        <w:t xml:space="preserve"> to accept the default of creating a new disk.</w:t>
      </w:r>
    </w:p>
    <w:p w14:paraId="7997C52C" w14:textId="77777777" w:rsidR="00666D4E" w:rsidRDefault="00666D4E" w:rsidP="00C31096">
      <w:pPr>
        <w:pStyle w:val="BasalText"/>
        <w:numPr>
          <w:ilvl w:val="0"/>
          <w:numId w:val="22"/>
        </w:numPr>
      </w:pPr>
      <w:r>
        <w:t xml:space="preserve">Click </w:t>
      </w:r>
      <w:r w:rsidRPr="00BD7C0F">
        <w:rPr>
          <w:b/>
          <w:bCs/>
        </w:rPr>
        <w:t>Next</w:t>
      </w:r>
      <w:r>
        <w:t xml:space="preserve"> and then click </w:t>
      </w:r>
      <w:r w:rsidRPr="00BD7C0F">
        <w:rPr>
          <w:b/>
          <w:bCs/>
        </w:rPr>
        <w:t>Finish</w:t>
      </w:r>
      <w:r>
        <w:t xml:space="preserve"> to accept default values for the creation process.</w:t>
      </w:r>
    </w:p>
    <w:p w14:paraId="4E741508" w14:textId="77777777" w:rsidR="00666D4E" w:rsidRDefault="00666D4E" w:rsidP="00C31096">
      <w:pPr>
        <w:pStyle w:val="BasalText"/>
        <w:numPr>
          <w:ilvl w:val="0"/>
          <w:numId w:val="22"/>
        </w:numPr>
      </w:pPr>
      <w:r>
        <w:t xml:space="preserve">Repeat Steps 2–5 to create an additional drive and then click </w:t>
      </w:r>
      <w:r w:rsidRPr="00BD7C0F">
        <w:rPr>
          <w:b/>
          <w:bCs/>
        </w:rPr>
        <w:t>OK</w:t>
      </w:r>
      <w:r>
        <w:t xml:space="preserve"> to exit the settings. </w:t>
      </w:r>
    </w:p>
    <w:p w14:paraId="5657AB0C" w14:textId="77777777" w:rsidR="00666D4E" w:rsidRDefault="00666D4E" w:rsidP="00C31096">
      <w:pPr>
        <w:pStyle w:val="BasalText"/>
        <w:numPr>
          <w:ilvl w:val="0"/>
          <w:numId w:val="22"/>
        </w:numPr>
      </w:pPr>
      <w:r>
        <w:t xml:space="preserve">Click </w:t>
      </w:r>
      <w:r w:rsidRPr="00BD7C0F">
        <w:rPr>
          <w:b/>
          <w:bCs/>
        </w:rPr>
        <w:t>Play</w:t>
      </w:r>
      <w:r>
        <w:t xml:space="preserve"> to start your Windows 11 VM and log in as </w:t>
      </w:r>
      <w:r w:rsidRPr="00BD7C0F">
        <w:rPr>
          <w:b/>
          <w:bCs/>
        </w:rPr>
        <w:t>Student</w:t>
      </w:r>
      <w:r>
        <w:t xml:space="preserve"> with a password of </w:t>
      </w:r>
      <w:r w:rsidRPr="00BD7C0F">
        <w:rPr>
          <w:b/>
          <w:bCs/>
        </w:rPr>
        <w:t>student</w:t>
      </w:r>
      <w:r>
        <w:t>.</w:t>
      </w:r>
    </w:p>
    <w:p w14:paraId="7C49CEB6" w14:textId="77777777" w:rsidR="00666D4E" w:rsidRDefault="00666D4E" w:rsidP="00C31096">
      <w:pPr>
        <w:pStyle w:val="BasalText"/>
        <w:numPr>
          <w:ilvl w:val="0"/>
          <w:numId w:val="22"/>
        </w:numPr>
      </w:pPr>
      <w:r>
        <w:t xml:space="preserve">Type </w:t>
      </w:r>
      <w:r w:rsidRPr="00BD7C0F">
        <w:rPr>
          <w:b/>
          <w:bCs/>
        </w:rPr>
        <w:t>computer management</w:t>
      </w:r>
      <w:r>
        <w:t xml:space="preserve"> in the search box in the taskbar and then click </w:t>
      </w:r>
      <w:r w:rsidRPr="00BD7C0F">
        <w:rPr>
          <w:b/>
          <w:bCs/>
        </w:rPr>
        <w:t>Computer Management</w:t>
      </w:r>
      <w:r>
        <w:t xml:space="preserve"> to open the Computer Management window.</w:t>
      </w:r>
    </w:p>
    <w:p w14:paraId="368C16C7" w14:textId="77777777" w:rsidR="00666D4E" w:rsidRDefault="00666D4E" w:rsidP="00C31096">
      <w:pPr>
        <w:pStyle w:val="BasalText"/>
        <w:numPr>
          <w:ilvl w:val="0"/>
          <w:numId w:val="22"/>
        </w:numPr>
      </w:pPr>
      <w:r>
        <w:t xml:space="preserve">Click </w:t>
      </w:r>
      <w:r w:rsidRPr="00BD7C0F">
        <w:rPr>
          <w:b/>
          <w:bCs/>
        </w:rPr>
        <w:t>Disk Management</w:t>
      </w:r>
      <w:r>
        <w:t xml:space="preserve"> and then click </w:t>
      </w:r>
      <w:r w:rsidRPr="00BD7C0F">
        <w:rPr>
          <w:b/>
          <w:bCs/>
        </w:rPr>
        <w:t>OK</w:t>
      </w:r>
      <w:r>
        <w:t xml:space="preserve"> to initialize the new disks.</w:t>
      </w:r>
    </w:p>
    <w:p w14:paraId="3752911B" w14:textId="77777777" w:rsidR="00666D4E" w:rsidRDefault="00666D4E" w:rsidP="00C31096">
      <w:pPr>
        <w:pStyle w:val="BasalText"/>
        <w:numPr>
          <w:ilvl w:val="0"/>
          <w:numId w:val="22"/>
        </w:numPr>
      </w:pPr>
      <w:r>
        <w:lastRenderedPageBreak/>
        <w:t xml:space="preserve">Right-click the unallocated space of </w:t>
      </w:r>
      <w:r w:rsidRPr="00BD7C0F">
        <w:rPr>
          <w:b/>
          <w:bCs/>
        </w:rPr>
        <w:t>Disk 0</w:t>
      </w:r>
      <w:r>
        <w:t xml:space="preserve"> and then select </w:t>
      </w:r>
      <w:r w:rsidRPr="00BD7C0F">
        <w:rPr>
          <w:b/>
          <w:bCs/>
        </w:rPr>
        <w:t>New striped volume</w:t>
      </w:r>
      <w:r>
        <w:t>.</w:t>
      </w:r>
    </w:p>
    <w:p w14:paraId="75959737" w14:textId="77777777" w:rsidR="00666D4E" w:rsidRDefault="00666D4E" w:rsidP="00C31096">
      <w:pPr>
        <w:pStyle w:val="BasalText"/>
        <w:numPr>
          <w:ilvl w:val="0"/>
          <w:numId w:val="22"/>
        </w:numPr>
      </w:pPr>
      <w:r>
        <w:t xml:space="preserve">Click </w:t>
      </w:r>
      <w:r w:rsidRPr="00BD7C0F">
        <w:rPr>
          <w:b/>
          <w:bCs/>
        </w:rPr>
        <w:t>Next</w:t>
      </w:r>
      <w:r>
        <w:t>.</w:t>
      </w:r>
    </w:p>
    <w:p w14:paraId="06D71417" w14:textId="77777777" w:rsidR="00666D4E" w:rsidRDefault="00666D4E" w:rsidP="00C31096">
      <w:pPr>
        <w:pStyle w:val="BasalText"/>
        <w:numPr>
          <w:ilvl w:val="0"/>
          <w:numId w:val="22"/>
        </w:numPr>
      </w:pPr>
      <w:r>
        <w:t xml:space="preserve">Select </w:t>
      </w:r>
      <w:r w:rsidRPr="00BD7C0F">
        <w:rPr>
          <w:b/>
          <w:bCs/>
        </w:rPr>
        <w:t>Disk 1</w:t>
      </w:r>
      <w:r>
        <w:t xml:space="preserve"> and then click </w:t>
      </w:r>
      <w:r w:rsidRPr="00BD7C0F">
        <w:rPr>
          <w:b/>
          <w:bCs/>
        </w:rPr>
        <w:t>Add</w:t>
      </w:r>
      <w:r>
        <w:t xml:space="preserve"> to add the second disk to the grouping for RAID.</w:t>
      </w:r>
    </w:p>
    <w:p w14:paraId="042A7A9E" w14:textId="77777777" w:rsidR="00666D4E" w:rsidRDefault="00666D4E" w:rsidP="00C31096">
      <w:pPr>
        <w:pStyle w:val="BasalText"/>
        <w:numPr>
          <w:ilvl w:val="0"/>
          <w:numId w:val="22"/>
        </w:numPr>
      </w:pPr>
      <w:r>
        <w:t xml:space="preserve">Enter </w:t>
      </w:r>
      <w:r w:rsidRPr="00BD7C0F">
        <w:rPr>
          <w:b/>
          <w:bCs/>
        </w:rPr>
        <w:t>2000</w:t>
      </w:r>
      <w:r>
        <w:t xml:space="preserve"> for the amount of space in MB and then click </w:t>
      </w:r>
      <w:r w:rsidRPr="00BD7C0F">
        <w:rPr>
          <w:b/>
          <w:bCs/>
        </w:rPr>
        <w:t>Next</w:t>
      </w:r>
      <w:r>
        <w:t xml:space="preserve">. </w:t>
      </w:r>
    </w:p>
    <w:p w14:paraId="6CAEC514" w14:textId="77777777" w:rsidR="00666D4E" w:rsidRDefault="00666D4E" w:rsidP="00C31096">
      <w:pPr>
        <w:pStyle w:val="BasalText"/>
        <w:numPr>
          <w:ilvl w:val="0"/>
          <w:numId w:val="22"/>
        </w:numPr>
      </w:pPr>
      <w:r>
        <w:t xml:space="preserve">Click </w:t>
      </w:r>
      <w:r w:rsidRPr="00BD7C0F">
        <w:rPr>
          <w:b/>
          <w:bCs/>
        </w:rPr>
        <w:t>Next</w:t>
      </w:r>
      <w:r>
        <w:t xml:space="preserve"> to accept the default drive letter assignment.</w:t>
      </w:r>
    </w:p>
    <w:p w14:paraId="07CB8DA0" w14:textId="77777777" w:rsidR="00666D4E" w:rsidRDefault="00666D4E" w:rsidP="00C31096">
      <w:pPr>
        <w:pStyle w:val="BasalText"/>
        <w:numPr>
          <w:ilvl w:val="0"/>
          <w:numId w:val="22"/>
        </w:numPr>
      </w:pPr>
      <w:r>
        <w:t xml:space="preserve">Type </w:t>
      </w:r>
      <w:r w:rsidRPr="00BD7C0F">
        <w:rPr>
          <w:b/>
          <w:bCs/>
        </w:rPr>
        <w:t>Striped</w:t>
      </w:r>
      <w:r>
        <w:t xml:space="preserve"> as the volume label, click </w:t>
      </w:r>
      <w:r w:rsidRPr="00BD7C0F">
        <w:rPr>
          <w:b/>
          <w:bCs/>
        </w:rPr>
        <w:t>Next</w:t>
      </w:r>
      <w:r>
        <w:t xml:space="preserve">, and then click </w:t>
      </w:r>
      <w:r w:rsidRPr="00BD7C0F">
        <w:rPr>
          <w:b/>
          <w:bCs/>
        </w:rPr>
        <w:t>Finish</w:t>
      </w:r>
      <w:r>
        <w:t>.</w:t>
      </w:r>
    </w:p>
    <w:p w14:paraId="2704E242" w14:textId="77777777" w:rsidR="00666D4E" w:rsidRDefault="00666D4E" w:rsidP="00C31096">
      <w:pPr>
        <w:pStyle w:val="BasalText"/>
        <w:numPr>
          <w:ilvl w:val="0"/>
          <w:numId w:val="22"/>
        </w:numPr>
      </w:pPr>
      <w:r>
        <w:t xml:space="preserve">Click </w:t>
      </w:r>
      <w:r w:rsidRPr="00BD7C0F">
        <w:rPr>
          <w:b/>
          <w:bCs/>
        </w:rPr>
        <w:t>Yes</w:t>
      </w:r>
      <w:r>
        <w:t xml:space="preserve"> to convert the disks to dynamic to allow the volume to be created.</w:t>
      </w:r>
    </w:p>
    <w:p w14:paraId="0168BB1F" w14:textId="77777777" w:rsidR="00666D4E" w:rsidRDefault="00666D4E" w:rsidP="00C31096">
      <w:pPr>
        <w:pStyle w:val="BasalText"/>
        <w:numPr>
          <w:ilvl w:val="0"/>
          <w:numId w:val="22"/>
        </w:numPr>
      </w:pPr>
      <w:r>
        <w:t>Close File Explorer when it opens automatically.</w:t>
      </w:r>
    </w:p>
    <w:p w14:paraId="29DF5022" w14:textId="77777777" w:rsidR="00666D4E" w:rsidRDefault="00666D4E" w:rsidP="00C31096">
      <w:pPr>
        <w:pStyle w:val="BasalText"/>
        <w:numPr>
          <w:ilvl w:val="0"/>
          <w:numId w:val="22"/>
        </w:numPr>
      </w:pPr>
      <w:r>
        <w:t xml:space="preserve">Look at the newly created volume. The Striped volume now spans both Disk 0 and Disk 1. Right-click the unallocated space on Disk 0 and then select </w:t>
      </w:r>
      <w:r w:rsidRPr="00BD7C0F">
        <w:rPr>
          <w:b/>
          <w:bCs/>
        </w:rPr>
        <w:t>New Mirrored Volume</w:t>
      </w:r>
      <w:r>
        <w:t>.</w:t>
      </w:r>
    </w:p>
    <w:p w14:paraId="7711E0D8" w14:textId="77777777" w:rsidR="00666D4E" w:rsidRDefault="00666D4E" w:rsidP="00C31096">
      <w:pPr>
        <w:pStyle w:val="BasalText"/>
        <w:numPr>
          <w:ilvl w:val="0"/>
          <w:numId w:val="22"/>
        </w:numPr>
      </w:pPr>
      <w:r>
        <w:t xml:space="preserve">Click </w:t>
      </w:r>
      <w:r w:rsidRPr="00BD7C0F">
        <w:rPr>
          <w:b/>
          <w:bCs/>
        </w:rPr>
        <w:t>Next</w:t>
      </w:r>
      <w:r>
        <w:t>.</w:t>
      </w:r>
    </w:p>
    <w:p w14:paraId="03EBC887" w14:textId="77777777" w:rsidR="00666D4E" w:rsidRDefault="00666D4E" w:rsidP="00C31096">
      <w:pPr>
        <w:pStyle w:val="BasalText"/>
        <w:numPr>
          <w:ilvl w:val="0"/>
          <w:numId w:val="22"/>
        </w:numPr>
      </w:pPr>
      <w:r>
        <w:t xml:space="preserve">Select </w:t>
      </w:r>
      <w:r w:rsidRPr="00BD7C0F">
        <w:rPr>
          <w:b/>
          <w:bCs/>
        </w:rPr>
        <w:t>Disk 1</w:t>
      </w:r>
      <w:r>
        <w:t xml:space="preserve">, click </w:t>
      </w:r>
      <w:r w:rsidRPr="00BD7C0F">
        <w:rPr>
          <w:b/>
          <w:bCs/>
        </w:rPr>
        <w:t>Add</w:t>
      </w:r>
      <w:r>
        <w:t xml:space="preserve">, type </w:t>
      </w:r>
      <w:r w:rsidRPr="00BD7C0F">
        <w:rPr>
          <w:b/>
          <w:bCs/>
        </w:rPr>
        <w:t>2000</w:t>
      </w:r>
      <w:r>
        <w:t xml:space="preserve"> for the amount of space in MB, and then click </w:t>
      </w:r>
      <w:r w:rsidRPr="00BD7C0F">
        <w:rPr>
          <w:b/>
          <w:bCs/>
        </w:rPr>
        <w:t>Next</w:t>
      </w:r>
      <w:r>
        <w:t>.</w:t>
      </w:r>
    </w:p>
    <w:p w14:paraId="07789D44" w14:textId="77777777" w:rsidR="00666D4E" w:rsidRDefault="00666D4E" w:rsidP="00C31096">
      <w:pPr>
        <w:pStyle w:val="BasalText"/>
        <w:numPr>
          <w:ilvl w:val="0"/>
          <w:numId w:val="22"/>
        </w:numPr>
      </w:pPr>
      <w:r>
        <w:t xml:space="preserve">Click </w:t>
      </w:r>
      <w:r w:rsidRPr="00BD7C0F">
        <w:rPr>
          <w:b/>
          <w:bCs/>
        </w:rPr>
        <w:t>Next</w:t>
      </w:r>
      <w:r>
        <w:t xml:space="preserve">, type </w:t>
      </w:r>
      <w:r w:rsidRPr="00BD7C0F">
        <w:rPr>
          <w:b/>
          <w:bCs/>
        </w:rPr>
        <w:t>Mirrored</w:t>
      </w:r>
      <w:r>
        <w:t xml:space="preserve"> as the volume name, and then click </w:t>
      </w:r>
      <w:r w:rsidRPr="00BD7C0F">
        <w:rPr>
          <w:b/>
          <w:bCs/>
        </w:rPr>
        <w:t>Next</w:t>
      </w:r>
      <w:r>
        <w:t xml:space="preserve"> and </w:t>
      </w:r>
      <w:r w:rsidRPr="00BD7C0F">
        <w:rPr>
          <w:b/>
          <w:bCs/>
        </w:rPr>
        <w:t>Finish</w:t>
      </w:r>
      <w:r>
        <w:t xml:space="preserve">. </w:t>
      </w:r>
    </w:p>
    <w:p w14:paraId="3935F25A" w14:textId="77777777" w:rsidR="00666D4E" w:rsidRDefault="00666D4E" w:rsidP="00C31096">
      <w:pPr>
        <w:pStyle w:val="BasalText"/>
        <w:numPr>
          <w:ilvl w:val="0"/>
          <w:numId w:val="22"/>
        </w:numPr>
      </w:pPr>
      <w:r>
        <w:t>Close File Explorer when it opens automatically. Look at the newly created volume. The Mirrored volume now spans both Disk 0 and Disk 1.</w:t>
      </w:r>
    </w:p>
    <w:p w14:paraId="659F2675" w14:textId="77777777" w:rsidR="00666D4E" w:rsidRDefault="00666D4E" w:rsidP="00C31096">
      <w:pPr>
        <w:pStyle w:val="BasalText"/>
        <w:numPr>
          <w:ilvl w:val="0"/>
          <w:numId w:val="22"/>
        </w:numPr>
      </w:pPr>
      <w:r>
        <w:t xml:space="preserve">Open File Explorer. Right-click each of the new volumes and then select </w:t>
      </w:r>
      <w:r w:rsidRPr="00BD7C0F">
        <w:rPr>
          <w:b/>
          <w:bCs/>
        </w:rPr>
        <w:t>Properties</w:t>
      </w:r>
      <w:r>
        <w:t xml:space="preserve"> to see the capacity of each volume.</w:t>
      </w:r>
    </w:p>
    <w:p w14:paraId="25934673" w14:textId="45058716" w:rsidR="00666D4E" w:rsidRDefault="00666D4E" w:rsidP="00C31096">
      <w:pPr>
        <w:pStyle w:val="BasalText"/>
        <w:numPr>
          <w:ilvl w:val="0"/>
          <w:numId w:val="22"/>
        </w:numPr>
      </w:pPr>
      <w:r>
        <w:t>Close File Explorer and Computer Management.</w:t>
      </w:r>
    </w:p>
    <w:p w14:paraId="58A40618" w14:textId="77777777" w:rsidR="007F2205" w:rsidRDefault="007F2205" w:rsidP="007F2205">
      <w:pPr>
        <w:rPr>
          <w:rFonts w:asciiTheme="minorHAnsi" w:hAnsiTheme="minorHAnsi" w:cstheme="minorHAnsi"/>
        </w:rPr>
        <w:sectPr w:rsidR="007F2205" w:rsidSect="007F2205">
          <w:footerReference w:type="default" r:id="rId8"/>
          <w:type w:val="continuous"/>
          <w:pgSz w:w="12240" w:h="15840"/>
          <w:pgMar w:top="1440" w:right="1440" w:bottom="1152" w:left="1440" w:header="720" w:footer="720" w:gutter="0"/>
          <w:cols w:space="720"/>
          <w:titlePg/>
          <w:docGrid w:linePitch="360"/>
        </w:sectPr>
      </w:pPr>
    </w:p>
    <w:p w14:paraId="001C2F43" w14:textId="2A1A93C7" w:rsidR="007F2205" w:rsidRPr="007F2205" w:rsidRDefault="007F2205" w:rsidP="007F2205">
      <w:pPr>
        <w:rPr>
          <w:rFonts w:asciiTheme="minorHAnsi" w:hAnsiTheme="minorHAnsi" w:cstheme="minorHAnsi"/>
        </w:rPr>
      </w:pPr>
    </w:p>
    <w:bookmarkEnd w:id="0"/>
    <w:bookmarkEnd w:id="1"/>
    <w:bookmarkEnd w:id="2"/>
    <w:p w14:paraId="2E86B7BC" w14:textId="208AAC67" w:rsidR="00666D4E" w:rsidRPr="00BD7C0F" w:rsidRDefault="00666D4E" w:rsidP="00BE4C89">
      <w:pPr>
        <w:pStyle w:val="BasalText"/>
        <w:ind w:left="1080"/>
      </w:pPr>
    </w:p>
    <w:sectPr w:rsidR="00666D4E" w:rsidRPr="00BD7C0F" w:rsidSect="007F2205">
      <w:footerReference w:type="default" r:id="rId9"/>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4F420" w14:textId="77777777" w:rsidR="00376916" w:rsidRDefault="00376916">
      <w:pPr>
        <w:spacing w:line="240" w:lineRule="auto"/>
      </w:pPr>
      <w:r>
        <w:separator/>
      </w:r>
    </w:p>
  </w:endnote>
  <w:endnote w:type="continuationSeparator" w:id="0">
    <w:p w14:paraId="00767990" w14:textId="77777777" w:rsidR="00376916" w:rsidRDefault="003769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FBD54" w14:textId="77777777" w:rsidR="007F2205" w:rsidRPr="007A3B09" w:rsidRDefault="007F2205" w:rsidP="00676C99">
    <w:pPr>
      <w:pStyle w:val="Footer"/>
      <w:jc w:val="right"/>
      <w:rPr>
        <w:rFonts w:asciiTheme="minorHAnsi" w:hAnsiTheme="minorHAnsi" w:cstheme="minorHAnsi"/>
        <w:sz w:val="18"/>
        <w:szCs w:val="18"/>
      </w:rPr>
    </w:pPr>
  </w:p>
  <w:sdt>
    <w:sdtPr>
      <w:id w:val="-234783798"/>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465858438"/>
          <w:docPartObj>
            <w:docPartGallery w:val="Page Numbers (Top of Page)"/>
            <w:docPartUnique/>
          </w:docPartObj>
        </w:sdtPr>
        <w:sdtContent>
          <w:p w14:paraId="21EEE907" w14:textId="74CFAFC3" w:rsidR="007F2205" w:rsidRPr="00676C99" w:rsidRDefault="007F2205" w:rsidP="00130035">
            <w:pPr>
              <w:pStyle w:val="Footer"/>
              <w:tabs>
                <w:tab w:val="clear" w:pos="8640"/>
                <w:tab w:val="right" w:pos="4320"/>
                <w:tab w:val="right" w:pos="9360"/>
              </w:tabs>
              <w:rPr>
                <w:rFonts w:asciiTheme="minorHAnsi" w:hAnsiTheme="minorHAnsi" w:cstheme="minorHAnsi"/>
                <w:sz w:val="18"/>
                <w:szCs w:val="18"/>
              </w:rPr>
            </w:pPr>
            <w:r w:rsidRPr="00364832">
              <w:rPr>
                <w:rFonts w:asciiTheme="minorHAnsi" w:hAnsiTheme="minorHAnsi" w:cstheme="minorHAnsi"/>
                <w:sz w:val="18"/>
                <w:szCs w:val="18"/>
              </w:rPr>
              <w:t xml:space="preserve">Lab </w:t>
            </w:r>
            <w:r>
              <w:rPr>
                <w:rFonts w:asciiTheme="minorHAnsi" w:hAnsiTheme="minorHAnsi" w:cstheme="minorHAnsi"/>
                <w:sz w:val="18"/>
                <w:szCs w:val="18"/>
              </w:rPr>
              <w:t>13</w:t>
            </w:r>
            <w:r w:rsidRPr="00364832">
              <w:rPr>
                <w:rFonts w:asciiTheme="minorHAnsi" w:hAnsiTheme="minorHAnsi" w:cstheme="minorHAnsi"/>
                <w:sz w:val="18"/>
                <w:szCs w:val="18"/>
              </w:rPr>
              <w:t>-</w:t>
            </w:r>
            <w:r>
              <w:rPr>
                <w:rFonts w:asciiTheme="minorHAnsi" w:hAnsiTheme="minorHAnsi" w:cstheme="minorHAnsi"/>
                <w:sz w:val="18"/>
                <w:szCs w:val="18"/>
              </w:rPr>
              <w:t>4</w:t>
            </w:r>
            <w:r w:rsidRPr="00712D7F">
              <w:rPr>
                <w:rFonts w:asciiTheme="minorHAnsi" w:hAnsiTheme="minorHAnsi" w:cstheme="minorHAnsi"/>
                <w:sz w:val="18"/>
                <w:szCs w:val="18"/>
              </w:rPr>
              <w:t xml:space="preserve"> </w:t>
            </w:r>
            <w:r w:rsidRPr="007F2205">
              <w:rPr>
                <w:rFonts w:asciiTheme="minorHAnsi" w:hAnsiTheme="minorHAnsi" w:cstheme="minorHAnsi"/>
                <w:sz w:val="18"/>
                <w:szCs w:val="18"/>
              </w:rPr>
              <w:t>Implementing Software RAID in Windows 11</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090A5" w14:textId="3EA72405" w:rsidR="00C31096" w:rsidRPr="007A3B09" w:rsidRDefault="00C31096" w:rsidP="00676C99">
    <w:pPr>
      <w:pStyle w:val="Footer"/>
      <w:jc w:val="right"/>
      <w:rPr>
        <w:rFonts w:asciiTheme="minorHAnsi" w:hAnsiTheme="minorHAnsi" w:cstheme="minorHAnsi"/>
        <w:sz w:val="18"/>
        <w:szCs w:val="18"/>
      </w:rPr>
    </w:pPr>
  </w:p>
  <w:sdt>
    <w:sdtPr>
      <w:id w:val="-1975511068"/>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644969283"/>
          <w:docPartObj>
            <w:docPartGallery w:val="Page Numbers (Top of Page)"/>
            <w:docPartUnique/>
          </w:docPartObj>
        </w:sdtPr>
        <w:sdtContent>
          <w:p w14:paraId="7EE9E6D9" w14:textId="24F05D03" w:rsidR="00C31096" w:rsidRPr="00676C99" w:rsidRDefault="00C31096" w:rsidP="00130035">
            <w:pPr>
              <w:pStyle w:val="Footer"/>
              <w:tabs>
                <w:tab w:val="clear" w:pos="8640"/>
                <w:tab w:val="right" w:pos="4320"/>
                <w:tab w:val="right" w:pos="9360"/>
              </w:tabs>
              <w:rPr>
                <w:rFonts w:asciiTheme="minorHAnsi" w:hAnsiTheme="minorHAnsi" w:cstheme="minorHAnsi"/>
                <w:sz w:val="18"/>
                <w:szCs w:val="18"/>
              </w:rPr>
            </w:pPr>
            <w:r w:rsidRPr="00C31096">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91039" w14:textId="77777777" w:rsidR="00376916" w:rsidRDefault="00376916">
      <w:pPr>
        <w:spacing w:line="240" w:lineRule="auto"/>
      </w:pPr>
      <w:r>
        <w:separator/>
      </w:r>
    </w:p>
  </w:footnote>
  <w:footnote w:type="continuationSeparator" w:id="0">
    <w:p w14:paraId="0EF063CE" w14:textId="77777777" w:rsidR="00376916" w:rsidRDefault="0037691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1" w15:restartNumberingAfterBreak="0">
    <w:nsid w:val="0EE46328"/>
    <w:multiLevelType w:val="hybridMultilevel"/>
    <w:tmpl w:val="8084B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3" w15:restartNumberingAfterBreak="0">
    <w:nsid w:val="1DFB704B"/>
    <w:multiLevelType w:val="hybridMultilevel"/>
    <w:tmpl w:val="92204F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FD3277"/>
    <w:multiLevelType w:val="hybridMultilevel"/>
    <w:tmpl w:val="86921850"/>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610FA2"/>
    <w:multiLevelType w:val="hybridMultilevel"/>
    <w:tmpl w:val="C5CCA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E1176D"/>
    <w:multiLevelType w:val="hybridMultilevel"/>
    <w:tmpl w:val="93C8F7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E3323E7"/>
    <w:multiLevelType w:val="hybridMultilevel"/>
    <w:tmpl w:val="FC2E1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4336ED"/>
    <w:multiLevelType w:val="hybridMultilevel"/>
    <w:tmpl w:val="9BC07C38"/>
    <w:lvl w:ilvl="0" w:tplc="67D4C8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0462631"/>
    <w:multiLevelType w:val="hybridMultilevel"/>
    <w:tmpl w:val="CC7C47D2"/>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1" w15:restartNumberingAfterBreak="0">
    <w:nsid w:val="30E04BB3"/>
    <w:multiLevelType w:val="hybridMultilevel"/>
    <w:tmpl w:val="B9EE5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4" w15:restartNumberingAfterBreak="0">
    <w:nsid w:val="33A33D05"/>
    <w:multiLevelType w:val="hybridMultilevel"/>
    <w:tmpl w:val="68CE1DD8"/>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8A37BE4"/>
    <w:multiLevelType w:val="hybridMultilevel"/>
    <w:tmpl w:val="45A64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6E5FA7"/>
    <w:multiLevelType w:val="hybridMultilevel"/>
    <w:tmpl w:val="4C98EEC8"/>
    <w:lvl w:ilvl="0" w:tplc="ED8CA0F4">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8" w15:restartNumberingAfterBreak="0">
    <w:nsid w:val="3BD21865"/>
    <w:multiLevelType w:val="hybridMultilevel"/>
    <w:tmpl w:val="1A768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8926CF"/>
    <w:multiLevelType w:val="hybridMultilevel"/>
    <w:tmpl w:val="28662ACC"/>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D3D0D58"/>
    <w:multiLevelType w:val="hybridMultilevel"/>
    <w:tmpl w:val="16E6B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8536FE"/>
    <w:multiLevelType w:val="hybridMultilevel"/>
    <w:tmpl w:val="BB9CF406"/>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3" w15:restartNumberingAfterBreak="0">
    <w:nsid w:val="45A62AA1"/>
    <w:multiLevelType w:val="hybridMultilevel"/>
    <w:tmpl w:val="3ED4944C"/>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9493705"/>
    <w:multiLevelType w:val="hybridMultilevel"/>
    <w:tmpl w:val="97D8B3A6"/>
    <w:lvl w:ilvl="0" w:tplc="6AEE82D6">
      <w:start w:val="1"/>
      <w:numFmt w:val="decimal"/>
      <w:lvlText w:val="%1."/>
      <w:lvlJc w:val="left"/>
      <w:pPr>
        <w:ind w:left="720" w:hanging="360"/>
      </w:pPr>
      <w:rPr>
        <w:rFonts w:asciiTheme="minorHAnsi" w:hAnsiTheme="minorHAnsi" w:cstheme="minorHAnsi"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1E333E1"/>
    <w:multiLevelType w:val="hybridMultilevel"/>
    <w:tmpl w:val="E44CE3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563A411B"/>
    <w:multiLevelType w:val="hybridMultilevel"/>
    <w:tmpl w:val="A384AE1A"/>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8" w15:restartNumberingAfterBreak="0">
    <w:nsid w:val="5BC13362"/>
    <w:multiLevelType w:val="hybridMultilevel"/>
    <w:tmpl w:val="0E6C8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DB61B0"/>
    <w:multiLevelType w:val="hybridMultilevel"/>
    <w:tmpl w:val="BBF8B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F123BA"/>
    <w:multiLevelType w:val="hybridMultilevel"/>
    <w:tmpl w:val="A4CE2322"/>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5CD269C"/>
    <w:multiLevelType w:val="hybridMultilevel"/>
    <w:tmpl w:val="E5A6C26A"/>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9B76042"/>
    <w:multiLevelType w:val="hybridMultilevel"/>
    <w:tmpl w:val="36A4992C"/>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AAB6410"/>
    <w:multiLevelType w:val="hybridMultilevel"/>
    <w:tmpl w:val="1C8EF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5297301"/>
    <w:multiLevelType w:val="hybridMultilevel"/>
    <w:tmpl w:val="93802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5B860F6"/>
    <w:multiLevelType w:val="hybridMultilevel"/>
    <w:tmpl w:val="1B9EC602"/>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6573F85"/>
    <w:multiLevelType w:val="hybridMultilevel"/>
    <w:tmpl w:val="30C6970A"/>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7F83486"/>
    <w:multiLevelType w:val="hybridMultilevel"/>
    <w:tmpl w:val="25E4E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7206528">
    <w:abstractNumId w:val="13"/>
  </w:num>
  <w:num w:numId="2" w16cid:durableId="1422489842">
    <w:abstractNumId w:val="2"/>
  </w:num>
  <w:num w:numId="3" w16cid:durableId="1739746964">
    <w:abstractNumId w:val="26"/>
  </w:num>
  <w:num w:numId="4" w16cid:durableId="1465008035">
    <w:abstractNumId w:val="0"/>
  </w:num>
  <w:num w:numId="5" w16cid:durableId="1664048732">
    <w:abstractNumId w:val="10"/>
  </w:num>
  <w:num w:numId="6" w16cid:durableId="1852866256">
    <w:abstractNumId w:val="22"/>
  </w:num>
  <w:num w:numId="7" w16cid:durableId="1874924089">
    <w:abstractNumId w:val="17"/>
  </w:num>
  <w:num w:numId="8" w16cid:durableId="872814256">
    <w:abstractNumId w:val="12"/>
  </w:num>
  <w:num w:numId="9" w16cid:durableId="472140167">
    <w:abstractNumId w:val="27"/>
  </w:num>
  <w:num w:numId="10" w16cid:durableId="1247963423">
    <w:abstractNumId w:val="7"/>
  </w:num>
  <w:num w:numId="11" w16cid:durableId="462581065">
    <w:abstractNumId w:val="34"/>
  </w:num>
  <w:num w:numId="12" w16cid:durableId="970785556">
    <w:abstractNumId w:val="1"/>
  </w:num>
  <w:num w:numId="13" w16cid:durableId="164172000">
    <w:abstractNumId w:val="8"/>
  </w:num>
  <w:num w:numId="14" w16cid:durableId="1709334271">
    <w:abstractNumId w:val="28"/>
  </w:num>
  <w:num w:numId="15" w16cid:durableId="2122913415">
    <w:abstractNumId w:val="11"/>
  </w:num>
  <w:num w:numId="16" w16cid:durableId="423496758">
    <w:abstractNumId w:val="9"/>
  </w:num>
  <w:num w:numId="17" w16cid:durableId="1891502714">
    <w:abstractNumId w:val="29"/>
  </w:num>
  <w:num w:numId="18" w16cid:durableId="526678775">
    <w:abstractNumId w:val="20"/>
  </w:num>
  <w:num w:numId="19" w16cid:durableId="294027068">
    <w:abstractNumId w:val="25"/>
  </w:num>
  <w:num w:numId="20" w16cid:durableId="1070689124">
    <w:abstractNumId w:val="37"/>
  </w:num>
  <w:num w:numId="21" w16cid:durableId="144975281">
    <w:abstractNumId w:val="33"/>
  </w:num>
  <w:num w:numId="22" w16cid:durableId="1196113871">
    <w:abstractNumId w:val="3"/>
  </w:num>
  <w:num w:numId="23" w16cid:durableId="1108357438">
    <w:abstractNumId w:val="18"/>
  </w:num>
  <w:num w:numId="24" w16cid:durableId="1966228607">
    <w:abstractNumId w:val="15"/>
  </w:num>
  <w:num w:numId="25" w16cid:durableId="575676892">
    <w:abstractNumId w:val="24"/>
  </w:num>
  <w:num w:numId="26" w16cid:durableId="1142231874">
    <w:abstractNumId w:val="16"/>
  </w:num>
  <w:num w:numId="27" w16cid:durableId="77557769">
    <w:abstractNumId w:val="6"/>
  </w:num>
  <w:num w:numId="28" w16cid:durableId="474031227">
    <w:abstractNumId w:val="36"/>
  </w:num>
  <w:num w:numId="29" w16cid:durableId="256065079">
    <w:abstractNumId w:val="31"/>
  </w:num>
  <w:num w:numId="30" w16cid:durableId="1113591702">
    <w:abstractNumId w:val="4"/>
  </w:num>
  <w:num w:numId="31" w16cid:durableId="1502693581">
    <w:abstractNumId w:val="21"/>
  </w:num>
  <w:num w:numId="32" w16cid:durableId="138890430">
    <w:abstractNumId w:val="30"/>
  </w:num>
  <w:num w:numId="33" w16cid:durableId="1028608655">
    <w:abstractNumId w:val="35"/>
  </w:num>
  <w:num w:numId="34" w16cid:durableId="966273440">
    <w:abstractNumId w:val="32"/>
  </w:num>
  <w:num w:numId="35" w16cid:durableId="771508017">
    <w:abstractNumId w:val="23"/>
  </w:num>
  <w:num w:numId="36" w16cid:durableId="1577472292">
    <w:abstractNumId w:val="19"/>
  </w:num>
  <w:num w:numId="37" w16cid:durableId="382561646">
    <w:abstractNumId w:val="14"/>
  </w:num>
  <w:num w:numId="38" w16cid:durableId="705715716">
    <w:abstractNumId w:val="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584D"/>
    <w:rsid w:val="00013474"/>
    <w:rsid w:val="0001389F"/>
    <w:rsid w:val="00014E24"/>
    <w:rsid w:val="0001738D"/>
    <w:rsid w:val="00020936"/>
    <w:rsid w:val="00020D9A"/>
    <w:rsid w:val="0002465F"/>
    <w:rsid w:val="00024B3D"/>
    <w:rsid w:val="00027CEF"/>
    <w:rsid w:val="000305E5"/>
    <w:rsid w:val="00032EAC"/>
    <w:rsid w:val="000356A8"/>
    <w:rsid w:val="00041986"/>
    <w:rsid w:val="00050340"/>
    <w:rsid w:val="000619F1"/>
    <w:rsid w:val="00067FD2"/>
    <w:rsid w:val="00082706"/>
    <w:rsid w:val="000860B0"/>
    <w:rsid w:val="000875AF"/>
    <w:rsid w:val="00092A54"/>
    <w:rsid w:val="0009345B"/>
    <w:rsid w:val="00093803"/>
    <w:rsid w:val="00094D14"/>
    <w:rsid w:val="000A10AC"/>
    <w:rsid w:val="000A3C38"/>
    <w:rsid w:val="000A5D96"/>
    <w:rsid w:val="000B094B"/>
    <w:rsid w:val="000B4624"/>
    <w:rsid w:val="000C4F29"/>
    <w:rsid w:val="000C63E1"/>
    <w:rsid w:val="000D12A6"/>
    <w:rsid w:val="000D3364"/>
    <w:rsid w:val="000D5B21"/>
    <w:rsid w:val="000D6143"/>
    <w:rsid w:val="000D7ABF"/>
    <w:rsid w:val="000E11A0"/>
    <w:rsid w:val="000F1061"/>
    <w:rsid w:val="00106E51"/>
    <w:rsid w:val="00110973"/>
    <w:rsid w:val="001123A7"/>
    <w:rsid w:val="0011555A"/>
    <w:rsid w:val="00122AC1"/>
    <w:rsid w:val="00127084"/>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0DA"/>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1C36"/>
    <w:rsid w:val="001C5B37"/>
    <w:rsid w:val="001C69A2"/>
    <w:rsid w:val="001D7909"/>
    <w:rsid w:val="001E535B"/>
    <w:rsid w:val="001F2844"/>
    <w:rsid w:val="001F4C6A"/>
    <w:rsid w:val="001F5249"/>
    <w:rsid w:val="00201333"/>
    <w:rsid w:val="002137F9"/>
    <w:rsid w:val="002153E5"/>
    <w:rsid w:val="002232B3"/>
    <w:rsid w:val="00227F58"/>
    <w:rsid w:val="0023382B"/>
    <w:rsid w:val="0023561B"/>
    <w:rsid w:val="00240063"/>
    <w:rsid w:val="0024149F"/>
    <w:rsid w:val="00244640"/>
    <w:rsid w:val="0024599C"/>
    <w:rsid w:val="00265C29"/>
    <w:rsid w:val="00267016"/>
    <w:rsid w:val="00275E59"/>
    <w:rsid w:val="00276AAB"/>
    <w:rsid w:val="002812DC"/>
    <w:rsid w:val="00281CAE"/>
    <w:rsid w:val="00284217"/>
    <w:rsid w:val="002853B1"/>
    <w:rsid w:val="002867B7"/>
    <w:rsid w:val="002947E1"/>
    <w:rsid w:val="00294CC7"/>
    <w:rsid w:val="002A12DE"/>
    <w:rsid w:val="002A3BAC"/>
    <w:rsid w:val="002A6BB8"/>
    <w:rsid w:val="002A7E08"/>
    <w:rsid w:val="002C00FA"/>
    <w:rsid w:val="002C065D"/>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719D"/>
    <w:rsid w:val="00301061"/>
    <w:rsid w:val="0030565C"/>
    <w:rsid w:val="00307CD2"/>
    <w:rsid w:val="0031008A"/>
    <w:rsid w:val="0031036B"/>
    <w:rsid w:val="003150F8"/>
    <w:rsid w:val="00317950"/>
    <w:rsid w:val="00331982"/>
    <w:rsid w:val="003333BF"/>
    <w:rsid w:val="003347C8"/>
    <w:rsid w:val="00343257"/>
    <w:rsid w:val="00346292"/>
    <w:rsid w:val="00355074"/>
    <w:rsid w:val="003554D9"/>
    <w:rsid w:val="00363F07"/>
    <w:rsid w:val="00364E93"/>
    <w:rsid w:val="00370971"/>
    <w:rsid w:val="003720EC"/>
    <w:rsid w:val="00374125"/>
    <w:rsid w:val="0037599E"/>
    <w:rsid w:val="00376916"/>
    <w:rsid w:val="003856B1"/>
    <w:rsid w:val="00386406"/>
    <w:rsid w:val="00386422"/>
    <w:rsid w:val="00386964"/>
    <w:rsid w:val="00391BEC"/>
    <w:rsid w:val="003A24DA"/>
    <w:rsid w:val="003A2530"/>
    <w:rsid w:val="003A3C14"/>
    <w:rsid w:val="003B6E93"/>
    <w:rsid w:val="003B7380"/>
    <w:rsid w:val="003B74FD"/>
    <w:rsid w:val="003C5D54"/>
    <w:rsid w:val="003D6D56"/>
    <w:rsid w:val="003D6F65"/>
    <w:rsid w:val="003E02EE"/>
    <w:rsid w:val="003E35F9"/>
    <w:rsid w:val="003E580D"/>
    <w:rsid w:val="003E6E83"/>
    <w:rsid w:val="003E77E3"/>
    <w:rsid w:val="003F62D5"/>
    <w:rsid w:val="00403FD4"/>
    <w:rsid w:val="00405A92"/>
    <w:rsid w:val="00407B86"/>
    <w:rsid w:val="00435D15"/>
    <w:rsid w:val="00435DB9"/>
    <w:rsid w:val="00437E2E"/>
    <w:rsid w:val="00456F50"/>
    <w:rsid w:val="00460A0F"/>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55B3"/>
    <w:rsid w:val="004C7BEF"/>
    <w:rsid w:val="004D24F9"/>
    <w:rsid w:val="004D49C8"/>
    <w:rsid w:val="004D4FE6"/>
    <w:rsid w:val="004D6128"/>
    <w:rsid w:val="004E18E4"/>
    <w:rsid w:val="004F0A5F"/>
    <w:rsid w:val="004F2A38"/>
    <w:rsid w:val="00503A52"/>
    <w:rsid w:val="005136E1"/>
    <w:rsid w:val="00514E30"/>
    <w:rsid w:val="00522A29"/>
    <w:rsid w:val="00525127"/>
    <w:rsid w:val="00526440"/>
    <w:rsid w:val="0052709E"/>
    <w:rsid w:val="00533B12"/>
    <w:rsid w:val="0054457A"/>
    <w:rsid w:val="005508FD"/>
    <w:rsid w:val="00552C4D"/>
    <w:rsid w:val="00552D75"/>
    <w:rsid w:val="00562734"/>
    <w:rsid w:val="005670DC"/>
    <w:rsid w:val="005671EC"/>
    <w:rsid w:val="005727D2"/>
    <w:rsid w:val="005811C7"/>
    <w:rsid w:val="00583A09"/>
    <w:rsid w:val="00587D4A"/>
    <w:rsid w:val="00590C66"/>
    <w:rsid w:val="00592C6E"/>
    <w:rsid w:val="005A07F9"/>
    <w:rsid w:val="005A2579"/>
    <w:rsid w:val="005A7577"/>
    <w:rsid w:val="005A7FF7"/>
    <w:rsid w:val="005B03C7"/>
    <w:rsid w:val="005B0C19"/>
    <w:rsid w:val="005C32CF"/>
    <w:rsid w:val="005C71CC"/>
    <w:rsid w:val="005C74FF"/>
    <w:rsid w:val="005C7A08"/>
    <w:rsid w:val="005E0038"/>
    <w:rsid w:val="00600889"/>
    <w:rsid w:val="006009DB"/>
    <w:rsid w:val="00600C79"/>
    <w:rsid w:val="00610E86"/>
    <w:rsid w:val="00610F04"/>
    <w:rsid w:val="006132E5"/>
    <w:rsid w:val="00613A89"/>
    <w:rsid w:val="00617C4A"/>
    <w:rsid w:val="006240D3"/>
    <w:rsid w:val="00636AD6"/>
    <w:rsid w:val="00637BB8"/>
    <w:rsid w:val="006429D1"/>
    <w:rsid w:val="0064330B"/>
    <w:rsid w:val="00645079"/>
    <w:rsid w:val="00647666"/>
    <w:rsid w:val="0065733D"/>
    <w:rsid w:val="006606A2"/>
    <w:rsid w:val="0066691D"/>
    <w:rsid w:val="00666D4E"/>
    <w:rsid w:val="00667889"/>
    <w:rsid w:val="00667F42"/>
    <w:rsid w:val="00667F9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C1333"/>
    <w:rsid w:val="006C2AD0"/>
    <w:rsid w:val="006C6B0A"/>
    <w:rsid w:val="006D0F4F"/>
    <w:rsid w:val="006D12B8"/>
    <w:rsid w:val="006D2411"/>
    <w:rsid w:val="006D4340"/>
    <w:rsid w:val="006D4921"/>
    <w:rsid w:val="006E31DE"/>
    <w:rsid w:val="006E4FE3"/>
    <w:rsid w:val="006E57E9"/>
    <w:rsid w:val="006F022F"/>
    <w:rsid w:val="006F3DD3"/>
    <w:rsid w:val="006F7CE0"/>
    <w:rsid w:val="007029F6"/>
    <w:rsid w:val="00705240"/>
    <w:rsid w:val="0070564A"/>
    <w:rsid w:val="007225AE"/>
    <w:rsid w:val="0072511A"/>
    <w:rsid w:val="00725E57"/>
    <w:rsid w:val="00727AEE"/>
    <w:rsid w:val="00734FD7"/>
    <w:rsid w:val="0074137E"/>
    <w:rsid w:val="0074457C"/>
    <w:rsid w:val="00753FB2"/>
    <w:rsid w:val="00764DD7"/>
    <w:rsid w:val="00766904"/>
    <w:rsid w:val="00772F42"/>
    <w:rsid w:val="00783537"/>
    <w:rsid w:val="00787C7C"/>
    <w:rsid w:val="007921B0"/>
    <w:rsid w:val="00793DC5"/>
    <w:rsid w:val="007A34C0"/>
    <w:rsid w:val="007A3B09"/>
    <w:rsid w:val="007B0E7B"/>
    <w:rsid w:val="007B3FB0"/>
    <w:rsid w:val="007B5E25"/>
    <w:rsid w:val="007C79F9"/>
    <w:rsid w:val="007C7C41"/>
    <w:rsid w:val="007D4177"/>
    <w:rsid w:val="007E03D1"/>
    <w:rsid w:val="007E2C0F"/>
    <w:rsid w:val="007E3942"/>
    <w:rsid w:val="007E5120"/>
    <w:rsid w:val="007E6B13"/>
    <w:rsid w:val="007E6C37"/>
    <w:rsid w:val="007F2205"/>
    <w:rsid w:val="008038E9"/>
    <w:rsid w:val="00806A6D"/>
    <w:rsid w:val="00807455"/>
    <w:rsid w:val="00812CAD"/>
    <w:rsid w:val="00813952"/>
    <w:rsid w:val="0081630D"/>
    <w:rsid w:val="00834ED0"/>
    <w:rsid w:val="00837AD7"/>
    <w:rsid w:val="008402BA"/>
    <w:rsid w:val="008413A8"/>
    <w:rsid w:val="008468E4"/>
    <w:rsid w:val="00853D98"/>
    <w:rsid w:val="008569BD"/>
    <w:rsid w:val="00865445"/>
    <w:rsid w:val="00870949"/>
    <w:rsid w:val="008734D9"/>
    <w:rsid w:val="008808E9"/>
    <w:rsid w:val="0089276A"/>
    <w:rsid w:val="008964F2"/>
    <w:rsid w:val="008A1566"/>
    <w:rsid w:val="008A2865"/>
    <w:rsid w:val="008A350B"/>
    <w:rsid w:val="008A40F8"/>
    <w:rsid w:val="008B0134"/>
    <w:rsid w:val="008B0ADA"/>
    <w:rsid w:val="008B2092"/>
    <w:rsid w:val="008B2FF8"/>
    <w:rsid w:val="008B5E7F"/>
    <w:rsid w:val="008B701E"/>
    <w:rsid w:val="008B7D9B"/>
    <w:rsid w:val="008D0BBC"/>
    <w:rsid w:val="008D4990"/>
    <w:rsid w:val="008E11F8"/>
    <w:rsid w:val="008E56C2"/>
    <w:rsid w:val="008F1E41"/>
    <w:rsid w:val="008F473F"/>
    <w:rsid w:val="00900EB7"/>
    <w:rsid w:val="00901D6E"/>
    <w:rsid w:val="00902903"/>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1802"/>
    <w:rsid w:val="00965A96"/>
    <w:rsid w:val="00965C2E"/>
    <w:rsid w:val="00967B8C"/>
    <w:rsid w:val="009708A7"/>
    <w:rsid w:val="00973226"/>
    <w:rsid w:val="0097323B"/>
    <w:rsid w:val="009735AB"/>
    <w:rsid w:val="00974042"/>
    <w:rsid w:val="00974CA2"/>
    <w:rsid w:val="00983DDC"/>
    <w:rsid w:val="00986FF3"/>
    <w:rsid w:val="00990AC1"/>
    <w:rsid w:val="00994036"/>
    <w:rsid w:val="009B1838"/>
    <w:rsid w:val="009B2663"/>
    <w:rsid w:val="009B558D"/>
    <w:rsid w:val="009B5A94"/>
    <w:rsid w:val="009B70B8"/>
    <w:rsid w:val="009C50A4"/>
    <w:rsid w:val="009C7E2B"/>
    <w:rsid w:val="009F0961"/>
    <w:rsid w:val="009F3D9A"/>
    <w:rsid w:val="009F3E52"/>
    <w:rsid w:val="00A00516"/>
    <w:rsid w:val="00A015D0"/>
    <w:rsid w:val="00A04219"/>
    <w:rsid w:val="00A04FD0"/>
    <w:rsid w:val="00A071CF"/>
    <w:rsid w:val="00A07EBB"/>
    <w:rsid w:val="00A11D8C"/>
    <w:rsid w:val="00A2225C"/>
    <w:rsid w:val="00A253D4"/>
    <w:rsid w:val="00A3045B"/>
    <w:rsid w:val="00A3351B"/>
    <w:rsid w:val="00A335AE"/>
    <w:rsid w:val="00A355C3"/>
    <w:rsid w:val="00A36DC9"/>
    <w:rsid w:val="00A418A8"/>
    <w:rsid w:val="00A423FA"/>
    <w:rsid w:val="00A43471"/>
    <w:rsid w:val="00A45E66"/>
    <w:rsid w:val="00A50FD8"/>
    <w:rsid w:val="00A571C6"/>
    <w:rsid w:val="00A6097D"/>
    <w:rsid w:val="00A71878"/>
    <w:rsid w:val="00A71CBD"/>
    <w:rsid w:val="00A72224"/>
    <w:rsid w:val="00A73FE7"/>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C7860"/>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77A15"/>
    <w:rsid w:val="00B81FE1"/>
    <w:rsid w:val="00B83EBB"/>
    <w:rsid w:val="00B84BE7"/>
    <w:rsid w:val="00B85302"/>
    <w:rsid w:val="00B919C0"/>
    <w:rsid w:val="00B94DF1"/>
    <w:rsid w:val="00B95D14"/>
    <w:rsid w:val="00B96BBC"/>
    <w:rsid w:val="00BA249B"/>
    <w:rsid w:val="00BB09B8"/>
    <w:rsid w:val="00BB4A5C"/>
    <w:rsid w:val="00BB5A76"/>
    <w:rsid w:val="00BB7D46"/>
    <w:rsid w:val="00BC13EE"/>
    <w:rsid w:val="00BC2BB9"/>
    <w:rsid w:val="00BC5685"/>
    <w:rsid w:val="00BC5945"/>
    <w:rsid w:val="00BC5B35"/>
    <w:rsid w:val="00BE0D0E"/>
    <w:rsid w:val="00BE171E"/>
    <w:rsid w:val="00BE20B5"/>
    <w:rsid w:val="00BE4C89"/>
    <w:rsid w:val="00BE7B81"/>
    <w:rsid w:val="00BF4683"/>
    <w:rsid w:val="00C25D1B"/>
    <w:rsid w:val="00C30DCD"/>
    <w:rsid w:val="00C31096"/>
    <w:rsid w:val="00C34BE4"/>
    <w:rsid w:val="00C34F8E"/>
    <w:rsid w:val="00C411F3"/>
    <w:rsid w:val="00C45CE9"/>
    <w:rsid w:val="00C463DA"/>
    <w:rsid w:val="00C50E93"/>
    <w:rsid w:val="00C53C76"/>
    <w:rsid w:val="00C5614B"/>
    <w:rsid w:val="00C56AF4"/>
    <w:rsid w:val="00C56F00"/>
    <w:rsid w:val="00C57E97"/>
    <w:rsid w:val="00C63DD7"/>
    <w:rsid w:val="00C647DF"/>
    <w:rsid w:val="00C648D8"/>
    <w:rsid w:val="00C70C7F"/>
    <w:rsid w:val="00C730A4"/>
    <w:rsid w:val="00C73B59"/>
    <w:rsid w:val="00C76B96"/>
    <w:rsid w:val="00C83BD0"/>
    <w:rsid w:val="00C85770"/>
    <w:rsid w:val="00CA000B"/>
    <w:rsid w:val="00CA0842"/>
    <w:rsid w:val="00CA5C50"/>
    <w:rsid w:val="00CB2FC7"/>
    <w:rsid w:val="00CB3C35"/>
    <w:rsid w:val="00CB3EBE"/>
    <w:rsid w:val="00CB4BE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7013"/>
    <w:rsid w:val="00D54772"/>
    <w:rsid w:val="00D571CA"/>
    <w:rsid w:val="00D73D79"/>
    <w:rsid w:val="00D748E4"/>
    <w:rsid w:val="00D76004"/>
    <w:rsid w:val="00D820A2"/>
    <w:rsid w:val="00D824AE"/>
    <w:rsid w:val="00D824D0"/>
    <w:rsid w:val="00D924FA"/>
    <w:rsid w:val="00D96EB7"/>
    <w:rsid w:val="00DA2984"/>
    <w:rsid w:val="00DA34B3"/>
    <w:rsid w:val="00DA63EB"/>
    <w:rsid w:val="00DB4696"/>
    <w:rsid w:val="00DC2A68"/>
    <w:rsid w:val="00DC7A42"/>
    <w:rsid w:val="00DE7823"/>
    <w:rsid w:val="00DF6E85"/>
    <w:rsid w:val="00E10408"/>
    <w:rsid w:val="00E10DA9"/>
    <w:rsid w:val="00E15575"/>
    <w:rsid w:val="00E16C63"/>
    <w:rsid w:val="00E173E6"/>
    <w:rsid w:val="00E20F0B"/>
    <w:rsid w:val="00E21C2D"/>
    <w:rsid w:val="00E247F4"/>
    <w:rsid w:val="00E250FC"/>
    <w:rsid w:val="00E2680C"/>
    <w:rsid w:val="00E31A29"/>
    <w:rsid w:val="00E33351"/>
    <w:rsid w:val="00E40DF7"/>
    <w:rsid w:val="00E46587"/>
    <w:rsid w:val="00E52539"/>
    <w:rsid w:val="00E528F9"/>
    <w:rsid w:val="00E53868"/>
    <w:rsid w:val="00E54EF0"/>
    <w:rsid w:val="00E5718B"/>
    <w:rsid w:val="00E70CFF"/>
    <w:rsid w:val="00E74FBB"/>
    <w:rsid w:val="00E76D0B"/>
    <w:rsid w:val="00E8194F"/>
    <w:rsid w:val="00E87C19"/>
    <w:rsid w:val="00E953B8"/>
    <w:rsid w:val="00E97C49"/>
    <w:rsid w:val="00EA09D6"/>
    <w:rsid w:val="00EA612E"/>
    <w:rsid w:val="00EA6781"/>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212A"/>
    <w:rsid w:val="00F03002"/>
    <w:rsid w:val="00F03E3F"/>
    <w:rsid w:val="00F106C9"/>
    <w:rsid w:val="00F130E4"/>
    <w:rsid w:val="00F13590"/>
    <w:rsid w:val="00F14AC1"/>
    <w:rsid w:val="00F17EF7"/>
    <w:rsid w:val="00F210AB"/>
    <w:rsid w:val="00F21B12"/>
    <w:rsid w:val="00F22718"/>
    <w:rsid w:val="00F3146A"/>
    <w:rsid w:val="00F31B4E"/>
    <w:rsid w:val="00F31CB1"/>
    <w:rsid w:val="00F41D46"/>
    <w:rsid w:val="00F6206E"/>
    <w:rsid w:val="00F62D23"/>
    <w:rsid w:val="00F65E7C"/>
    <w:rsid w:val="00F672A4"/>
    <w:rsid w:val="00F7565A"/>
    <w:rsid w:val="00F77A17"/>
    <w:rsid w:val="00F85E9F"/>
    <w:rsid w:val="00F903A9"/>
    <w:rsid w:val="00FB5DF8"/>
    <w:rsid w:val="00FC0212"/>
    <w:rsid w:val="00FC1BB7"/>
    <w:rsid w:val="00FC1C8F"/>
    <w:rsid w:val="00FC1D25"/>
    <w:rsid w:val="00FC29EA"/>
    <w:rsid w:val="00FC2C3C"/>
    <w:rsid w:val="00FC3A6C"/>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F903A9"/>
    <w:pPr>
      <w:keepNext/>
      <w:spacing w:before="360" w:after="60"/>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rsid w:val="00CB4BEE"/>
    <w:rPr>
      <w:b/>
    </w:rPr>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val="0"/>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3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spacing w:line="276" w:lineRule="auto"/>
    </w:pPr>
    <w:rPr>
      <w:color w:val="1F3864" w:themeColor="accent5" w:themeShade="80"/>
    </w:rPr>
  </w:style>
  <w:style w:type="character" w:customStyle="1" w:styleId="HeadBChar">
    <w:name w:val="Head B Char"/>
    <w:basedOn w:val="DefaultParagraphFont"/>
    <w:link w:val="HeadB"/>
    <w:rsid w:val="00F903A9"/>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7E6B13"/>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OOT">
    <w:name w:val="COO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7E6B13"/>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7E6B13"/>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7E6B13"/>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7E6B13"/>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7E6B13"/>
    <w:pPr>
      <w:widowControl w:val="0"/>
      <w:numPr>
        <w:numId w:val="8"/>
      </w:numPr>
      <w:autoSpaceDE w:val="0"/>
      <w:autoSpaceDN w:val="0"/>
      <w:adjustRightInd w:val="0"/>
      <w:spacing w:before="60"/>
      <w:textAlignment w:val="center"/>
    </w:pPr>
    <w:rPr>
      <w:rFonts w:ascii="Times" w:hAnsi="Times" w:cs="Times"/>
      <w:szCs w:val="19"/>
      <w:lang w:eastAsia="en-US"/>
    </w:rPr>
  </w:style>
  <w:style w:type="paragraph" w:customStyle="1" w:styleId="H2">
    <w:name w:val="H2"/>
    <w:basedOn w:val="Normal"/>
    <w:uiPriority w:val="99"/>
    <w:qFormat/>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7E6B13"/>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1</TotalTime>
  <Pages>3</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3</cp:revision>
  <dcterms:created xsi:type="dcterms:W3CDTF">2023-11-09T03:23:00Z</dcterms:created>
  <dcterms:modified xsi:type="dcterms:W3CDTF">2023-11-09T20:45:00Z</dcterms:modified>
</cp:coreProperties>
</file>